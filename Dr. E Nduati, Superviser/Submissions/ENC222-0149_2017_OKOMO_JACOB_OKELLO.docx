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spacing w:val="0"/>
          <w:kern w:val="0"/>
          <w:sz w:val="22"/>
          <w:szCs w:val="22"/>
        </w:rPr>
        <w:id w:val="219951039"/>
        <w:placeholder>
          <w:docPart w:val="1C63267F10224534ACC3C309B71B93D8"/>
        </w:placeholder>
      </w:sdtPr>
      <w:sdtEndPr>
        <w:rPr>
          <w:szCs w:val="36"/>
          <w:u w:val="single"/>
        </w:rPr>
      </w:sdtEndPr>
      <w:sdtContent>
        <w:p w14:paraId="7FA8D02D" w14:textId="77777777" w:rsidR="002E6C60" w:rsidRDefault="002E6C60" w:rsidP="002E6C60">
          <w:pPr>
            <w:pStyle w:val="Title"/>
            <w:rPr>
              <w:szCs w:val="36"/>
              <w:u w:val="single"/>
            </w:rPr>
          </w:pPr>
          <w:r w:rsidRPr="002E6C60">
            <w:rPr>
              <w:szCs w:val="36"/>
              <w:u w:val="single"/>
            </w:rPr>
            <w:t>Automated in-situ sensors &amp; spatiotemporal modelling to monitor harmful algal blooms</w:t>
          </w:r>
        </w:p>
        <w:p w14:paraId="7829B693" w14:textId="59CF4577" w:rsidR="000F3B47" w:rsidRPr="002E6C60" w:rsidRDefault="00654EF8" w:rsidP="002E6C60">
          <w:pPr>
            <w:rPr>
              <w:lang w:val="en-GB"/>
            </w:rPr>
          </w:pPr>
        </w:p>
      </w:sdtContent>
    </w:sdt>
    <w:sdt>
      <w:sdtPr>
        <w:rPr>
          <w:b/>
          <w:sz w:val="28"/>
          <w:szCs w:val="28"/>
        </w:rPr>
        <w:id w:val="1313909647"/>
        <w:placeholder>
          <w:docPart w:val="7F15CE8216D24B8F886FBF4BC4206E65"/>
        </w:placeholder>
      </w:sdtPr>
      <w:sdtEndPr/>
      <w:sdtContent>
        <w:p w14:paraId="734E1FC2" w14:textId="77777777" w:rsidR="004E5C91" w:rsidRPr="004E5C91" w:rsidRDefault="004E5C91" w:rsidP="004E5C91">
          <w:pPr>
            <w:jc w:val="center"/>
            <w:rPr>
              <w:b/>
              <w:sz w:val="28"/>
              <w:szCs w:val="28"/>
            </w:rPr>
          </w:pPr>
          <w:r w:rsidRPr="004E5C91">
            <w:rPr>
              <w:b/>
              <w:sz w:val="28"/>
              <w:szCs w:val="28"/>
            </w:rPr>
            <w:t>by</w:t>
          </w:r>
        </w:p>
      </w:sdtContent>
    </w:sdt>
    <w:sdt>
      <w:sdtPr>
        <w:id w:val="-29260931"/>
        <w:placeholder>
          <w:docPart w:val="7F15CE8216D24B8F886FBF4BC4206E65"/>
        </w:placeholder>
      </w:sdtPr>
      <w:sdtEndPr/>
      <w:sdtContent>
        <w:p w14:paraId="17254725" w14:textId="22674FF0" w:rsidR="004E5C91" w:rsidRPr="004E5C91" w:rsidRDefault="00D66E48" w:rsidP="004E5C91">
          <w:pPr>
            <w:pStyle w:val="Subtitle"/>
          </w:pPr>
          <w:r>
            <w:t>Okomo Jacob Okello</w:t>
          </w:r>
        </w:p>
      </w:sdtContent>
    </w:sdt>
    <w:p w14:paraId="0C271F0D" w14:textId="3018A807" w:rsidR="00F7323B" w:rsidRPr="000D7139" w:rsidRDefault="00FE556F" w:rsidP="00E21709">
      <w:pPr>
        <w:rPr>
          <w:b/>
          <w:bCs/>
          <w:i/>
          <w:iCs/>
        </w:rPr>
      </w:pPr>
      <w:r w:rsidRPr="00EA5450">
        <w:rPr>
          <w:b/>
          <w:bCs/>
        </w:rPr>
        <w:tab/>
      </w:r>
      <w:r w:rsidRPr="00EA5450">
        <w:rPr>
          <w:b/>
          <w:bCs/>
        </w:rPr>
        <w:tab/>
      </w:r>
      <w:r w:rsidRPr="00EA5450">
        <w:rPr>
          <w:b/>
          <w:bCs/>
        </w:rPr>
        <w:tab/>
      </w:r>
      <w:r w:rsidRPr="00EA5450">
        <w:rPr>
          <w:b/>
          <w:bCs/>
        </w:rPr>
        <w:tab/>
      </w:r>
      <w:r w:rsidRPr="00EA5450">
        <w:rPr>
          <w:b/>
          <w:bCs/>
        </w:rPr>
        <w:tab/>
      </w:r>
      <w:r w:rsidRPr="00EA5450">
        <w:rPr>
          <w:b/>
          <w:bCs/>
        </w:rPr>
        <w:tab/>
      </w:r>
      <w:r w:rsidRPr="00EA5450">
        <w:rPr>
          <w:b/>
          <w:bCs/>
        </w:rPr>
        <w:tab/>
      </w:r>
      <w:r w:rsidRPr="00EA5450">
        <w:rPr>
          <w:b/>
          <w:bCs/>
        </w:rPr>
        <w:tab/>
      </w:r>
      <w:r w:rsidR="00C307F5">
        <w:rPr>
          <w:b/>
          <w:bCs/>
        </w:rPr>
        <w:t xml:space="preserve"> </w:t>
      </w:r>
      <w:r w:rsidRPr="000D7139">
        <w:rPr>
          <w:b/>
          <w:bCs/>
          <w:i/>
          <w:iCs/>
        </w:rPr>
        <w:t>Case Study Lake Victoria</w:t>
      </w:r>
    </w:p>
    <w:p w14:paraId="53DEE992" w14:textId="40BCECC4" w:rsidR="00E21709" w:rsidRPr="00DB607C" w:rsidRDefault="00267DC8" w:rsidP="00DB607C">
      <w:pPr>
        <w:rPr>
          <w:i/>
        </w:rPr>
      </w:pPr>
      <w:r>
        <w:rPr>
          <w:i/>
        </w:rPr>
        <w:t xml:space="preserve">Project </w:t>
      </w:r>
      <w:r w:rsidR="00C307F5">
        <w:rPr>
          <w:i/>
        </w:rPr>
        <w:t>write up</w:t>
      </w:r>
      <w:r w:rsidR="000F3B47">
        <w:rPr>
          <w:i/>
        </w:rPr>
        <w:t xml:space="preserve"> s</w:t>
      </w:r>
      <w:r w:rsidR="004E5C91" w:rsidRPr="00DB607C">
        <w:rPr>
          <w:i/>
        </w:rPr>
        <w:t xml:space="preserve">ubmitted </w:t>
      </w:r>
      <w:r w:rsidR="000F3B47">
        <w:rPr>
          <w:i/>
        </w:rPr>
        <w:t xml:space="preserve">to the department of Geomatic Engineering and geospatial Information Systems </w:t>
      </w:r>
      <w:r w:rsidR="004E5C91" w:rsidRPr="00DB607C">
        <w:rPr>
          <w:i/>
        </w:rPr>
        <w:t>degree</w:t>
      </w:r>
      <w:r w:rsidR="006A465D" w:rsidRPr="00DB607C">
        <w:rPr>
          <w:i/>
        </w:rPr>
        <w:t xml:space="preserve"> of Bachelor of Science in </w:t>
      </w:r>
      <w:r w:rsidR="00D66E48">
        <w:rPr>
          <w:i/>
        </w:rPr>
        <w:t>Geospatial Information system GIS</w:t>
      </w:r>
      <w:r w:rsidR="006A465D" w:rsidRPr="00DB607C">
        <w:rPr>
          <w:i/>
        </w:rPr>
        <w:t>.</w:t>
      </w:r>
    </w:p>
    <w:p w14:paraId="29B37A8E" w14:textId="77777777" w:rsidR="00BB247E" w:rsidRPr="00A22EA6" w:rsidRDefault="005F037E" w:rsidP="00BB247E">
      <w:r>
        <w:rPr>
          <w:noProof/>
          <w:lang w:val="en-GB" w:eastAsia="en-GB"/>
        </w:rPr>
        <mc:AlternateContent>
          <mc:Choice Requires="wpg">
            <w:drawing>
              <wp:anchor distT="0" distB="0" distL="114300" distR="114300" simplePos="0" relativeHeight="251667456" behindDoc="0" locked="0" layoutInCell="1" allowOverlap="1" wp14:anchorId="7127BDD5" wp14:editId="1CAA9243">
                <wp:simplePos x="0" y="0"/>
                <wp:positionH relativeFrom="column">
                  <wp:posOffset>0</wp:posOffset>
                </wp:positionH>
                <wp:positionV relativeFrom="paragraph">
                  <wp:posOffset>183922</wp:posOffset>
                </wp:positionV>
                <wp:extent cx="5943600" cy="3301042"/>
                <wp:effectExtent l="0" t="0" r="0" b="0"/>
                <wp:wrapNone/>
                <wp:docPr id="30" name="Group 30"/>
                <wp:cNvGraphicFramePr/>
                <a:graphic xmlns:a="http://schemas.openxmlformats.org/drawingml/2006/main">
                  <a:graphicData uri="http://schemas.microsoft.com/office/word/2010/wordprocessingGroup">
                    <wpg:wgp>
                      <wpg:cNvGrpSpPr/>
                      <wpg:grpSpPr>
                        <a:xfrm>
                          <a:off x="0" y="0"/>
                          <a:ext cx="5943600" cy="3301042"/>
                          <a:chOff x="0" y="0"/>
                          <a:chExt cx="5943600" cy="3301042"/>
                        </a:xfrm>
                      </wpg:grpSpPr>
                      <wps:wsp>
                        <wps:cNvPr id="15" name="Rectangle 2"/>
                        <wps:cNvSpPr>
                          <a:spLocks noChangeArrowheads="1"/>
                        </wps:cNvSpPr>
                        <wps:spPr bwMode="auto">
                          <a:xfrm>
                            <a:off x="0" y="0"/>
                            <a:ext cx="5943600" cy="2695575"/>
                          </a:xfrm>
                          <a:prstGeom prst="rect">
                            <a:avLst/>
                          </a:prstGeom>
                          <a:solidFill>
                            <a:srgbClr val="92D050"/>
                          </a:solidFill>
                          <a:ln>
                            <a:noFill/>
                          </a:ln>
                          <a:effectLst/>
                        </wps:spPr>
                        <wps:bodyPr wrap="none" anchor="ctr"/>
                      </wps:wsp>
                      <pic:pic xmlns:pic="http://schemas.openxmlformats.org/drawingml/2006/picture">
                        <pic:nvPicPr>
                          <pic:cNvPr id="25" name="Picture 24" descr="E:\thesis 2\logo.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045789" y="60385"/>
                            <a:ext cx="1828800" cy="1941830"/>
                          </a:xfrm>
                          <a:prstGeom prst="rect">
                            <a:avLst/>
                          </a:prstGeom>
                          <a:noFill/>
                          <a:ln>
                            <a:noFill/>
                          </a:ln>
                        </pic:spPr>
                      </pic:pic>
                      <wps:wsp>
                        <wps:cNvPr id="9" name="Text Box 9"/>
                        <wps:cNvSpPr txBox="1"/>
                        <wps:spPr>
                          <a:xfrm>
                            <a:off x="4045789" y="2691442"/>
                            <a:ext cx="1895475" cy="609600"/>
                          </a:xfrm>
                          <a:prstGeom prst="rect">
                            <a:avLst/>
                          </a:prstGeom>
                          <a:solidFill>
                            <a:srgbClr val="FF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F3088"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1A65AA59" w14:textId="77777777" w:rsidR="0099595A" w:rsidRPr="005F037E" w:rsidRDefault="0099595A" w:rsidP="00C620A5">
                              <w:pPr>
                                <w:rPr>
                                  <w:b/>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27BDD5" id="Group 30" o:spid="_x0000_s1026" style="position:absolute;left:0;text-align:left;margin-left:0;margin-top:14.5pt;width:468pt;height:259.9pt;z-index:251667456" coordsize="59436,33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YP8eXAQAAFsLAAAOAAAAZHJzL2Uyb0RvYy54bWy0Vl1PGzkUfV9p/4M1&#10;7yXfNBkRKhYKqkQpKqz60hfH48lYzNhe2yFhf/2e6/lKA1Khu4uUwR/X1/ceH5/rkw+7qmSP0nll&#10;9DIZHQ0TJrUwmdLrZfLn/eW7ecJ84DrjpdFymTxJn3w4/f23k61N5dgUpsykY3Cifbq1y6QIwaaD&#10;gReFrLg/MlZqTObGVTyg69aDzPEtvFflYDwcHg+2xmXWGSG9x+hFPZmcRv95LkX4kudeBlYuE8QW&#10;4tfF74q+g9MTnq4dt4USTRj8F6KouNLYtHN1wQNnG6eeuaqUcMabPBwJUw1MnishYw7IZjQ8yObK&#10;mY2NuazT7dp2MAHaA5x+2a24ebx1TGXLZAJ4NK9wRnFbhj7A2dp1CpsrZ+/srWsG1nWP8t3lrqL/&#10;yITtIqxPHaxyF5jA4GwxnRwP4V5gbjJBntNxDbwocDrP1oni409WDtqNBxRfF87WgkS+x8n/O5zu&#10;Cm5lhN8TBg1Oo1mL01ewi+t1KVlMh3aHGeFEiHh7bcSDZ9qcF7CSZ86ZbSF5hqhGlD5i31tAHY+l&#10;bLX9bDKcAt8EEyn1ZojHx4vZ7P0s7tECxVPrfLiSpmLUWCYOwUf3/PHaBwqnN4nhm1Jll6osY8et&#10;V+elY48c12gxvhjOIjmwxO+blZqMtaFltcd6RMaL2GzTJkrc8unKZE9IeosbuEw0JCJhXIvC4IqK&#10;4DqYcKqnJ1aJFL/mGqD17Hh/LhdYFTYOu9SSU73KR8Xdw8a+w421PKiVKlV4iuoDACko/XirBJ06&#10;dXqmjDumYJp2ZeNpwjLpBbL7mH4PhfTKs/H30qzN0e3NFaXbuqgd4kyUOOCRtzi6lkM/mg+o+0M0&#10;q1LZ9hSp3eSNAA4U5AXoanW6MGJTSR1quXWyBARG+0JZnzCXymoloR7uUxZJDUY4QRcDqaAdnAyi&#10;oGYOTjTjRJt2IkbcB0nxv+oWTIfT2fv5ImGQlOPhZB7ZztNWckbz8XzeSs5oMR3NaznrhKMn+yvv&#10;Q8dqnr5M85gJxY6rRGngV1P8f1ckoFAL9z2l/4fZsQUxaU9eWNhhuOFMfwF7cWjkex9VqMho2gp1&#10;j+tiNoW0RCk/Hi5I1uub3qrUfyYzl5dD/DXeD2SGbXHqE4jQm/XGh6dS0qpSf5U5Cl8sWpGr9OSQ&#10;ncpxIUD6Wqgb657Gr19Y0z6npbUKvmXXbkXc2ejQLa6UNi5mH19KfdjZQxtyXts3dabJm84+7Fa7&#10;hh6N+joDPUF99lZcKlSHa+7DLXd4CGEQj7vwBZ+8NEDdNK2EQaP/fmmc7KEumE0aWfd/bThJbvlJ&#10;o/YRq+A2xA4u8Rgdtz+z2p/Rm+rcoOiMYnSxSfahbJu5M9U3vAHPaFdMtdUjtM3zALHDBN6QQp6d&#10;xXat5Nf6zkL/RxFH4u397ht3thGEAM7fmPYNwNODOlnb0sFoc4ZSnatYRPua1gAfK1d8puAFF6ts&#10;89qkJ+J+P9r3b+LTfwAAAP//AwBQSwMECgAAAAAAAAAhABDATl3zUQIA81ECABQAAABkcnMvbWVk&#10;aWEvaW1hZ2UxLnBuZ4lQTkcNChoKAAAADUlIRFIAAADyAAABAggGAAAAxI2KCQAAAAFzUkdCAK7O&#10;HOkAAAAEZ0FNQQAAsY8L/GEFAAAACXBIWXMAAA7DAAAOwwHHb6hkAAD/pUlEQVR4Xuy9BXxd2ZHt&#10;bWaUGWVmZmZmZmZmZmaLmSUztrHNbNmSRZYsyczMzLC+/76yE3cm8ybzMnlfMrH7t/tKVxfPObWr&#10;atWqVfH069+vI/DrCPzLH4F4//Lf4NcX+HUEfh0B/TLkXxfBryPwv+AI/DLk/wUn8ddX+HUEfhny&#10;r2vg1xH4X3AEfhny/4KT+Osr/DoCvwz51zXw6wj8LzgCvwz5f8FJ/PUVfh2BX4b86xr4dQT+FxyB&#10;X4b8v+Ak/voKv47AL0P+dQ38OgL/C47AL0P+X3ASf32FX0fglyH/ugZ+HYH/BUfg38CQv3GaPn9f&#10;X7g1v3+/MT9+/fP6xu+W9dOfv/GAbzz/mz6yPliWvr35vt5zy2ub1zBv8en7+sgt6+s7/szDzf3f&#10;WF/M75aPYN7hEzdv9enTC339wp3fP8dfvv9X/vCJ9/woHqs3vM0rbp/rnR7p9Zf7evPtgd7z80c9&#10;Zj3iUff4+xN94TGfdYe/BXH/GV7hPj+/4++v+e8xt+axD1kPuPcxf3/D415xe4vnX9DXbzf4wHxM&#10;89H4bF8s6wuPea73357ow+e3+viRI2MOh/ne5vt/5Rh9e6mvn5/HHQDzJL4zbxh3y2O+fXypz5/v&#10;8z53+fUBL/9Yn7890xfzPPOgbzzHHIvv7/2nU/fjPHGAvvHHL3zKz3yjzzznizknf3rgj5Pwn93+&#10;fC2YF/1+PfyLG/MvQ/5vG7Ix3v+DIX83YnNt/eeGzObw7SMG8ua/NOQvPxnyx6+v9fHrC73/8sRi&#10;xC8+3tGLT3f06tNdvfl0T6/5+cXHm3rz8Z7efXzI7TW9/Hhcrz+e1Cvuf/HxuZ5/fKKnH+9yG/fc&#10;F59u6+Xne3rz+YXeYoBvv1zT+68x2OA19ig+52e2MozK2OTn74b84dvT/9yQv8YZ8jezg/H8/ztD&#10;xriMIf+wOcsm8X39MuS/uuX8MuT/C0P++uWVvnzmgv3yFg/Lzv/dI3/DQ315h69488myvn3Aj7/5&#10;qPev3+vTO37/fkF+eP9Or18/07t3Ty1e+Zuxkr/ikb9y0X7+it/Blb/jPc9fjlRw2DEdP71Hvx/e&#10;qA3bveW9zk6Onou03H6m5i0Zr6nzh2nc5AEaO2EAtz00YUZDTZrRWOOm9dOoySM1ctIwjZ4+WJPn&#10;jtAiu2mydZ8nB6/F8vB30drNvtq5z0sngvwVE7tXd2/d1bPHz/isb/X+wyd9/GS8IB5VL/CgHyye&#10;2vKdvq9vX97jpdlkXt3lu/GYj/zBbGhvvurDiw+WY/D1y2uea6KHe3/yyF95va/fXukzfzPH5tOH&#10;j/rMc79+MrvHD2//y5D/T0HDv4Ehfw9lf8TNfzoaJqRi2zdxId7Rskw4aFnm6vkRhn+Pv03IZ+Ji&#10;vNK3jxjlJ8LIz4TceJ0vPOUTBmwuPHPf18/vWYTBGN9nQudPn55jBBjup0cWb/r+M+vTY24fESA+&#10;I1R9oOd4whsvwxV6dZ92n/ZXwO4Vclo7Q0u9R2me6wDNdu6l+R69tcirlxZ6d9d8r06a7d5GM11b&#10;aoZLc013bqKpjg01wa62JtvX0TTHupruVFszXKuyqmuyYzONs2ml0SubaIxDTU12racpbvW4ravJ&#10;Lg001akdj2/H6zXTHLdGWuDWXIvcu2qJex8tdhuk5V6j5bZhqjYfnqmjUXY6d2uLbj8PxrMbD/5M&#10;n4whYqCfvtzSe7z/x8983/dsAG8/6/M7NqQfx4eNyWwC7wlX3n58pzcfMPDPGDjnwawvHMyvbAhf&#10;2by+WXKRH8tEQiZcNufFRDRmcS6+rz/H4j9i8v/q9k8u/l88qI77+P8mhvw9FfqR/Fq++o/E1uRX&#10;JoH7ef3Iucxj/uK55vowhovHNZ7247uPcYb8HkMm1/1KnmhCZhnPRS751SzywE8Y69vPt/X66y09&#10;fnVJV2+GKiTyoA4H/qaNux3k9/sCue6cqmVrR2imew+Ns22lYUsaaNCC6uo/vwKrjMY5VNc0zzqa&#10;5V9X89bU0YJ1tbVoU10t21ZfNrsaym5PY9n+Xl+uhxrJ/UgjuR5uKBd+djnUTI4HOshubxet3NNG&#10;K/bX0soDtbV0TzUt2lVZC3dU16KtzbVwY2PNWVtT033La6JLCY22KazhS0po6MIKGr6whsYsr6Vp&#10;zhW10K+27Dd0ls+OCdp4wEa7jqzR3qObdDJ4K1HDPj19GalPX5+wcWHI7zFkk0cbKOEL+e1XohYO&#10;K4eL0F96y98+mb9Z7iea4TmfP7/mca940kvLcYxbJtHGmOOS8T9gG3GYw0+h1X/r51858r/OTvZH&#10;9Oq7ZX63SIsBG8P7eZkLxuz+Pxnyj+vEOHHyxjcv3+jF0+d68+qN5eL8Spz5hav10+d3eF8D3Lzg&#10;knuKMT/Uu88Y7+sYXbp1XKGXdmu/8bhblmiR4wiNmtFW7YaUUNvRhdR9VmkNWV5Dk9yaYKjttWJb&#10;dznu6S23g33kcbiP3A71kMfRHvI+0VO+gd3lc7KrvAO7yPd0F/kHd1XAmW7yP9NZq0LbKiCkpXxO&#10;t5DnibbyCuwo76A+8jkzQD4hveQR0lyuQU0tt15hPC68vfxC+2tVyACe10d+p3nt4514z5Zy3d9G&#10;7vu6y2V3L63c1FZz/CpovGMhDVtcVANnlVf/qbU1aHJrDZnUXlMX9pRbwAQdCPTQ2YsHdeV2tB49&#10;B4z78B5P+xkv/Y5UgTSD40TWYVlkIxw3s0hD8Mxv377C+F/yeGO45pyY2x8/mw3WnIBfhvyXxvdv&#10;4ZEtUbFZf0KlDfJpkOi333f759z+vPAGFgM3F813e/6RB2LEXJIW1DRu4XEMnvz1LQjyW71jGQT4&#10;PUjsq28AUN+u69rz49p8aql6TSunyl1SqOGQ1OqzIK/Gu5bRWLd8Wny4uOxCysr5bCV5xtaQ76UG&#10;8r3YUJ7RDeQcVlt2p6pr+bEqcgtrIu+otvKN6iCfsx3kHtJOrsFtMMq2cgvuwOrEzx3lFFRHDkGV&#10;5HCqruyP9ZTTyT5yPtNdbmc7yyO6vdxjm8k1uonl1i2mqZyjmsghrIUcglvL4XRnOZ9mwzjTRd4x&#10;teQfW0ceoTXlerqmvELrKCC6ptacr6PV55rKm/d2PNhWS7d00Nw1LTXZs54GLS2tFiMyq1a3TBo0&#10;u4nWHHDWlWfn9QoP/fLbTY7HTY46wBrHldTZcgZ+bJt/TmbiKgVxaY5x59+hcYO6mcTcsn5ywn+X&#10;U/3PvPm/jp8yn/SXIVvCtv+OIX8ltwNt/voBbwsA9OWDXr9/jeG+txSJXrx/oWt3LxEy79Zy19ka&#10;N7OXBk5qiveqqwm2TbRoXVc57O4m1wNd8LAd5X60uRzPVJZ9aDmLMdueKSOb4PLcVpJ9SDU5hdaS&#10;e0R9eZxtLPdwvGh4S1ZrjLgVBtdSjoEt5HSqtVxOt5PzqfZyPNkWo63Lc2rKO7KFvMOGyj14oByD&#10;usrudGvZBTeRXVhdOfCa9uH1ZItxrjxTRytONdLKk81kc6Kd7I53xvh5vbBKcguvIs+wWhhxPYsh&#10;e3Kfe0gFuQfxuXhvdx7rcWQg3nuQnPf1kd3OrlqxuZPm+XTVZLuuGrmgl4ZM7a8RkwfJ1mu2Dp7e&#10;qFuPr1iM1xILsbu++kjh6z3FMW6/YKSWkh9e2yD7vwz5b9tQ/j0M+Ycn/kON+Of6sKkR/wx2mZ9/&#10;ACs/PZkQ+hsX2juQ6ncmPOQ57ym3vPxwW+fuHNbGwytls3q45np21hzP5hprV1Vj7CoQKlfR3PX1&#10;yGHbyuVID7kc6yHX44S4gf3lSzjrHNJJjnhXywo1t+3lxM+WdYafz5hbvF9Qa7xtazkHY8TBGPDp&#10;5nI50xzDboXRtpH32dZ4zxZ47gbyPNsg7r7wgRhyXzlzv1N4HTlH1OO2mRxCyZvD2ERYTmwQzlG1&#10;5RJZVy68lnNIB96vGYZenA2mKJ+pKp+lIZsKEUJ4LctyDWsoN8J3Nz6fG5uE+2mzMOrTneRFqO9+&#10;rLtW7Oyg2atakW835Vg05NYAbI00y6OzbNdM0PaT3op5eEKP31+h/PWI4wowiPECFwKafSVXBsyy&#10;1L5+FLO/x+GcBwvwaAEpv3vrv0yf/qvf/2QfP3vknwGyv82A/lke9e9hyBzt/+q8/jE6+8/BE+Mt&#10;TKZ2/9VLRV2J0eFTu7Xld2fAn1Ga5NBQQ5aW0lDbgprkU0ALtpeSzcEqcj1VX94YkndIW34m9CW3&#10;dTrRW84nB/H7EIxzsByDzRqEd8Z7spwxcJeQ/nErtC+rJ14W44/ojmcmhMYjO54mJD7dQPan68g2&#10;sIaWHa6o+XtKae7vJTRnd0nN2lFBM7fW19wdjbX0WCU5RpSXezQGG95GtmwCDmfw5OTHrmcxyNjK&#10;cSuqMfexYYQ3kkNUIdlHFpRtWBXZhjSWXWhjjLsB3ryBnCKa4LHZHEKJCvgsTsHk0yF46NDmhPjN&#10;5BlK1MDm43KSDehIKzkcbgGwVl1jfIqoz9L86jevLEg7G8bW0dq4dwXHcYOirwTp+VsQfZDtD0TW&#10;BgQzKdGfigg/igkWQzYbrQnMv4Ngf8sJ/vkx/6kh/3iTfxYT/ds+x7+BIRvTM7QKdncLSyvOqC2l&#10;W36wrD/kz+bv5j/DqTJ5NKWm76yuL+S/bz891fXHF7T/zG7Z+y3W8Cmd1K5vOfWeWkmzvVvIZa8B&#10;oTC2Y80BllrJN6yVPPFuLoGExkGtCE+7AC714kInbz3VW3bHumHIfTHIfixuAaVsT/Yiv+2NxyVU&#10;BdhacqCTlh3qrBWHumnZ/s5auKuVZmGgE1dX0SjvUhrmWVD9HLOr3ZzUajwxgZpMTqRGExKq3ujE&#10;qjvSSi2m5NIIP2stP1FKnhiq/YnOGhdQXRNW1dSs35poySG8ckQVOYZXlgOe1wGv7xDcVK7nKlmW&#10;Y0RdQvCmrCashqwGpAG8zpmmLLw7oJkTRuzKZuUSwn0nQc55vjFmD4zZnZDeM7itfMLacCzayO14&#10;B9nu6KBpro3Ve0YZdRoKyDeJjcVnpo6H7tXVe5csKcqnr2AQptxn0G7jgH84TIshG4MzwbkxZuOV&#10;DXHFhOR/CLssJ/sHWv6H3fyXIf9tO8Q/y6MMaPLpmwnZICiQmVnMGsN9wzXwiQuD1MyyiOJATbnl&#10;xMfBLBAxqI1+hO74CTrhJ8GM+hSlyLtrCZXLqfX4NOo9P7fmrKkpWwzL+3gP+Z3qB+I7ACS5nzwI&#10;nW32t5VfWF+L4dofx2MRErty0TufaYDXrSUngCyv6EbyjmgnN3Jc3/Ae2np1uPwj+rPw0Ed7aoBt&#10;ZeVvnkA56iVQ8qIJlDAnKzsrt1nxlTBXfGWpmES5ayZVgqzxlCATy4qVjpWeZe7LEl+NhmTUsh21&#10;tDZ0pOb6zFbWwpmVMG185amQXz1mtdeqqJ7yw9t7nukjhyO9KVGBjoeMwAiHYNSUrdiUVpxpRT7d&#10;TjaE/nZhbfHOrVjNWY34HS8djpcmTDebgT15t2NILXmcqyPf83XlFlFNK06UI+yvKb+oevI/Wxuk&#10;vKbWnW1OCF5L41zKqMfMQmrSP5em2ndX4IWdev7tLqRRWGQcfbOdGnTbYsPm4rL878+Il6knv3v3&#10;hijcUF8x/B8hFrfv3n7UR+Pi/0uP/INna27/tf79G3hk441fW9a7Dy8phbyzXAzGiN++g5jACTa1&#10;ztevYRRxnzHkdzCYDFnB8Jvff32kMxG75bdmsWYv7aORc+tqDt5s3traWo43cznQTj4nTEnIrF6A&#10;Vz3lSh7sFdhXdoc64Il64pW6WQzZ/kQTcle8U2Qz+V9oodVXMY5AvF5wc83YVEmtp+ZR4WZZVaBZ&#10;Zs3e2FreZwZrKLllqpIJuC+18tTJrnRF0qlg9YIaPG+wRi4ZqVmus7Rk7RTZbJkqpw1Osl9tr5LV&#10;S6pIhSIaMG4AObsNpJKlWrm1B6Uoasjb26tsyzJKnzudkqRPogyFsqjhoJradGkQUUNbOR3vSjg8&#10;QO6nhhJRjOI79AEE62Ax5JUhrTHk9hgyHpUSlx2lK7uwZixq2MaQCbedQNZtg+phwE3kFlmf8L0y&#10;YXwZueLxPaMw6LAacgmqQnRSiXJYNXmcqCnfU23kdRSQbGtHiCmtLCDZuIW9tcBpmrYc2KDYqxf0&#10;mhKWxWyxUAOIGe9r4m5juMaAX758bvnZLFMKNMb8GXLOyxcvYYsBorFTm/UnY/6rHvmXIf/Tbl/G&#10;I3/+Rr333X29ff+UGq+pZVI44jr4QBL27qNBoc0CgcaIwaLhG7/W3RdXdSp2tzy3zoXl1EdTVrbU&#10;hJUwoGBELdtG2Hm4k3xOdZcfQI/P6Y7y4+L2PNVSnuSe3meo35In+pJregBKuVHPdaO0YykTBVE2&#10;wsNNXdNQbaYUVm+bgnjyERrrVEfFm6RRvMzxFC9LPNXubc1m0UV220dqyKI2mujaVh0mVlL+mplV&#10;oVURue0fL68jE7Tm9FQ2kqHyxfh2RM/W1ojpqtS0kMrWLa4ZdoO0O2qRtpyZoHVn2sqfEtIU95JK&#10;kze1qjcvoxwlMitZ9uQq1yyftl+jBhxYm9y9JrltQz47aUBwN7xzWwwR4wyvT65MWE2ebwsIZ0du&#10;bIfRGiO2D6tnWc4RRBxhHQHlMMyzHeV7rjPhNoZ+siY5dH35RoLUnwZVP0FpLbiu1kVTBuP9vE43&#10;li+lLK9AkHLq1iu2teZzNtAYm/oWxtlCj8FaBdPtzPm9evjqGucJ0ghG/Alj/WT435/esxm/wHiJ&#10;uFifYYZ9hoXy1dBbCbe+GKIO7vyzOek/vPIvQ/6ntdm/+sGMIX+BQvj67V1O+HN2dEyVE2zOqUm5&#10;DMPo9ccvrI8g0d/04OUjhcSc0vq97lrsO1LDFjXUqJW1NcuP8HFXe0LoXnImX/UkD/Y53U0+1G59&#10;LHkgKDElGv/IelywlGZCqmjdhSZyPFGVklAd+Z1tb/F4nkE9AX56qu34ispUOrX6Lquh9ScXacDM&#10;RspfxUqZC2RWquyplK5oQvWf00irj83WpqAF2ho2l8/QSuVb51SFNrnldbyb1kX0hsDRUa5HG8jl&#10;aG1tiG5tWRWaZ1Wx6tYas6SpthMyr6EctTmyupz2FVXnSWmVInNyTVo8QI261VC6fGlVsHI6raeW&#10;7EPJyy2oOMh3cflEVJTbqaZ8L/Jfvpfd2eosatrkvXahbVjNWeTKppT1fTmTA9sFdiJ/h5FmV1Pj&#10;/OpoyT42PVIKUyZzD+rHZjcAtB5kmxx6LZ/VM7iBXNlA3E/XlU8oaQZhufcZQvRjjbVke11N9a2i&#10;4csradSy+lrmN0y/HfZQ1KUzevbmJRsuyRJe9iOU2C8g3h8+wKKjseQzHHhDzIlLkgzobbyx8eLf&#10;Q/I/IJs/A5u/PPI/sXWbsxfHDvrCSf4Cx9eAWJ9APU2p4wP/vfr4Sg+e39fNpzd1MGiPZq4Yq64j&#10;62vQPGqrWwbI8fe+8jzaR/6AUgFn+uI9AKsCO2M8reV2opUCIjpq+d6q8qOs43+WcPtUTTwPtdl9&#10;1TXWp6Cmri0re5Bb24OttDZymGata60avfKpUL1sePWJ2hA4X60HV1KhallVv311VWhQQqnyp1Cj&#10;vhW1ZM0g+R2eog1BM2SzrZdqdi2k4o0za+Hmhlod1pvPAXhEyO4V1ESrIppr84UOqtQih/KWy6p+&#10;02pqS0RX+Z2spa3kpVO9C6lo40TKWTSz1u9z1nTbsSpVu4Ryl0mppTvKKSCsDptReQyvGBtROcJs&#10;jJtymGsEXvdsNTmcrYXRkhsTVtsbT2sMOTTOkJ3wyC48ds7OZmo4PouSFkqgou1SaoRXeWrZnTgm&#10;beR8nDLY4X5yOgxyf7Sx3E7iiQnPvQDNPM80klcI1NKgutzXlNVG/mGdOd6kJoT3s7xbacjceho6&#10;o5WWOk/TibCjuvHwhp68fqJXb5/ieR/q2bObUDyfWRpRvuKZv1o6zGhyNHxu0qVfOfI/sZn+1x/N&#10;glFb1vOXj/X81UNAkxe0/t2mUeGKXnyDdaQYXX9yGBCoG4BLGQ2zraKFW/EiRzqT27aTF+UeF4Ae&#10;m5Mguqcb4nUpr4TUA4VtjOGCxBIyOx+jZgvivHwXtdO1AFsHRihXhQxKki+BUhRLCKOL8PXcHG0I&#10;maB6PUvKiry3Tv+s2nx2rPacnaXmvSqoYJX0GjKnslzYPPJVyKJE2ROqfu+y2hg8Q35HxhJOD1aD&#10;AaVUsJGVJvrUlD+0Sk/CX68Q6rdEBSsPQwQhly3fOpuKVs+vEfNaa1dsL60jbN0Q3F59oIBmLpNC&#10;zXuX0uGIjXLdsEL12tdShoLJ1WVyUcLzXhgu/OzgstSma8o5sAOMrk7UoKk9ny0P86wqqLSpa7NI&#10;HUy47HSmPgZcX+6E2JsuDdeCLf2Usmx8xc8TTwOWkCsf7ccG2I8Iojdh/zL1nFlTnaeV1eItXUhP&#10;KK0d661VkVBHwwHUjtbR0kMVyKXryD2S9w+FEHOmOsSXuqD9pCWg7fPWN1PfeYCNw4tpvu8gBV/e&#10;ASh5k/N7FwOG0/7VnF/TVUbfNk0rr15Dk7WE2Saf/gnR/hVa/9em88/0CAN6mFzJIJyfCME+Qcg3&#10;POj33+4TSt/S8fD1WuY6nPJHQy70ygBZ5H+/Q9gAtPIgDPYMg2eMIbiEtgJ5Jc8F3LE/Dl0SZpN3&#10;mAkF4S2fpA4Ln9lmXzt1nFFOZTrk0OBltbTMd4HKtSin+LnjKXWRZIBM+TXbr63qdS+lkk1yc6FX&#10;18bwUdoWPEkte1dSyTrZNGFFHe2JmK9uw1spR8kcKt8in+y39dPqExPleWi4Gg0orbx10mqYYzlI&#10;JV1Bt4kSIntiCB0JiVtr/aWeqtQyt4pWLqSR89tq69ku2hjaQQtWl1GtrumUNGdCZSuZSmXrFVf1&#10;FhWUv2xuJc+SQMWbpoKh1Uu+1Iqdg8rIM4L04Az1boAuxzPkzmfLfTdkar9sCj8bsitAl1dEYzx4&#10;B/VZWE+JcydU5vKZNcaR0tux/pTjeltee+nGQarcuaDKd8qm8RBDtkRP1xhPgMNtDcEN2kM9bUed&#10;vCEGTDoSUok6dVWYZbU4/hj2GTjhgIaeePUVv/XQJMc2GrW8lcYuAJzznq2YmIN6/vwK5/cBjvcZ&#10;5/uVxTN/MV1UlKpMeP3JUpj+Hl7/MuR/JjP9Gz6LKUWY+iK78cePBqV+rpdvrynm+j4FbJupuc7t&#10;ySWratzK8rLb3ZSwj1roCUAYmgrcKK24UB5xxPPa4ansyOEcCSm9yBG98UzL9zfQ4l31FRA+gBCX&#10;kPv0MHWcXFWpiidSxc7ZteGEoxb4jlazgRVlXSWtEmSOrwot8si6fCbV6VRatpsHaN3J8QrYM00N&#10;2ldUyRp5NHJeM01d2Uk125ZVBhDqzCXSqNWgStoYskAbw+ao5YiqylE9ubotzifbQ23kEdYFLwki&#10;HlQflLixVl1tj/FnV/HqhTR2eVty4y5aTf2608RcKlQ3ofJVS4qhZ1PxOplUrHZWZSueVgkzxFNa&#10;Slv2u0GqCWmdzhBeh9cAqALF5rmOZ/DIeEdXPLNbUC9ILL0Ilcn5T5njBBJPjdkPUsms9bVVp08+&#10;JctF/bpPEbqzOms1RJcN4RgzqH6b0WWUtWxq1exWXMt+G0QEMFXVulmrUpfs6ksebH+ig/yie0Ju&#10;IWQH+XYgt7cPNgQW6tJsmq6E4JZaPHxyL0g1S7Y10VjHiho1r6YWLx+q9ZvsdOnqCUDNW1wYz7+n&#10;VAYIoxGDasUXC9L9XxnyL0LI32BV/z88xMIdwJhJkd5Tbrp+87wOHFslzw2T1G9KaY2CibV0Yy12&#10;+obaegnwJaQG9MdKcgmrbCFJ2IRXlQPURXtALFsYTQ4RLeQb0VNT/Zup/dSSak1IOmM9F/WRQdoS&#10;NUNjbDsrV5Xsylg6uZx3jdP20GWwl0aq16S6KlG9hJJnS66kmZOqVd/q2nxittYfmUHf8XRVa1hO&#10;uYpkUYMOFVWqTg6M3UqZSqRTijwpMLaMct4zRdtiVqjD+PrKVDGhmk7LxIUPUyysnVYSei47RUge&#10;W1celxri+TOrWM18GrmsuTaAHrsdrKeK7TOpSL006jGpmKY6NNWoRY3IoRuqdoeysipopYRZE2jR&#10;+lHkyOT+8KudwsmJQ0xd2JA9oGeCMrsBUHkEDibEHQza3J1IxIB8HA8Q7FVn22rQ8jKyrppKaQsk&#10;12S3ZvI42F/rQwdqI4w0N5or8tVIqTzliFbmkA4cnadec1vIqmhaxc8aX6Xb5dCk9eT6EUNgqoF8&#10;kypYWGNECO40eLhw/B04N47B1YkWQLwvNJfv2fqyO1KR/LmyxkxqrbGTAdH85yo4dIeePL1kMWbj&#10;ld++fU6ebIgj/xXY9UOWxNz+a/37J6wjx7GqzPoP//4q2vhnfmwc2d48/yfWlilR0B5nkM2HT+9q&#10;yy5/DRnfXMNpYphJQ70nrKm1cJ3djtcBsCpraQ7wj2kgj6iasgPFXWk8QhSeOYqLKqIlHGVy0QOt&#10;VKxxFogW8ZTEOp5y1k6maV5t5bFvmFZuHKdOozsqec4kGmdPp9EeenYD52KwC7TUbZYKVMilzAUz&#10;AKY10G/Bc7T59Cwt9hqu8nWLKkWmpMpRLD2gV1rV61JKDXpWUpE6+ZQG4KvzFIgUgdPJZespY8V4&#10;qjUqNUSSXvKOpgnDlIHCjRE3lsflxqrePZtKN8ylQYuo0Qa10JLfymPIVmoyoLhcfu+nLSHTtOHU&#10;LO2KsNPSgPGqQl05QaYEmuzRDY/XjhyVcBZgyyYINBwAzQkWlxM/u/FaxpDdA4dgyKQfNGh4wAIL&#10;CIe1RejbfFgBJcYo81a20rrTk7SasprPcerqB1trkkclpSuYVB0GQwndsVKLN0xWwvzxlTJvSiXK&#10;lsiS9w9wrkw+3E8+Uf1hl7XTiuPwwUlrfM6zYdE04gY91D2MfDyEUDvYhP41iIzqgAF008Z9szVl&#10;YVv1HFZNMxf30d7D/pzv8+TJzyzAl9H5+lMnm7m0LIyRuGX5m+Xa+cHiM17557/Hcf3+/N9fcex/&#10;1e5/IOJ/uHD/ITvEP50hW+q+FpE5WDqGVvnjeP7Muf0T19b0rT7iMU84yE8sIm7vTc8rT3rDBgzH&#10;g3a5z3oECHLxwylNRV2j7ZQSGutVVYv3UvIA0HGNLCOnqKIYajk6f9pSJunIjt9aXpEQHE5x8QIy&#10;bY1aynNbq9nIXDT4V9S6E1NVq0VBpU0dT+kTxVOW5PGVNX1SDRlSQ/47Z2vh6tlcnAlVtltBzd06&#10;TJsjpmp7YB+a8Lurz/DiKlIujZoPLE6tdhDtgMM1yLaq8te2UsM+ZfDqU7QKMsbaoIHc9qMtsKbi&#10;54uvZHkSa97qdhpiW05le8RT3fGptOIYjLCoHlrJ5jIvsL4Wk6t63OygMavzabxvHkJvSk60NE7e&#10;UkgDfXNp4rbSGD255sXusLW4jeys+YgK1BuRXAkKxSe8za8lv8O3DqYExMZlHwKYFd4YTjch9ske&#10;luYLV2ikvuFDCat70iLZgTJSd/12YbCm+JRS6eYplbsCx2Febq2FWuqxlx7pwGFavrOX8rdMrMR5&#10;4muYEzzyAx4aPG2S4qdIqvTFMippjmTKVz2D+i4GwDszDvR9jAbYl1aRlklVomkurY+eyAbST96E&#10;9H5BUFzZUNbT2eULEOYNMOcdVUruV0ppUXAOzdpbTINdCqrT9HwasaSx7r6O0BuM+ZORZPreZ2Hp&#10;h4EsgqQLnBLki+hgM9fde3TL3vHYuGvvR5uqYRYYkb8fy8gdmbrHnynglm3ARH7fV5ylWoqbLNNT&#10;baKBf6wx/5MaMrVAUy76zwyZfPcrB/8TcjnfvoJUfrqP173Po59aykqGVW3olq+g5l26fV2+u/00&#10;bEVH9VlUX1MCDJG/hxYfIIQ2bXoxpQhJi8gxshR9v4Rm4TTx01TgF9NMGy510zS/zmoIEJW3amZy&#10;zHTqNb2ctgbP1bjZXVSuVD7lSJlcFfLmklWyRCpSMJ1a96mhrlPbUxPOr/QV0misd2+t5eLcCIFk&#10;t+FW0xlVqU4eVetgDXe6nTZeHqMOcwqqQF0rkNiq2hQ1TgHUWv34jGuhS9ru7K+BiwZqlvMseR0e&#10;LqeD3VH0aKvF+0y7Yg8AqG6QNcjXIXDYxbbWEsL/ZUcry/FYNUo6Bk1uoOXHAZQOV9LCEzUsfGnn&#10;SJoiaHgw3GhnOOBLd9Op5ToGsA7QjnZGD0JqD0pp7ueay5aQ2oleZ/fg/hhzLy0/QN0aY3bBqBxo&#10;YXQ92dlCihm8IrcK108ka+iiwxfl1G80e+w7P1m+xwerz/xqSlMsiRr1aaiV+5dojOsk5SlbTknS&#10;pFa7YR1VoHJBZS6dTC3HFdWGyOmg/8PVYGgRZSmfFoCugtacnSCHg3DOf6N2vaeZ1oS11/qzLSCQ&#10;VCYSKCMvNmKb2FxyuJSXxo/asgXjmLaqgfrNofw3p6t2H/5Nt+7e0jt4uSbF+vTO6IFhxBZZIRZl&#10;qve0on5Ah+0TqiRffjJk0+NmlDr/vOK6s/52Q/4hivBvaMjwrDhUZlkYtnFbnfHIP3WZfUNx4vMn&#10;+oKhUn769Jodl5NAb/F7EOkXGPZLDPt09AEt8ZpM3krpZXEZzVhHm95JSB2h7ckvTQsggBYoqVNo&#10;bdmcIv/id+9IvDJki6m033WC0F+xQwEVqJOc+i2h6oKaWrTBNEKMQDpnqJr2KK8sWZKrdt286j+0&#10;gQqXyqIshdMpP4aarUYOJcqbCCMFIKPMsoHWvg3Unn3391X19gWVrwXiAmuKy/1aZ3VZkUk1ByeH&#10;HFJMAeS0PkGwwzAo71O0CkLtdDhgNoNJ8jrVhZprJ1oTe8iNXNaesNb1rGFZNdNyA0hFN9YKeoc9&#10;MWo/LnYv06AArdINQ3cm/HXgZztDzqDryROU2xwHfxDtdWF9tCZ4mtaEdqM2bcppTWQPwcQJhpcz&#10;tV1XPKD7qbaW5gf7EyDUlNzcAbcc+LsdnV2eYTRAbKD+3TGr0lI/rtg2jQbMq6pZnp3Ue1YdFW4I&#10;yaVAMs2mR9np0CC1m1hLGYtmUONuhTXfc4IqNCmj1AUTqO5Aax26NUtDFrdW3ko5Vb5pfi1c21Fr&#10;wvuhnlJFdXrkg9BSSEt3Vpf7iUaAi3wHA7qdhnV2FhroBTrNoIU6noKJtp9NbVNXjVjQRDNs4QGs&#10;X6DAsO2ojd4B9CRyw3A/fqTWbBozjIbYB3MNGZou3AL02EzLTNx/lqZKlrnPLPOzof3GJX8/K3/9&#10;EUczf/khI2U887+ZIRtr/cYOaNYftCN+pBt/MGYeQdRioiTjvT+yk76hrHSLcOrYuY1a4j1c3SaX&#10;0xi3ylq51zCvCBnDa+NRagNqAdbAzHIN6k4XEnkmrCs3Qm0Pyi4z17VX3d51lcw6mco1Kae2Ywtg&#10;wI0JkYdpfcRArYD44HNjoPqgqZW7VGaV4UJds3+K+o/voIIVCyp5nuRKWCyx4mWLr/Kgt9M2ttLm&#10;c5R2MIZVIb3VGqplsf7Z1GJ1Ls2/DGL+Wy4N98tM22Eh8kPKWnQh+QG0ucNRdgksTZ24Kosmi8Ca&#10;bD4woUCJ7ahnrzhRl3y2JUbaUDanq0GRhIhCDTYgEskfuqs8+F4uGL9HeG9ShT60QfbEi1O/BfX1&#10;CekG2QJEO7gzYTzrdAdy2tb83gqSCpzpI3Vkc8xsCs0trDWPEzQ/UDt3BtH2OledSKYaTK8KhPXU&#10;fc93xKh7Eho3UwnILBnLZmClIr/PBfiVXVnKZSECKQ96zgaJHli5dulVGNTcDg/ruXO6qkIXTVUg&#10;kWr3sdbvsYMgqRSTdeHCGjilkXZf7ivHfbWVv4aVUuVIpaptcmmyfxn1B6Scs7aTHPYOJyroR2WB&#10;+jdkHMfgepbP7Uj32WqaPlz2Dtbo5bU1Yj4CCn6DdTQiAK2w6yDbiAMCgH35bshGgugz4fdH6Lof&#10;0CD6Y4b8XezA0g1nlrlGf37MX+OamFcwMbwxZtPf/m9pyAacMLuYWeYg/HWvbMrD79CMMeXBz+TC&#10;psn/2bvrCr+xR8Nnt1a3cZW1bAOgzJGuMJ7QrKKM5HyqKmEiwBDURkeaCExTvI8pj0T0sSCzrni2&#10;PkurgLBa0yGURc5b7OV/fJzWBg9RwAmaEHa21cxDeKoLPTRnUz817FwP7nIK1C27a9cpP820naJC&#10;1fMpae5EFjQ2a/006mtXURsju2sdpIeN0YM0c00fDQ5oq/GUV2bHVkRypzGGBsqLQXrQHeR6uiIk&#10;iVoYW1XAnGp0JuGZTxmABzCLtkh3vKtLSBtaHTEy0gAvGjGMeogzHUcuIUQd5M7OtDw6He4Ko6yr&#10;bFn2RBlOpzgW1MbdAruBshMigyR7HmRTYrnsAhne3UhuBxorAKBpYwxGDz3TDSKM52mYVhY+dAOt&#10;PFISYkxpmF0VQfOrWBhfbtEIH8Ay8wteLJuNS9Wgf22M10rpC6RUgeq51XFsa/nstddvUYPUYIi1&#10;rMokVa0uBfVb+BD575+hqs1KUWqjLNU9L6KDxZUlXyp16tFZbhunyvNIG/WcawVpJZEKV8gHu6uJ&#10;lm1vrcTWCVWybVpND2iv1ZFj2EhoqyS394qkEw2Mw41NyekgrLYTI+W6e4CWreqmiaD4AybW04Xr&#10;R/TyndH+prsNsb+4NlXEFGGAfUD294+dkH8GX+OM+L9jyD/kiv4tDfnPTKw/hibfZWq/h9kGu3iH&#10;0zbdaQha6hnh9cXH4Vp9cIF6zSquca6oW+wHtTXMo5MVYSxVB5hh1z5hiAu18XxlAEnKkOc11KLt&#10;XTTZj77iadQyd4/Tym1j1WZEbeqhCVWhW3rZ72kp70MDNWBaU2UqSU48PZkm8hru54dpvEcXJaGV&#10;sFr3lFq+pSNtgtO1YNtg1Rqaj7bDxEpYgP7g0XnkQY+u4yE6f47jhcK6yfFcOy26UEd2N0Fjo7pY&#10;IgRPwm+3E8j1HOAx1FQ9EcDzPNEN5HkgddNhhNYTMNKJhKeTUMmcIUfKW/N9e2qeO9I6jjQazK+p&#10;qYT/o2a20chZPTR2Xh+Nmd9Hw2Z109CZnTR8Tid+76zxczpq1NTmmji9peYu7KQV9r3l6A4HetVI&#10;jGe0fPdN1XqM0u3EDML8uYBuI0HX+2ibaa8ER3APNKIBIMnh7WhhpMmBcHwxjRJL+NtScvvlINVe&#10;4SPglPeTCyWodadHa2f4ZM1zq66iNdOpcpuMWrC2irZH99Hm0H6q3TW/UuZOrcx5cypDjvTKmC+R&#10;Ji3ooM0HbLXYeQbpSmolhuXWZ1Ylurfaqv3k8kqYLYEKt0ukceTC/mdHW9RWVu7tRPMK34PP4XoS&#10;QOw8n5WGD382Pm/6oZejNDrKoYw6jsuvDcfn687rYAQAH2DCeGaC5HfI9n4wYmJ/EjD4KXa2IN3/&#10;h/UTFv3Hh/3w3f8QsPpPL/pPB3b9sUbwc47xXaL2uyEbb2zosx+oEb8DMjwYfFSTlw/XcHKiSa61&#10;tfi36pRIQJEJpf2oiTodL0Vo2ESrEaDz5tYtrKB8zhVXQFR7jXdvrZLN86nV+Kqy2zGVUHO5FviP&#10;U/XWVZWuVCLVG4SYXFdrFapsTQthHnXwLqbZlHzcLw7Wgq2DVblVJWXCy8yAD7w6bCI59jjN2doX&#10;tZD+GmM/Rku2EA0ENwK0IXclL3XgIltOmL/scl3Nj65GHZiaKUbrhXrlaoxl1RmaIYJ7Y6xdtHxH&#10;a81Y3UgTPJtopEsz9VveUH2Xok3t3EWzvPqhb91PztR/N/w+TbvwbgeOzdeuo57acXSddh5fr10n&#10;N2h34EbtPLlGO074a8dxH+055s3jvLQPYbztO5Zpw8Y5WrthhjwpRS127afxy9tp4IKm6k/H1xCH&#10;dhrnWEvzvKvIZSeqm0dBqlE58QqlZAd11ZY0Yym591IMexlRzooQIoBgxPvOsvmEDELdcwhh+xCt&#10;OdJPizzqqEXPiojyEf6zGZi1GuZY9Q65lTB9YiVNlVop01mp62C8/2/TZO87QbWaVFei1InUekBr&#10;tMDYtDbUV+Vu2emzpsd6bD7N/K0VHWYQWU4PZYPrTdQwELCMllI+z+pzeOUTpFKm+kC64HqipZz2&#10;t9Ow5RU1fDEc8VUTdCZqnyUle/cJ4SbCauMg/qTy9JcKu/9XhvyPDqrjbPmfz5AtB+sHlv9zaBKn&#10;o2Xyk6+0sH3kiL8EoHhLy9qek7s023E8Pbot0IVCooYeYU/CUC96X73DqxN6QQEMpMk9EMIBeao3&#10;huMXQbhII/wqmukHLaujtCWSqcP0YhAX8D4Rs+V1cKJGLOqsZLkzKF2h5CrVMJPaDimtMStaaAVI&#10;rX0ooemZXlwYAxGF76I0RVOqy7QiskNMwBedLFfKM04HuJBPTyRURVwAkGgtrYzrTMPFYcAqvJY3&#10;RusCD9n7FL3Ee8dpxZYhWra+v+Z6ddUsvOxcr55a5DeIxokxstsyR047V2JM9vJCWmjdYT/tPLJB&#10;h0//pvCwPboac1T3rwfpyfXTevTgkh4+vqmHj65TS72hxy9u69GLG3r47IoePLmox6znzy/p8aNo&#10;3b5xRhfPH9G5c3sVFL4LHa3Vct/rRKumjVbsddWCfXZatoV+54CBWurTG/H6zgjek154tdc8mFtL&#10;dnaXDUIEbiF85whUTgDMbBFJsDXtiuTibuh4ucORdj8EX53usdkeHQCh0MRGtteV1GbTuf6q3bOg&#10;4mWIr6RWyZS3dB7ZrR6ptbRpDmNCRka6s1JlScj79mKDHayJ7jWVtWJyxUdAYZAt7ZPH4HEHDQPp&#10;Hw7zbYKmeCPSj/b3it9b4qlJQQDuLAtuuActmL4w4ZYgfTTRo6omONQGR+mrrQd89fDFHXjaNNSQ&#10;M8cNuvoOrv4kg/wf0S1znX6XaP1Z5OC74/55H/jH+uN/VkP++SBaDlRce5nJYwyKaKk0gzDefX1P&#10;QecCNXp+P/Wb3VRLN9MNhBaWN4itfyzgVjSAEQwtPzyw6Xf1YEd2ONBEK3YhW7OnE3nfIELWbuRg&#10;ZZW+TBL1XJATw+ur9WFD5Huin2x+66fiNesqefocatKjqFz3ttHOmJFQDgdr9pqmGu1QS3MDWirg&#10;5GBV7VpOHafl4cKurDXRhJ10P7mdIoQntPcD2fU9XE9+hMybjw3U5kMTtGH/VK2Gmumxcbpcf1up&#10;Jf7zNdtlquY4TNZc20maYzMR1cklWrNzjQ6GHFf49SvIyr7UQ+pqRqz3LSU4mIeioUtXg8/rUMAu&#10;HVy3R8d8t+vIb/t0eNd+HdmxR4d37tbB3Xt0cM/vOvT7LtZOyzq4e4cOmts9O3Rk3y6dPnmI1sDn&#10;esBcq0vfXisaPxXJ+xxj1lTQw0t0Gx3SGkbU2Lgv0kLbaZprM55wfhSo82AtXNVXK7f3lg3KoCuP&#10;t4Zi2dRCZXUElHOA6upEn7Y7zRfelK/8TvUFAe8BewulTrjTW6+PVusJVZSa8DlTEYgyYzHuwIma&#10;59lCVejiSg+zrX4HeOW727PB9tDwZVXxxgmUyjoV5wDALmIc53EEf6dhZW1/VeuUXTV65tAIx2q0&#10;j9JVFQF6j3ywWwTdV0aKCLFBQ/X0RMxhwdZKGrC4kPpMbKwjZ2CDvboFgk21xIR7P+vw/fj555qT&#10;RSPK/OEvh8WZHPrPceWPp/4y5L8wZINNm+bDV9T8zt+NVvchHTR0Np5hLTnk0TGUKmAemRJLELVU&#10;aoyuIVAXj4G2HmmqDfTmeiD3OsS2mGoNSC4PCP1eUA27TC+uDGWTQfgvAADUg919oPwDByrg+Hg8&#10;/UrlLV5atdrn1bKNTfTb2ZFauKGJSnfICKc6gWp0KaCtkeMAjexgiI0GLTZG3ADwDA4y3UHeAESr&#10;0bXaRKi3FgLFxiODtXbPWHlvHqNlHv01eEIz9RjXTsPnDZL92mU6GbMfDei7VNHvo4v9GB3oV2Rw&#10;xni/UViTZb2ik+cNCN+3T8QnzFRaPH6GssVPrmwJUqpEAisVTGGl/KmsVCBlOuVNkVI5k6VQjuTJ&#10;lJuadx5WLogY2ZMlVjZW9hRJVDBzejWtWVmxF6L1Ao90D9mcq0RF0axIts4HRqn7y3OGvyHOQEPC&#10;R9bd5+d19OwWOaybzCSKRuo6rZT6rSijiWuZWrGP6sA5Sk2E3E6UurwiugDYoZiyj7IXOb87oa+R&#10;D3INh/XF7UjEA6pgrJValILSGqA1x0ardqfCcMDjq1ilvNoZ6KuNhOc+gHi9ppdGDCGZStQprpU7&#10;h9HqOIEml96EyjWVLEciJc+dWMWaZFDrSbk11LWAbI62gBOApndEW1B+KJ2cGzc2GG+6xDxodlm2&#10;pZmGzG6ukdO66wQ6bG/oaTbNNd9V87/ffvfOfyge/2eGbBzOd3bh96f9vyB8/nOG1nxzJq8whoWc&#10;xTSExwXU7H3v9PLrHT2l9fBIjI/ajSug/kuKa+FvoM2BoLnUTZ0Jo5wJq50NrZAGdSdCPM/A4TC0&#10;BmltxCC6bWrLqkoSTnh8zfYlNGaMSuepxZQwR3ylgexfoUURzfbqrU2hEwF5emnruX4q1ymHUhVO&#10;rII1sqlJ30rKWjyNrIokVOP+ObVkcwNyXxBvJj844XXciAbcDDmDGrCDCeWp0wZQB/U9OVQ2oNwT&#10;FrVW/2GNNHX8AG3y8FbUsVO6eeuS7tML/ZThZ2/pq/304THfGxEE0z9NjdNMZngHzfSDmcZgfIDp&#10;6DKyNW8YlrrvgNzbtFF/DHVO1sxyyJBRq1Kn0sYUybUhRTKtT5lU6ywryfeVVGv5fXXKVHJPkkx2&#10;yVJqcep0mpQqje7sPaCvDxhzijzOp7dIHVFn/UCY+Z73s1T2MXCT1hgixWeaT94RET1/fkOPHvP5&#10;H1zU8VP7ZOuxXIMYEtdtWhf1Xkx6sH0Y0kbjKI91gKcOX5rynkNUC62kmWMOtfyV9DfbYPA2QZyv&#10;kAbyO9dSjSZmV4aqSZSvQTI8ZhGtp2c74PB0gL1+atC9rFLnTqGm/atozXEHTWMuVdlmeZU2H+E2&#10;2mRDFpLPr2qkjuOLcl8S6KxpNd6vPRUBJnWcbRbXwQXSbh9oVEqYykElwXZPZfVflFHj6TzbfcKT&#10;48vxZ8s0lZMvlKVMiepPkbOZFvuWYqdRpLCoNn4X0P9TlSVOF85C/DS42ff17+mRv0fTXy0jPeMK&#10;70bS5emrB4TT57X1qJPGLWuhIcvKa94mOnJQn/Ch5OBO2OQAOcAJdNqZcNoRzWd7CCD2BwYT0o2H&#10;/tcf9lJf9ZzfVfEQqCvW0Fo955RU8xG5FZ+ab4LUhGx5Uqpo3TzUn2kc2NtcOy910dwNA1SBbqSk&#10;2RC5K5ldHQfSc+w4Ti47CM0RF3AhnPQ915v6bheL/rQLNEh3Q5rgIl24u45Ge5bXoBWVNNWFWi0z&#10;nkzTxtngE7oTe1PvHr7Wq1dPmYH03NI/+42w9hvkFnFrBpgZkXYzzeITF817M1IFhO89aiaf3iHo&#10;zqTEcA9PeTVrqiX582htmZLamjePjmXJqOAM6RScMZ1OZ0z7FyudTmVMr5OZMiswZx4dzFNAa7Ll&#10;1uzEyXVjy3Z9vEZ4+egpmwSjcCjSv331Wi8w6pcU69/+qMuY0JP5yGJAnYiMvn3mc398q+dPn+jC&#10;lSs6FhGqHWEHtBJO9Vi/furvUVt9PYtoyr5Ccoqhz/hCKy0720k20d20gNLWSoBDp3Ocx+jq8mGy&#10;xbxdndV2akP1mEtlAHBtM153a8gKGGNtVaBaJqXPR0lvBtzuwfVUpHY+5SmfUw06NdA0pku6/z5E&#10;/edWgWGWTomtqOVnQO+saQ71dWDyBmmORwxTO06VgHbaGF4Boblp/wysigAg867sa8AEo0XTY4Ge&#10;PL9qGVtjFGUsUkIcb8uFaDoh0YQy0VAcL/NnQ47jPvwyZIP24wE+MlbTHDSj6vDBoIlMdfhA7vLg&#10;zWVtOGyrSXatNWwZZITfGVBmGFBGjB0ihCu9qw40OTiCEFsE3ZHhcThFLnaCsgRqll6EcV5BeMbd&#10;U0Ch2dlpRihcPy0GnU7pC6VU51GVVbQByGn+eMpePpU6TipCux2vf2I8nOfaqtoltTqMLir7TaO0&#10;6TRlGZBSh2M0U5wmD4scy+YxElbRQDjO3TR7U1PYYQ00Z11bBq31l+12SjrH3BR5/6iefLxqmdRo&#10;2cS5Diz0QGqaX5CowXriFiNojLF8tcxLMsZMUmFYR4R9pvb5mbGlHx7e1v7pE+RdvZxWF82tI1BG&#10;j1tnVgQlnJhs6b6vtNzGrVjLbTqdy2als9mzKtzaWsfy5NO6bLm0KFV6XXP10vuoWH15gGQOo1Q/&#10;wnB6iRE/f//BYshGCsmSABowiJZQvYdHzPpG/fUbAnff0E8yWvKmimDGqJ+5c1Ybg1YjkcTI1429&#10;NXtdI6iTEG42tdSSw0NAtqdgXJBx8Mj2nDNbiDouqI74RHfSfOraC7a3lN8Zas2nRtG3PVPtx9Ii&#10;mj+RUkDUqUYbaNrCkE5oxewxria934O1M8ReYxe1ROYoqzIVSq36XYsDUFZV1grpacpIr16L0Rk/&#10;ZqZpoEsWBimImr17UG3AxnZUCuCsb2sJmFkVDgKVjq3zAAkv8F0eQCBhfhfCjUaa1+JYTDedcbUW&#10;oYLvIvl/kuY1ZCaTJ8e1YvzbemSjfPj2rWkIR94Uj/AGZPoNu/6Tt7d1NGYDGlr1NXQ541X2saMy&#10;8sQj0oiql6bNrThth6VATavTlM4OT0eMUxCoMCfIkz5dL7pnXIJaUkcmXzo6gt7jcSpTr5hFsyoJ&#10;njYfPcJ7r47VKKey1DlzK3ORjEpTJIka9IMSuKWdluyqogW7Cmh1VCOtMjpdZrTKkeZaFoj3jQHs&#10;oTNp/v5JmvfbSM1Z1V8TnTtrImh2wIEVCrl3Srdo7HgAYeUuc4Ef8/+3gEg/dncj2Gw6byyTHFGz&#10;+PaZi8PkaR/e6CvrkxkzaoA+451BVr/gsb99eCQ9uayNvSFs0E21By91NncyxWRPoovkkFdol7xm&#10;Wcks63rWZLrBup41ua5mS60L2TMoLEsGHcycSWszZ5VtxmyKnjRDb08Ei8lr+sKkSQOqvSASeIkB&#10;G8YwZVbL1MRvRm4UvjJCZyTsGPQb/mD2IB7wFVaUKQu+5q5X5nmmaeX9Y0g6p7Rxj73mLh+oScv7&#10;a47/JOiXU6gmoOOFMbtCtzTsOntKc7bBBeGD58eoKREdGUL9fTDkmAFqMLCYJXJKSE05HX3UxWoV&#10;ox2zudYe708nGRvohuYqWDajEqagYYWoyn5Hd22JnKrOI5soZ4mcsq6E/BEabIYf7nsOsf6zOUjF&#10;ioOTDAOIG07ZykgQMYo2oJQ6jimg34+7omEeqFdfrhJuP0ffDd41m9gXrPMLpSqzcVmAWMtomx/D&#10;AA3BJC5P/tEU+f9CXPefL0c2XpmL5+3bN3hjM7nvg168e6KgqMNq3KOUxtuBOu43LCLkbUKM9y3D&#10;iS+MYDphW3gpaIq04KHi4Qwi6kRpxxi0uSC8IxtZ5Gidj3fX2nAQ4zMLNHreQBVBSSNemnjKUzoD&#10;nUdDtDkKltDmyeowsK2SZk1IZ05CFB2NvhS15yDDsiL/PtBU65j8sOHCQIatUceN7KW5e0arn0tH&#10;tZleQyNt2irs4VY9eHdGzz+d19Ov93Qf47v9/oke0+TxFBqpAY9MePYZg/hmZgZzkXyEMvjhHXkx&#10;uek3M4vUdOVg3D8YRV+ITN5/eAVx4Ql52n3p8WV5tIKOmDOl9uVPp1A6rq7mSaNLKGNepOf5smUl&#10;sayrmX6spLqUOaViM+OZc2ZTcL582pW/oByy5NLuTj11d98RppiSFyIRbAz5Md72GZsrAT+bT1y0&#10;9Pk9F+pbrNUwcYwxGxIFy+SOn3mekdQxl/MLUoGXfA8z3O413/veszA60s7rRORvjJAZrPr9K2uC&#10;N+fwMNMgoZEGnKOzCnrpshP5yWULAZgh4hA8Bq+M+MLZIWo5upxSkQunK5BKdXvW0LqDAdpByL3+&#10;JOeBiZHlWiRR6myosWRMpfrtysn/2ChKfuN1MGqTxs0frax0WmUsnlIOzNzyiawk35hC8j8HtfVg&#10;X3gHHUiR2BSJ8JZtq6HBdLm16VlaOw64UiG4QVT4FEleuqIMUm02NIz4EyN1fxnyf5r9G3DrPQcP&#10;YXK82Hu81+HQVahkFENNsQYkCXpwMWKHk2ZQGfxjJGHsEYpzDK8AYR66IO2HzlAx4yYLQr6gGd4+&#10;vBhyrUVBK2FKnRnLjszgbuYDr47ohnB7EYv8bE440177p5OPzdKGUIZ6U/dcuAm5nt1sAihwmJEv&#10;bjQN+FA7XoW87OozkznpowBzOqj70nLqPLqtNm710YVzp3TveqRe3rmg3cvmKdLfQ8+jorjAOfEY&#10;7BuCztd45VdMrHjNhfAZD/eJ9YGL/5MZlG52+h/xmNn5TZkJz2bCVQN2vTc1dDNk/SUe/fIleder&#10;Ld+sGRVmnV1XUyXVPXLiaxkz6XLGrLqSMYuuAX7dsMqo2+mtdBeyxR3W7fQZdStddl1Il1PRuYrr&#10;TFGooBkKaUu9juTJGPJzs8HQGMpe8pL3f0W08JJ8/RWh/keM+CufMU472Cx+Bnj7apQriTLeAxS9&#10;Aec2yPZHutM+k/9/fcoGdZdQe+l2PQ6I0Nszd3X/5m1dvnBWHjYzNWYY9f/pTeWyDkmjI6OQ+B1l&#10;UVxxJi1yCG5HNxflrCD0tI+21wxEIEZ5FsL4qSCcpxklorMWrW2klv2qKFXWRMpXxaRFCZS2YDIV&#10;q5ZbDuvHaXPgZK09Sq84AhDjbWtCUBmD8EFrLVjTX2vDpjK0juuGkN4dXrkbLDVX3tP+MKNibYpr&#10;tG0trTtGzvw1xjJh8yU1vw+EHJ85Bu/NRmaZaWNKUD97ZNMWaVor4khi/5Ye2UwM+Myg8PcIqL2h&#10;g2nXIR+Nm9deQxfANYZ84cFEBw/ogJ70ybojz+qCgocTTQZOEZSZkGx1ARl1NGNP0JN2hJbnjHd2&#10;jSmBuHo+pFoBpk5C56OU4QGzyovHzVvXizbFhkptnUJVO9HKuG0IipndKFM1h2+M8BwKlF481s8I&#10;y9N55HgECdyTEzV3XTeNcKmvsb6E7JS9dp/YrjsIqV8ND9F6N2cNbt9O/UuW0MiKFbRtpQMXNICV&#10;Eb5nXvIbDPnlxyd68cb0uBoUOm6Z/DKuV9ag9mxorM8Ys4V1zt/fYDDv8IpmwNmXFyh/Hj8p5ypV&#10;5G2VXqHkvHdSp9RDq3S6YYw4U05dzZhDNzJk1S2rrBhxZt1Pl0n3zEqfRffS5tTltLl1LmsRncpb&#10;QWuzlpJToeo657MTw+Mi5fM+xpCfE0a/ArUlPuK9P1iqCCaS+GYaC4whW0AfMznRFMmeMSr1np5+&#10;uo6dg/wySvXbu1e6G3NT/kt8Nb1cfy2uOFxLOhBSL3fR3atXdPFMsIKObNfW35ZRo+6h0Ygh2P2G&#10;qODxERZZIXvOo1e0MWjKepBwnOkMW3mkMh66qdbAT3c9WkP9FxRW9pKZlaNgDo1d2lxTnHuofvda&#10;SpqBKkSjYprj3ozwu5c2BwFO7u9DE0wFFa+PxFCbkhpuh2TwXdhq5+pSZ6YTDm65K5UGjzMdtGIP&#10;SioOVZgFjcDCplkcAUBJMAsL2Eg9/4sltP7RKP/n3mO23F+G/JXd/wO5JHoe2h+4WpMXd9HAGRjo&#10;7r6WkSzOBiU+jYplBPOU6LV1RsHREVUPB5oFzHKkGd6RMoY5KS6mSYI82i68NP3G5RhjglQP5SgP&#10;FEHWkNc6HjHDwIdopl87lWiWTAnzxdMMv6aQRAw3txmMMECYo8i8BjLHCUaQqX/O39qO/Lcv7Kah&#10;WrZ2FJpbCxT9eLsuhIXoqM8arRo1TrNr1FDHZKk0idxzdNr0WlSvkQ77r9fn1wYBvcdFfgcEmouC&#10;8BQciegjbrrjJ1PewZo/43E/mRGj1Io/mTAVT/yC+w3g9BpD/sDt+4cPdGHDennXhLmWNZNCMmfU&#10;g1Qp9BBjvpoxo85nyaqLWTJj0Bl0PSNeOENa3bVKgxGblRaD5r4s2RUN0HU4a25tsS6sJdnyKNTZ&#10;U19BrT++emEJi1+Sq7+gVfQ1oCOXLheumcWERzJpD/d/NgAc9/GbITrqOV75EZ74PaWzryDZH27f&#10;UUjABo0qV0vTMhXSjDT5NCijtfqWryDvqVN1wMVd90MCdffiYe1nmqW9Rx/Nhvs923sguATlQUQT&#10;PDFkm0Cj3knHGi2TTgCaXjSY+CG7NNattMq0SKNkWZKpUv0Kcts6lXx5mVauHaROw/PTCplI08E9&#10;NqFosp4S5NjF9ZWhKN1pjNJJZp1IpVpmZZYWDSeUDu0pVzoYbTBEC8wMK09AuAVbm2jg4mrQSpvp&#10;SNhOPXmD9C7H/5PBCX4ojViGUv0wZMA/C3JtCqZ/pm3/25WfjDLDK1DCmCvHIP63VP8ZlbV8U3t6&#10;ZhlwdqgRjfBGrpUeX5Y9rCEHyB+mL9fM/rU9ZYZ18xgkYdzO1mAxlIwunQXHy8rzIjluLEAYgJgz&#10;gJhvyDh2c7wvShlOJ8tonE9uFW9ZRHM3kntRy1xzjkmDx6F1Amy5U0+2o5No/o42muTfliYEiCc7&#10;NinqcpCu3TmhwONr5DV2rkYVrq1xKbPKJU16bc+SR4ElympfnoJamCGTRlWprujj4Xr/9CKu9ybG&#10;AKBE+PqGRPQZKLQJXc2EZVM3/mD6rAG4vphQHC9+8/lzwKIbOh0bq+MRETp+OlAndmzWjsnjtbpO&#10;dW3Pb62zGPLzlBhy4kS6kCG1IrNb6Vz29DoPsHU5SwrdIEe+nTGR7mZIpHtWcetBrjS6kCutjmRJ&#10;pV0FsmlFzrTaMnGoQn7fqNDjO3Uq5IDCYoJ17vJ53bhHXv/eILLG27whZ6SOjJoGJo4f/qIneKbH&#10;bDhAcIB5bE5cxW8fvtP5Lb9rbVcEGtKmIRdPr715UevMlUJjMqdQx1SpNDRPUW0aM0kR21brfNQ2&#10;Pbl3VK6eyxgZMxEOfE8tPEhTy9GGTJPszAbN9MqzCPyDeRiJXv+oTohF1EFaKK8y58msKk0qAqT1&#10;U8C+cTpwfoiO3GiqhQFZ5LunorYc7cgImmayLp5UqTke+SvnUf6qeZW1dCYVappNE/1BrQFDnZlT&#10;5cJygNrryhhaV9Q9F2+jyQTe+dB53RV8DtwD+Rljx39uRv7Re2zUQIwhxyHXcfyHOJLYP/rfPx3Y&#10;9QWPfOPueXXv10hD6TZa5EeYux9CRWBXrY1CtA1lCxfEzJ0gfdgHoa1sRNrMXGGYU8aondhJjZqk&#10;m0UXuQK7bHmkfDjx1CntIypwggghMeQlu7rDux5pMWTP0MoYb3vtvrCdyQ2obhxjqsJhwnXTJUWt&#10;cUPsaI1CHqjZlGyas6G77r97qsdvoS6ePaQFS4aoRKEUqpIyh4bmrSKPsjW1r2wFHcpXQvusC7IK&#10;yLtoCQ0rV1G1ilfSFZ7z7dMNvC1qJnhks5m/xxtzaVjmLZu68VcTwhrwC9Drxu3b2rx3L6L5K1Sn&#10;RQvlLlJEmbJkUh7y4Rrx42segNXOAtYYZHZ9zJRRTyGBXMqUVlE5MigaQ76QPY2uZEmpmwBfdzIl&#10;JodOrPuEnGZdTpeAclRqRRTOpd8L5ZCddQbV5nUzJ42v3FYJlQmUu2b9Spo8c6q27Nip2POxeOFX&#10;RA2UyoiaPsE6ew+l0xjyQ4Cth0QNxoipQlu6cC+EXtC8ngPVOX16ra1WRQeKZtHBAmwWpXPKqWpJ&#10;TSb1GJKrkFqmzaQqAHC9ulQmdD+Pl3+mkCthmkU3VpOZ6TV3P9MgT1OnDx/OJt0dcLOWRb/LTHvc&#10;cm6FHDfaq3bTWkpC3TgLCqYjF9TSRvqwfY4U0d7YZjp6sYtm2pVSYbTOTANGyUol5bzBHv1wR8Qh&#10;migRlM9iHTJoDu/jdRUKbygCBYTa7oj7udDS6X5iiGwRUGzWv7rmrpiniOhzpH+kPqQZcbXk78QQ&#10;i6zPv7Ah/7kpxOw9P0Px5ouZuqhJ+kwSyA1n2BBlLNGIpaZO+xhI7CfyYpNjBV3epiHODQGQKqF3&#10;ZcarjMCwmBVMs0MA3SzOwXQynWKcCbrSRk/aAeqlO1xeIxS/OoYZxLB2VhwzwBZN8Wgtu9Jj7BVS&#10;k9DYjDtBbRLq5ApUQOZT7rCJYnSpZT4T3Tgg4BuRvvU6UZbZRGXow4UfHdpdCzbSVDGvHbv5Uu0/&#10;ekr3b6Gd/OCWDs+lXbFGJY20zqKFWVPJP0cW7c2RTZGsG9my6Cp5601C24sZMigkew5tzJNHQ1Om&#10;1tpeXXQLXvNnI9HKHKovJpxmB//ykVD74VXdCzmmEG8XrR3QV0trU3MtUUJz8+eXU44c8kibVr7J&#10;kmktXndb0oQ6kDKxQkBoozHGS9kIqSk3XcJYr2dISV6cFlArne6w7qdLq4d4xMdp0upx6vTfVwbd&#10;TwvoRT59jdA6OnsuBWXLqW0ZMss3TTq5EqbbJEmiFYTqy7Jm0RzQ7bFFi2pcGXqRe7LpuSxWbNBe&#10;PWcE6ud36Fx95vyhGf6ZGUxfGATw7fVDOffrq8nZs8gzaxqFFMqla2kA49IlozyWlrw8k05YZ6Om&#10;nV3B1LADkiTVrPQptaR8cW2cP0UXQk7r3u2bOnPqsFYunakJE/vLzmsKSPRsroEBcLgZgEdftCud&#10;bT5ETysON1KrmTloqEgKZzuVmvQpAGDWSL9f6auJDjVVriHTL5D9TWWVSpPnTdKm4zMgmQzTYrjy&#10;pjfaqnBytR5dim6zTqRUg+UR2wVlUtIyo1/G9eKJQY90LqPO44rJc/MyXXtwmRD7uV69u8umhiA+&#10;dX+LbJDhAgD2mfWFSIvAKq5V4B/873/EI//ZkM0n/pErwE5CeieuwGhQPvJBKIWm5PYJepsBCgxw&#10;8gFigZnT85mdPebSKTltmqzOK0tqREA9dLVQUzw2khx1EAYKmcOIoDPFzw2k2h9tqgBGihiK3SpG&#10;tngF0+ESyEmlrGCWB2NMXAmzXdFHNqNQXI9XpGMJzSj6gJcRki09B2mDRgozjMwIDgSgyLgejx0Q&#10;XIrXriZbvPJIz1Ia64xixi5H2t2idDH6rvZv+l0z+zHUrWhBTc+TW8uLFdFvxfJpX+5MCs6aTtfh&#10;LT+CVXUdHvPddKl1LZUp9WTWiYLURgsU0OwiqIBMnazIUHphOctvMOhDh3bK23WpFkwYrDGtG2t4&#10;xXIam9da03LngrGVX148d2f27DrOphCWDqIHWleX06TEYFPpeqZUuorc0KWsSSF8JFY0nUI3MqTA&#10;YNJgqBgx6xGG+Rga5pPUVnqSKuP3lUUP0mTR7XTZdN0K4CtzLsVmtVYERn06aw4dzZxFB6wyaTuo&#10;99qsWeWaN6/mFyum8Rj08OJ51ad6afVuCdg3gBqwzULt271Zt6/Hcvqf6cWty5ozbogmVassm/y5&#10;tAOjjSV0f2GVWo+SUwZLl1xROdMpkuP1IGMGPbXKrCg2kVW5c2s63ntY1dIa36eXtq3eqrd33ujc&#10;iUht8vPXoiUTNNO1r2yP02kVTjvq+RryOs9UjBg2diKuJaDb/ee3U7EaxVS5dW5Ly+iCTRVUpU1W&#10;ZS6UTlY5rZQxWwbVaFxNs1waIr/UkQF3g6B+DlDmwlYq0SiDRtsRsgcPkw3gmg18BFuEJgwW4w1o&#10;arsfQotHfY1b1EO+Gz305OUt0qD7OCPKgbDAPoMjfMNTfWMc7BfSpy8fXwiGp4UJZiHS/AP//QMM&#10;2QRVPybJ/5gmT78SKJ/FkE0fMUPTjBF/QXfrvdHbgtf6hgkBG3c6auTSuhq1gbwSNNKWBnH7kyhV&#10;MPXQG2O1R7LWHcDKjzKBF1pNK7Z3I/yClEEJyH5/Bzw3BPmzjbQ2FglX6r4O6F15ISTvDe/alU4k&#10;M/pzBXIwy2hhXA5QssLI2CBxG0BpyY+OHe9jzFOizGG7p4Um+dVjGkIzrdq3SDcfRSk6+Lg2LFqq&#10;hc3bq1+yNJqbKKn8c+bWvjJlFYxRB2ZNr6jMaXUnq5UeE9peTZZA1wlTr6VNqfMATsH582o/CPZC&#10;wuJp5cvJe/QoBQb4aZM97YJd2mlyRRDUXFk0OE0aTUifQUvx5l7582lzqRLaX660ThcvrNB8uRSV&#10;KyvhMuUl3u8ahnAtSxpdy4wxk3OadSUTNWRy3gt4wYtZ0lIz5rPwea5nTKObAF63QLVvs+5gMLfw&#10;1jeIHK6xQVwhLL/EZzufLbOic2BYOTMTXWRRWO6sCmXDOl2oiA6UKK3NeQvKNUsWTQUH6AM/u3MG&#10;K/UvV1LT21Gimz5J+5zttGP+bLXLkEbL8xfQniJFFWKdEy+cWQ/Tp9aDtKl1M5OVLuXIpBgopDfZ&#10;lB5YAcjlsdbJEoXlnzeHxufKqI7wxic1aqGjrqt09VCQrp6N0I5dqzTffRTlJ/S49kG24Zrwh97p&#10;RqjtzMbthtCB3e4RXENd0Ayrr/mbGjPVMg3D8hLQhppLnRD3b9OvvNLQUVWlFa+P0fqQTztsnKts&#10;zIvOXiGB+s0vi3bZYDCXjlRAOlkGuDueRjnFqKQwKmcV3VvjbRrDQWivLfvc8choZoNpfGTm1KfP&#10;8OQZw/v1MxEKfPmvHwmzwTi+Alz+eWDzP8aa/0cNOS6tN6G18cqmrmaW+RKGaG+pUsTVzy0htSGV&#10;08kEY+ad7ijs0l4tcB4AFTKflodlkPvlvAiTk9uG0A6HyoMTa8V+phqCHrtRHjJ1wFZDGjDQLI+a&#10;Dq6uUTZdYWD1t8xg8iMktsGwHQ73RlhgmBwYtOZzDmNnYsHSM1Vo6q+sFUGoM15iImBkc62CUeTD&#10;hMTlm+nK2TlZY+3pMXYYq71ROwE17unWpTA5jqBVEg84N3lKHUuWWWEpMutcOpDhTNmp2WbWJbzv&#10;DQzmAcb1CEO6lS6xrqZOiGGng5yRXqfx0mFFC2tLjuxairHOwHim5bZWR8Jle9Z6upR+J+wNzJpX&#10;EYWKK7RQYQXmza2jGNLxfNl0ppi1gphlHJyPmjE90pHfaZgXjSFnSgMqjXezstJDXjcid1qdyJ9a&#10;J/Ol1uk8qXXGOjXPSaWIXCkx0JSwv5Jj6MnZDGB+GbYXiO91NLUtC/LIjSxJdZP7bxGq386eQk/5&#10;Xi/S8NpJ2QASYXhJsuhm2jwwwwpqC593Dij5SL5Tr9Sp1R0AayThv2Py5NqfLgvHJy9eN49upM6g&#10;C8mS6iFpx+NcuXQrczZdw+NfSQXTLFUyjmFqxeTNqDNFsmsb39eJDWUiiP/Q7NZy69lfd86dJXp7&#10;oUNhu9RrThuNQPBg5bo+8tqFmMCxTpQT4WwfqaGVB1tQlhqDqsp4ePTVlBoCSZ46GTXUltQpsj+a&#10;ZD0Z11NAKQDcitcsoh5juqjHyN5KkzUtOmLpNcKGZgz0x1yDaIlltpaH0XazDKBrBimoqTbDD3fc&#10;20RDlxZX70nVFRJ9FSIcRJ1P1M6/RsOFj9YHSDJfDUnGKHWSMn79BKJp0XX+x/37f2bIPzdqm9Ed&#10;n4DwP5BDvP0IaYB8oufQJho8mdrwQUjsV/LJ5iydPOQ/zoBXruyK3rSh+RuFSUpHfZeWULYqDAqz&#10;iq9EzFVKYBoeMqGPVS6Jui/OrE3nB0GGH4JRIzVDf7ITEwvtIck7AYI506fsFF0HwTiUF0+Wp8Wx&#10;OrssLYZwpFdu7aWes+ohWm+rSx/O0853g/z1oYb166jmBbJrQsHcWl+mnG4UrqhrOQorxiq7otJk&#10;0EUIFtfxMlfJ8a6lTUKZJ6me5cDbcPs4d2ZdxYMeS51Cv1P2OVisqNaR99oUKKj5hYvIuXVrhQNi&#10;natYUUG58+lohpw6ljUXOWQ+BRfKh/Hm0ckCOTDmzDqex0qBoMzBAFhhbBZRmVPj7fHGeNvbeDdj&#10;xI8zZVKE9d9myFcw0htmYdDGiK8CgF0B1b6SIaFlXQXlNut+2uQWQ36TPrveZsqtV+ny6o5VAUVk&#10;K6L9BUrJp1w5uVVlXlO9elpZGzlaQvC9pUvzPXJzfLLpPuWm16D3JgK4nYEIgPTgIqH+zUxZdR+0&#10;/Rae+jzhdghocmD+TDpUprB2VK4gjwqVNakITS3UwI9s3USX1S09h1sQ9fAkA+DbaBiyRo4bOzHf&#10;aqDWnKcWTITlGdyVJoiBcjs2gs60gbKukFMTnOBrI5i/JrQXIg9oem9eqvKNyisRyH38VFxH6JLH&#10;SxZPIxGSsCXKG+1cRGMD6JI6zYQM+PmeKJ/4Mv96wbaKstsLr+AY/ITdCCw4dtXYqfN06TohNhv+&#10;py8xRJqX9eQ+QCZ1eGJtcmZC7g+Qd/61DPlHtvy9UG5B84z7ZScyogsAXu/eMc4U2uE7mFtvPt/W&#10;jQenNH5+K41nlu8iX6RNmfzghqbysuPlUUasQMjE8DAALncmHnoh8j5nTSvV6p5fWZj413BISs3f&#10;0FTz1rRU67FFLMadpVxSdZ6Ox/0d4QB2U6Mt5QyZYxmN/vamnGAm/SH/44/qoh8zeFftZzenvXCx&#10;y1BNd5iv9YcP0dhwlwb793pGKegbTKbts2fJtXZprS6UXodpOjifIpVu4y3u4AFvEK5eAUC5niU1&#10;PGZjVMkw6ETknYkx6oTkyIkBnVLpPrzmW1y0V+A2x1LjDcOLnwZYCs2XX8E56VYiFA5lRdHQcD5H&#10;Rl3IBuKcKbUuWqXUZcCrq/x8He97g1D5RiZycNY1Ng9TJ77M617kdS+YRUh+nhX7fcUQLseyYrJm&#10;YFmRB1txm458OjUrFaF0St6LcJwc+wqe+EqWJITrifHKZiWyLIthp08C8g36nc2E8mnxoBgj4fiF&#10;LNl4zVw6lyW3IrJYKzxLXkgmeRUJIeW6dSFdzZGXzwbrLAdpAQYczbpErn4rZRbdT59Tdwnjb5Mv&#10;3yECuEun0nWO3SWUQqIx+GPWeeReqJA6JE6ikJ1bKNUZtt8njPmVLty/qN/3bNLCeeM1dS587T2z&#10;SY2Gc85phggtBaGjpmU65qLtVDSO05VG1OUKQOZ7trtqjyys9FA1i9TKp7YjaqjFkIIIGXRFY7uS&#10;ClfPCJUzmbKVSaVSbTNq9sb68OvR9WbO1eooNLyRNgrAqbijBz5rfUWmdxaXzdpxirh6Cv6Dqau/&#10;BbylBfULdE7wj89v6QzDoP/RSfL/sEf+KXT4yaaNEX/DiD9bGiFMS54hETylNhlCXryc8KaclvgC&#10;Zu2h0f8YOTEIoYNpAKchwp1JEO5hRmwdT328n0Yi71K6SQ6VBIV0PtTcIum6FgE3+997wfBpqsK1&#10;Citvjawa7kAdGU/sDr3SljzKNaYl4AWhVyCkAYCtdRBKNtH14raxDfN2u8jOY6Z2BYfo4iNUOGAr&#10;PWEDegoh4/2zD7qzaYu2tUFlJGtKRVKiuY1nfQpI84h2wJsY8SXQWJOf3shujJk89Xtp5z6GfSM1&#10;oWoKyj7kyoZ1dZ3G/ptsAncJLe8AKsUARkUTJkdRw43KQXjJa1zCoK9hMLfYHO4Sct4jpP+x7pN7&#10;3iOMvmPeG0O6hvFeAkwzgFoUP5t1AU93mSaISyDSFzOZ8DaLxcjP095oljFo0w0VzeeL5vPG0FRx&#10;kXWFdTUb4XXWH4ackFA7gS5nSmhBw6+ax+RIwWslV2z6ZLqQNoWukWvfz5CNY5FLjzLl0d30uXSV&#10;tON6plwg9tkVA7MsBmO/kD2nzrLxxRAx3IRx9ihdbt1Pk8OSv1/hM9zJnAjQK74ep0ukh+lAtzlW&#10;ETlyKqBgfo3JCRgXeJhIlR5pM0XEDDg3uPDt+zq254Ds7ZdoHIPbfQ9PJI+tTFdTblZZqg5Mbwzt&#10;qlWxCBtifI7kuSuocmSvj7hCxezqPh6Sya5pzJ1Geml3fzTa8itj3rQqWa2kWvRogdBiGlXplV0T&#10;A6qBy6Aww0awiukcXqifuIC52B+pqZmrqyAKCClntzcztl+QK0OboSz3lTbUT2+hqb4C8DXdYv/g&#10;f/8YQ/4zjP2d/RLXCGHGdnykPvr2K1Q+RpoeDVut0bObwLxpIu/95C+ERN7IwDjDkXZH7tUV/qsX&#10;6LQ3tWM3M9Hg9GBNcK2nci2zq2KrvNoaQ58xypM+1JjXIRrvfWy8RfInLeWHuoNy0kpo9KtReTzN&#10;aJELzWB+IUR/vAYqiy1Q+oDuuZWJfvYwhdzH69ip3XoMIPeSz/6M4/4YRtUzY8jP0XGKPKe9Q4bJ&#10;kYsxiJrtrSxWuodHvIWRXc2YAqNJAVD0fQE2Xc2IsWZKqQd40LsY+q3UyXUL4OtuulS6lhqjx6hv&#10;4SFvA25FW2EMOaxY6SFuYMQZ8b544JuEzXcx6HvmNSgx3bLiNTGem+lTsHmQjxNOX8OYr2Y2HjkT&#10;Xs8YM96XPuMrGNB1vN010OgrGXLg0XNgzNl0HqaZiQaiAZKi4Wef4zOcAzSLNlEGhn05SzoiBpNz&#10;swHxGW7wntd5zytsUhezk1tjxJE5k9MCmYLIARDPPBbP/CBdBowvsx5ZZeNnqKJpMum28cDwu0MB&#10;0yLId6Moy52jjHUJjOBW1pywy3LoFqj5eSKOWDaJW3jjF2ni60XaRHpGmG3ShCDQco8i+eTeqa3u&#10;XT6LfC30E+Rq30NVtbAjoYi+ffpKwUGntNBxvhZ6jpYD5A/fsOKAngzfO9YAAQEmZxiJXOSXVtI0&#10;0w+WV+oSSVSrWyUE80fDq19I2RGWH22T5Rpkk3Wx/OoxhPB881wmZhZR5krJ1GhEIXmeRJmTiZfe&#10;AKUuZi40g/PcQbWNoujA5aU0w2mo9lMqewtybcg8n0kbP719iUfGkE032z8Ytv4fMeQ/bDZ/6Ym/&#10;I+9xCh9Gpuc53TRwbJ8ekvuOsWo3mt3zSHfLwVxFY747VDwj2OYBHdLxKOLqhjx/sLem+uER0ZW2&#10;391OjQcUVsHamTQVkTWvY4iwH6IWzEDyNWHMCT7dQzkqpVP22vHVi1zaj/KUw+nSdEOBFFO+MsLs&#10;XsdQdjw4SzMW9NPKZbMUeOiIpSz22TQoEDk8g9/82NKKZ1r2+OH+IwWvcJJnxTpanY2wMUNSnUub&#10;QOcgTVwwLYLWVrqINz1LThyVlvCUcPt+zqy6ihLHfbznYwzmAYDUXTzrbQz+MqSMaC7cKLqrLqOJ&#10;fStNMt2ByHEX4Odumu8rPUAThnSDMPMar3uZC/ySCTuZMXWJ+y9haJfwzpdpkrhi8nM8nVnXjKdP&#10;Z617qfPxWvl0K20+XU+XT5et8uoCoFNs5jyUfXL/aUUhKhBFaBydJQd/z8FrZ9MVQKobqbOw+WS2&#10;rKuE7udyIUgAWHaYVsmTBcjRC2fQ+YKZdJ0N6B7qJLcSJ9bNRIn0COWRDzlz6DrMspjcAHN5MupU&#10;biudZLOKypVNF3Nmx7sDDoJ6X2EDOM+GFUNYfzt9Ar0jV32XPIGeU6K6AyK+BwDNphSpx1oXBAOv&#10;6vGbF3r20ox94aIyLes0ohhjhgmqy1cfafy0WZrpVgkuQBVqwczC2ldUK0+V1yK4AfZw8BfQaFFz&#10;VBHUXpKr18LmsPgGMDgdXfCQ0oy9Ka0arbKpYPGSGjSulw7GTGMgXyuVa5ZdZZrl0+xVbbT+qqH9&#10;mnQP/XB0xA2n34P22JVHq2rg0hqa6TBNNx7f0WvSsfeQfb4wyhWSPaCX6SP7FwC7/ruGbFBql/XT&#10;NGBWDS1axXDrwyCDh5l7G9jO0tnkSteLD5MSPMlxnI/00IBlNZW+XDL1mleY0SaDGBfaUhmLZZBV&#10;8RRavLEZwu99aE3shV5XL+2+Nh5xgNzKUCWxOs0tqTUMOfOOQtrlFKAMRPsApi0s/60TpYhScvWZ&#10;oQsXQjngpkRA/k5z/Cva9gyv+TkRxAuDOhpDRvTu9qad2t2K1shkgDQAT6anN8YYZCYokXgnY8iX&#10;yPWuwai6jse+AoBjQuC7cJsfYGwPySuvp+ZiJyy9xWPPZ06Gt6LmWwikm/DyMeH6Q5Dv++lSWoz5&#10;DsSJO9SDb+PZb5GbmnUDhtZ1QK5rXPxXzCIqsCy41FdAjv+7hnyW1sWzWXIqknWOPPZ8RoyMMPk6&#10;IN5dqxx4xVyWZQw5gnz6ZI7kOmKdXMeYoBhonVIh5NaxbDSPqJW/oST1nlr3azqvHoFex/D5z/D5&#10;I/JlUVSx3DpOXh7MBnfO5PPUpo0R3yDkv5SdfB1DvsOx+Mjx+UYE8x5O+H3Sj51UCGzLFteX2+dA&#10;rJ+QjhlhBQQWTPug6Z58TjcWCLFlnhOb8GvKPDNc62u0SyZ49JSRzrNxnydFi6kvB1haS0600JiA&#10;7szwIlx36aH2E+urSIMUWr4vl7ZdqK3OQysoE1FXiQp5GD4/CprndDXpyajYSunVAyUZr0gAvTMQ&#10;hjBkd/jYHmZhyI6nammqN0j6XPj3Ljb00Jt6sqnS0Ef+CY9MifVfwpDNKFPT2WPJg9ktiS7iognT&#10;7UbN+IMJqSkyGW/8Xrfkt3MutbgmmuBCL+redqhcUi8+Fkfg8IYU707t2A9RgPWQNgYsr6CslRjG&#10;nSUBRf00atajrSYvsWGa3wwly5/AMsLTeOgJTq2YgjhUnSa0VHrynOrdc2uCL1xpPPXqE03lf5TX&#10;pnNq0eZetKZ11XL/JYq8EqnXrznIlnY803FESYyGhbfQD5EywCM/syiTvEEF4+mNB9plG6AeeLkb&#10;eMBHhLd3QKmvA2Rdx2Cvct9lU4sFxLoAwSEmbQaMgvIKv18l7L2CVz5PmBydw+TZKaitJtXJ3Al0&#10;mvlQUdRUz2MEl7JlI7w1rDArXccb3UJ7626aVISrqfUY73ufkPcmee0lRqdEYUjB+VLqaOGU2lMs&#10;hbaWTAGiHrd2FE/FfWn0O2s3g9J3MWd5R0mz4ICXzKBtJay0i97cPYgnHCiUSUfzZ9YpaxovqBtH&#10;Ef5eJAS/QY59lxD9oVVuwuDcfNdclo6px3DJHyaHFZY8vR6kTK+HoNk3CPGvY6hXyesvZyXdICW4&#10;QwRygwjkGusq3O+L6VJgxKkVnTM9fdDpKZ+BCbDxxeYGNOPxtyG4PE+WWm+JBG6zeRzOnFMORfLL&#10;ZkAHvO4DqKBGhNAoxtBpRfOJMeTXGMxbqh+m6zOupCnF3giWjd90jVzM9AzG3Pqj02ZpqIkAhY5i&#10;/Cza4XN+66EZG/qpLvprBWtmkM0uBsMF9pLN6p5q3Km8shVJrlFLCiIEOFTtR5ZS3ppJ1GpsfohH&#10;tFeiWOKO9pdTZHnZhpS1jHu1Rep4xb5mmuxVC0nmGjp35TzaaxgxSq9fPj3ng9FjDuBl7OTHv59/&#10;NveZ342oxl/e/7em1n93aG3e2OS/RtHjMwf5s2FsGWlg0zRvSCCAW3GG/JZmiLu6cOOwRhPWjKUY&#10;b7vTTJ5HrQFtK6fTDCFjBKgrg7M9T/Yh5x2m1dAnx7k1YnB3WSUD1cxfoqisC1VFtLy/eo+bpu6T&#10;O6puuzrME84F+JUXNk9Z5ShhrSLlizJwjU6ng51ganXT+qNttAOhgUXrWpBjQyzZukihV2PotwVl&#10;NIDid8kd00L44Q1a2ez+pm/4LYyd14zafE3O85am+WPbT2pIyYa6jIE9TJlM97j4buNxb2F41/CI&#10;lzHci4A75wlPzbpG2HoJTxeDBzqHVz5HrTIiZyoF505KjTiRThZMrGCMMBjyRVhW6J2sGHJY8zo3&#10;8Fh3YWQ9wKAfU2d+ipe6TQh+IW1ihYGIH6MstAOAaE32RPLgtRyLJpRduYRyqpRI3qUTyr9EQvmx&#10;fBDY9y2VmFuzksi7ZFL5lEiqADqA/PIkUwCpwUaihJ0ZkusgG9Npvk9kuvTUxTPqJnnvvTQYM+Wm&#10;x2nz61nyPPqYKJc+Jc2pj8nxvtTTHxKhnGczO48BR/E6ETRnRMM0u0Puex/v+oAN6AGe+B635zHY&#10;s3j2MI5BGJMlQnOlImSHtAJx5Q700WfJ0utVKoCt9Hm0mTDfs2Et7fe34QJ/zLl4QzslrZQwBC3q&#10;JOaGa+6t6c82nAQAJWMnH6BJBkeHoY29QqNt2tNPDlc/CnAKAQGbMwxvh+3lxljYlQfHqcXwespV&#10;Pr26ziyh1SDe24Kma8TsNvSmZ1DZ5snQD++MMH8XDV7YlPnXbbQldjEKMEykNKL3sWXg75eD4kuT&#10;Dnx9F2jCCxmKMGQJM6lWLNS1mzTGUPn4atRcvgJ+IUjww0jNrbGXH8sy0/v7ff+/GvI3S08mnpiD&#10;bDS3zK9GDsX8blC8D/BQ3+Hhbj+LkPemmeo/i0l9fs0YFtYHOB9gAWaVu5nDy+wiJxQafJiBuwYF&#10;jgCYNC6IvA+lvpenQjqVqVNKFetVUIGyZZBDranRK4Zoim0/dYSxU71TTqYAZlCdzsigzmlMDZFy&#10;FUPD1ocN0NaDg+S3pbtmIay+Egpo8I1jqHSwsZjWQUN8N83x72CsMH/m/QuiBmiGJnr4AFnlFSyd&#10;dxYBtq+KPh0lm+7DFZ0ChDpJIt2kNnyDMsl1C9gUBzTFACrFEqqeJw+9RO5pCCMXKTMZzvUVgKlL&#10;GHMsofg55HjO5YaYAWnjgkGW05M/smJBnGPwiucw7vBciOTlTK19gExbCWvX5Ukg/yLx5Vk2sVyr&#10;ppZD7QxazgC5JS2zaVlnmh7655brcMChwbnkPiiH3AbnkMuQHHIdkpPbnHIekkvOg3PLZVBuuQ9A&#10;Cgd1UJvmWeXQKLNc61jJs3pa+VVMpVWlU2pN0RRanT+V1pIb/w4ry9A2z0HjvEGJ6Vbm3HhNQCua&#10;Ha6mAnVnk7lI6nCBiOE8G8JlALv7AHsmanlkSSvS6R7rAsYeyXcPJdc+g8hhUC7KTNlTWdKDO2xc&#10;j1Nl0bM0EGIy5JUPG+FmeOkPY0+SA9+1tLa+NX3qSD99QT3GhHwm1H5N15jROP9iPLORBzZtn7Rf&#10;hlwMhYY5TmMZpePAFA9XkGbbQK4vOAlOQZQ4T41W3/nNZV0lnaxrJ9Vi/376PXIm10hHEO1MSl0o&#10;oZy3MzPMTKk8OR1+wwgG0PVUk1GlNdSzGIo05eUZW4OWx3qE3AgS0CftcLAZo3CaqWUfOtIOBTAU&#10;4LpFJ9vIM/0cWv8wWuOBzTKO8Icx/60e+C8f93d7ZPMBjRiAWUaYzGLERu3CCJTxbkaH+u23RyDC&#10;MTp1aY26TSyj8S4ob+zEeKFD+kQycIweUPdzcKWZCGG6WnwBEZbthHmFVM+m0PGy2dJNrUfkUfqS&#10;CTV8SS1EzKsh2ZIB9DGxRjD+w+9UB6RuIY0E19DWa80syz2Y7idGbwbAy93KSM2JI2kWX7NUZ2+H&#10;IIDxAumdJ6DT7yzRAvE/TSscbLyxXgNMfDTCNqaJ4zUXCqoXpsGQfCc26qw8J05UKOyl80mT6BJ0&#10;w0umpAMiG0FYGpqN+nC2HPwMmIRCZVhq/gaJ4nZmaz2hrfEZ6PFzmvpfQSB5idd7AjB0P2FiAJ6c&#10;+oC3e5YyF944u06DZu8omknu1DJnVUymvtVSqHGt9GrRLY3ajkunLktyaKBPSU3YUkMz9jTQ/MPN&#10;aCBgIB3TG3xo83O7RKnlegvZ32DdNLetZHuDNs8bbVlQUFn21zpp2TnSEWRo5x2ppxk7qmjiqtIa&#10;6ZiXucKZCClTq16PNKrVMq16VkqpBUgA+5bJrvUVrLUJOuMOQuIjAFhnDYDFusJGdYf1BMDtBRHF&#10;S6ibzyGAPMCgb4JCXzEGTlpwMQ9lpQKwzvInQSgwIekGgB6Pvc1xugNb7G76YjqQtbBWUIcOGNBH&#10;D1Bb+YJw/Fe88leaEz6/R2X7uWkDNRvsUz35cpe68gPLhIi3r+KUTXDKek0EFX39nqYun6Dx9t21&#10;fDt65WHdteocgvkn4SUEdtI03xZwEgooKWlO3c516HBCY9uhoqzKx1cqQMhV8Px3x06UP4oyE6Hr&#10;JmcTTZw3oeoOy6GZ2yoQYqMeE800E7y9UyCDARmbuxqedv+FhTTZsYEOhK5BCQZhRWMff8VCfxi0&#10;MeS/99//iCEbZf73COWZD2Q8sglzTOnMfPjPFgXMZzp3nS4W/xFqMTifHHZDgTtqJgWaGcVI1gLn&#10;u3OAPWJoQTQ0yl0Q3fsk0wS3GpSkRmh39Fy57Rpume5XuW0qphsM1AKP+YoPqyt5nkSq2TupFm5F&#10;X+mqEYcvzw7MBHsMOeAsesb7e2ryWIgArrN07sJxPfvy0NL8/oJQ/xFdV6/Jf7+Qa+Fy45Qh2e2/&#10;cv8XwqGPrMdoY72lyH/r7k25OzuoLjXNYOiHV+gOukqHkTHkWKNIidcKxZOGUDMNowEgMqe1bucv&#10;Tn5sDYGEElGStHqUFiMm93yJ93kGKvuUWUdvKdG8SpxVrxMBLiXNprOEqlsSJpBd0gRamDO+VtSH&#10;cz2xkTYFTCSq6Cc3OMbOpCNOYZTpEHi3B+m3Ce5Imx8zkNGOdqV/2oa8bfG5Olp4rrYWRLNoKJgf&#10;XU/zohto3rlGlrWQcHMpI1ltIpnqCEfZFT1ub7CKALzVKiiPPnsgUWxFr3vVADYvmuzrF5QtHOX5&#10;kFx8KEXtKwQHu4i1onJnx1ODmpM+XGWDuwJ6fYtOpgfoaj+BR/0Ib32H8tk1QLtLgHWxuaCLYiQn&#10;8pEeWCeAUEJZjZq8MeTbGPLtNEV0EMaYHSIHA2G2DetHjowRv3/PeTCeGUP+hijDZxiBxpBfE+m9&#10;Y7M1bZ9GIslooBk9dIOHPSWte8RzRi3rpMErqyBKAaBKH7Mx5LXQNbdEzdJc3yGocaZV0lxJlbJg&#10;UiVnvGvKgilUivGw/og0rmUaSa8ZVbjOkih++njKUiaL2kwtSkNPLa26xOB10G6Ps1Uoc8LnZwCB&#10;0z4AUULy3tNh7/lMVvTlaCY/wrn+Hj7/34bO/5Wh/48YssUbW4jUtJ0jzvYBD2dmMz1/DVjEzvkR&#10;3a3fTzqrx+TSmuHTkAYHVB+CAbVCjShAAy0PrE2+gWAe7Whj/GuqRD1rxOKTyLpEBpWsbq0mXWpo&#10;wuKRmrpsqsrVKwTxvaps1ozQ0rXdVKdnKuWpEU8dJxaQ13EYN0dhczFY3O/0ONnuHqnJtgO0YNo0&#10;xUaEIW/6UE9h3TwHSXzHf29MyA/pPa7WZ/Iudh+Qa2PQFvVK1CA+vn2k56HHtXHSWI0pVljTQWOD&#10;qbdGwbyKZJ2lzBIBUh2W3SC7mchzCa8BrEy4fNWKMg4yO7dAgu+ACN8hf76K4V6gMymWC/w86HZs&#10;niyaWDaFelRJql51kqp/6+QaOTi7Zi0or+U+1EF3IHaPWNyKY10wWni+kV2Z5Igxs1zQq3Il/XCD&#10;YurJHCW/423kfwLeOEILHmda4qFb8PcWlN4IJw35nxTGgZq8QzhemmYRWyiNNmGMz4GnbM+tM/e7&#10;M2jOC+P2jIAsQz7pStTksBePTnVghW9DgMZy6jkgvTo0ZDJH2eSaCQvKjzz/cAErRfJdLpASnINb&#10;HgoTLQIALIqOo2jKT7FQVq9agC9DQkmuM0yECEbY8Abh+H02gTtEKtfTIFFE6ewUJb5NtFUuwcBH&#10;Ue+e37Cubh//XV+eXeO8YMhEU1+YCGE22y+E1l+MQKHxagZcRRPpA8vsyx9Av97zt+Dzp2UHuDnV&#10;prd8DjAr6ggD5GAK+pxsDdjaSUvWjVDD/kWVvUYK5aqbSC3H5aMkOkqLt7RQ80FFLQMJUuaNp4pd&#10;42nhluZqO6a0yrXOSgmrDM6CphuiQX+0zD1ONoPCSUmKuV5TvRtp5EqaLbbNpgpyzyL9YxydCaVN&#10;bvyXwJfFCf4dnvl/xJB/cDDNBzTotYVHzQ5pDOfDl8e6cO2o7P1GqNuUopZasNORVoADJi/mIoN1&#10;tZziugP6Sy4xbTTEta7S0c6WEK+Xk9a5IqWKqVj5kipTrYJadmmprPmzKhcG3mMcYTQ60kvW1dXg&#10;Oa012akjeQz154NDterkLAZcT9EUT1rpVo7X6SNBevrgGd4XiVdC5Ff0zr4wg67JuT5h1F/JuwyN&#10;zihAfvtAroz8wzeM+c3TBwo+ske+IwZqTpWKmlcgj9YXIHxGjSKCGmkoNdQQyidmhSEvGwm1MgbP&#10;fMkgzwathop4HS72TVBs0/dr1hVDnUSa5ywX+ynQ3D0AQj3Ib5uOK6SO80posGt5TdmGKsZxNKOY&#10;dbSCOcWLkbqZT7/1QtZi1jLmGNkyKtQJkNCddjtvSP1+GPIqjmvAYS4sY9SmEQRmmzcXq8dJpnAA&#10;xrieBpQxwIwxbto3nbgIHSmh2FETtTEtnkgkrUQqyQb5JFs6xewjUGExi9ZP2+juWkZT/xxC+Am/&#10;1dMYQscJ42ppdpv8sqU0uCpHMh1lU4uy5vhAOT2VC0JHHlo782TAaFH4NGg2oJiRHLoE4BWaMzE6&#10;Y4ngiKcGGceQ0RK7CpHkEoKAoTnpFIOeuQ7d7ZWg+b1owljcrY2Cdq3VKySAP72/R6hNysM5NMSL&#10;uKYcDPhd3ERFy+B7owloJmRg0a8+vNex4NNa7jpPs51by/sA3GkqGV4naFkkAtketZwZXt3R7+qo&#10;MTTjzFnfQDPX1lW9/tbKXiat8pfLrzaD6mrq2rJaH9NFfabXUp6KOVWG9khvjulqIhpftMW8YY75&#10;mRE5gfTR7+uDeF91TWQczqWHZ4hM41Drn0GuH7nxD9T67/HW/0OGbHaYOHE5y86Ch/5Aj/FLlDRe&#10;vL+hNb8t1dgFzTTFtYFlQJonu7ydYd2cZveKZlwIObE9gIFLLNP6EAlv0qucClUkvKlSRFXqVVLN&#10;phVVvWFJlUIVMR11zIRM4stbKQMjPugpPTUCsfhllJimojXdnZp0P1QY6VtFumWSy2Ct2bfaIpz0&#10;hprjO+rFRonyLSWmFwwsM2Uloz1lgJNvnH2LQqQBv2ivfIZ4wAl6bBf076kReXJpJcIAe2gECCqc&#10;Bw9jWv0MKwpJWUCeaOrAFzNBcCDEvEEJ6g611HtcnEa18ipobCyN/VGUnyLz0VNcKLO25WesS4F0&#10;8i1ppdXV82sBc4vmr8E77sS7ImljZiW7kO/a4W1XGGYa6L1NFGNL2fiWAdqsCGlOn2xzwEGME9qg&#10;J9MlffHKpotrlanFM8zc/Uxfwuw+EP+ZCglJxum0kQfuineGQEM47kIXmavx6DSiuHAhOmHYRjrJ&#10;llE3NoFUFFgmWnJEjcURwQU72FEreIxDGBdtdF8E48dq0++j5G/DhtCnoBzr5pIbpS0/uq425qXk&#10;hdb2McLvYOrIYSiVnMWIb1BfNoytGzDJIrMnpYZNzzab2SNQ/7ukG1epHV8hiomFFRbCZh5IH/b+&#10;ogBLAIAdobnO7dpax7ev1sMHF7jeiKleM52DIdmmZPgOQYO3nNNPhiL5XX3Uwu0nQvyIVT9gCsa+&#10;49vRgGuj5atJtY5QckKja5UZvxo0HJwFklDYMrkcnqFhdrVVrAUjhEowg7luZvWcBDK9faLWI5e8&#10;KrSHFvh1V8MeVZWZDWyEHfVlSEk+gR0gI7VkkD2cCDZh79P9Ndm/vobb1teaQ/Z6BZnlh6H+Z575&#10;vwqf/09//x8wZIO4wWIx4Y3ZGU1NGdTw3cc4KZjIawc1ZTk5CmM8PJhf68kgbzOT2BYZnWXHUPqP&#10;Nd6lkey4UFcYPmtUa/0W3ZRB5akJsRl6XSQF836K08wwB3J6T9XtXkw5K0MGoUZqmsHtNw7TKhQX&#10;/SlZ+Z6Ergnw5bC/iYbRtua2awWUS6PcwGci3DIAnBmMzsZtCSJeP+Mkv44rZVjE4i3YIgqSKF4c&#10;3rlKfauXUB90sLzpXoqh0f5Zcrp36EO+Rm5sqIm3DIOLMNkQIF4mT0U5JpXeMkvpAz9/SJEauiGk&#10;DSiVIdR9D5bIqHU1cmkGlL+O5VOoeYusGjSnkvz2j9ZvgCQ7CfW2nWrNJEL0wvAWvsfqy/NYHcI0&#10;QBSmOXqiVOFzltE4GJQXoZw7Bu1sNMsg7zvQXueMx/XgovSBybYijAHooTM1P2SG5gVP1fygiVpE&#10;qrEUGdgVSM3aBQ9HFmko4glokR3BsNkAfWjvC0Dczh9Cji9jUX2ZpWWWPxenw3EGjJ8oxiZQHj3x&#10;mqQtDXlsa5h03SgTDmAD7SdbxOAHTS+v1o1SaxBjTxeWTKX1RalP54MthgrIndSUqqg/P01FDRra&#10;5hUILhdoxLgPXfWJEQMk1TBCCTfw0A+IVu5TDbhrDJzj/jRPYbmAJ/REsWRkozoIMWzTOyZgfHmN&#10;AwHgeo808OMX5wmzGVqOUX8A8DJ58p/U7yy9Oxjzg5vavM1DI6cy3ICxqxvJa90OV0RatywMQEge&#10;x0er04zmDKhPoOS5kitfYyvUauDmc17WRjCUPWI6XXLjtTlkEnXqZkgExVPm0vG0JIDuquMMEWTW&#10;sxebqu1BeqOJfFYebaZRftXVa0ldXb99hbTTiA7ElZp+GPP/qbb83zHsv9uQv5ALGzJ7nF4gB5Xw&#10;9T31WTMz5wMCczOXDSG/bacVGKE3w659EAtwNvxXFBcMO8YutJGWUD92iG6vSXuraaB3dtBEph9Q&#10;xN9wxEadhrVhtEtiWZfNpPHLGmprkCtTDb012Wac2vXHG+1CgO7ESAy5L6NF2Bkx5K5zM6JLPVrR&#10;L5gXTOj85jWAFp7WUgozOYohEJjRH6ZcQSj91aLN/GdDPnRol0b0baeGIKwONVEOKYgXprT0mnLL&#10;Uwu1EOUPDPmOIYbAqnpKR88LDPhF4mR6iaG/4fZt0hR6DO3yDt1M4fQHr6OLaGoaFB2JNNwmt9Lm&#10;LVMx2ulcUCP4nm0Zt9pMG1nrj9MjTa61imPkh9CgN0O6PU0DCTOtXIOIYDhufufaKCCGGdB46uWH&#10;62ja5rKURPKp58qM6rw4nZosLaV6aIDXXVpNdRZXVt2F5VV/QWk1WlBKzRaVUKvFRdV2cWF1XU69&#10;HfmaKWtqauVeQkOQ3FUMKl+Dx15D294q9J1XoQ/uTzXBm7lMHhFI755GhSWwPse5uWXUihfTFb2O&#10;9YHnPlSbj07RtnWj5TmsppaUTitnONQ7aIGMJgd+QhPFi7TZQeqpj2O4V2Gonadn+w601EdseKYZ&#10;5KbpqwZ/eEB0Yx5j1FUuY8APcuTT3pKltbBUKbUtVkANGlbRyRMn9PAGjfzPCFmZy/T5630otvct&#10;hmwKERYpqe9dd2aH/kiq9BrM4+HT87LxGKKFPhXl/DvsL66zNbC+VkUheXtkhNqMaqL0BTmGPRpr&#10;wYYJSCejToM4hcdJwvHjo7Q1YoZGrqihQnWSMVeKFlpmiI1dSkMPajZ+lE19iKKMDpw3qY8jUdKk&#10;9fXVc1FtBSJMce/ePYt9/EwA+ZEXm9sfhv7fMeAfj/27DfmbmYdjaFzkAOb2E7nmO1DeJx/uK+Zh&#10;COMuUZ70YFcnf3VDpdA9hEHkp5C3pVTkCencAyWGlXvaq9HwoirQIL1yVkqCumEiVWiZWY2mltaA&#10;VS3Ui5C8QPM0Klg9kwYMrywPhlNv+X2sXLYRRrIxOJxg1MfpgbKnyD/eBu1k93EKvXCANsmHhFX0&#10;gyKs/omahOmaeW0ReufjGqEDM2TPaDQb7q5FSO2tDv/mL5terTSvWA55wUAKI087B9nDIisLQh2N&#10;xzC5XWQ+GhjIBx9nzqebKbLpakLKL6lycAGivGGaAKiTHimWRM4QMIZWS6x2HVNoOGinzXrKFcea&#10;49moowfVZYRrXa1nZvNvCKJvZ+DcZk6+D03szido8gAQtIODvix6pGYz+qTXnjFqtnGcagVMVQX3&#10;2SrtvFzFXBxVhJlNhVz9lN/ZR9YOPsrkvF7pXbawtiq9M8tpq6yctikDK6PTb/x9izI7b5K191bl&#10;99moAu4+KuZkp9L2C1XWea6q+M1Xo9+Wq/NRLw0O99GCswvBM4YyMrYrHpq+8JNII52oC7BWi88K&#10;7xgP7Uw05XSuJ/VVtMZ2d9FSv46aPamWJjXOrRmgwB55rXS4OPpcAF/nDAsuA7VzhAViOKbnsqRX&#10;LMf1Mvzy66idXCOCuWCmZGRKhmFj3KQsoTznKPK9m6jR29IVNbdqNdQ+V+sVw9vNIDlTQjS4hpGQ&#10;+mjAVkPANgR6o7Vj1GiQ9fz4Cl4D44guX43SEvcBmk4DjsdRpJGZNeWKQ3GlRXH29voa5lJWi7Yw&#10;U/k44BhpzirGwvrRx7wQLfNGvcrKuiqzwkrGgyJM1QQQLH/VbJrm3lSbYuiiIjUx8lKuRpKZa33R&#10;wZoa4V1SE21bKfTyTq7BRwSAcU0f74kSTanM4kS4Nr8C3sVJFz5hGZksI8rxxw3pRyvD/3gd2Riy&#10;mVVk1uvnoNQACx9gtFx7clGuO1Zo6IqWmrORdjFyCEeE8JxDawLXM2XPSNLiXXwYft15clllLpZS&#10;5euVU7fB3dS2b1uVbVBWWZqkUgUzOpV635T13dVuSGtVr04NtWdhedNEsYHQ0sPkcAiKL6XFcdr6&#10;EfQ1z2DO7Qk9e2YAEfpBUZX4AFJtuq7eEF4RiYFWG3SdYrwRWbcYM7zqJ8907MhOzRnGzKYyqDxS&#10;YjkNCnsXb3sHr3ADz3sBKmUYTf2BEDNCiyRSLBTDqxjv1WS56XQqCcOrMCAXShjZEhBOJ5EjddKZ&#10;dTJp+ISSGrC2gWYdJc+NQDyf2qN7dEVC5dKALcW17TjdWAcZ8H2wJVMNCFkRYnfDI84HhR/xext1&#10;hRve6rdhqrZ6kop4zldWezulXuKplIt/U3KbY0rpHKk0HpeVxuuaUnreUEKfG4rne5N1h3VX8Xwe&#10;sB6znsQt30es+0rkf1eJfa8osUe40jkfVmb735TBfo2s2BAye3kp9+pVKoI2VdsN0zV5U0+G32HE&#10;gd2YxtGO8LKh1p2qhlEzGIBzuTKiLmWtZpoRiwFH92Pa4nhYVcO1cElbze1cVgsrwtQqlk67yZ/D&#10;6Ya6lsnaUpoLRTEkiKglEnaXUTq5QQfYefLn6OyJKU3RG039+QYEk+t47Ovkz+ehbx6i93kRG+yk&#10;ni108MBqwuhHlrlTH1+izMG5/GyASzMt0ijUGECTMNw0+pu5eGZ4omEd7mYi5lyvHprub2ZZ06wD&#10;8GcfQmQYVpv0DtAKjTjjXX0RFbA/1BgQrIzqDSim1HmTE05nVq0e5dVnZmM1GVCNETapGTBXUG7w&#10;Fvxoj3UOqsmmAEuRRg07fp6xvTTssfxavW+Orj6ki4s09K2JDs1nwZgt0x0JI77SFSgqPKIXIU5U&#10;+PsEyB+aut9Lun+tJv33e2Szk5jdkIP34injQpgS+AY2VPiVE+o9raXGuQDW7AUAoNZpDNkhqLr8&#10;Y5kbHI43An31OtZXmcsnUuaiqTRq5kAu6rVavd9JE20Gqm6fcspcLZ1Kdy6E1MoM+R90UvfB9dW1&#10;bwHNdyiHV2A4GyNh3CJ6a/JvUOkce2vN3i16/uqZroYFKWT7JoXTkH7++H49vnoRXvULDiLSsxy0&#10;l+8QTzfaYYZ99uKFroWc0aw+nZgMUUjz86TXZlhV0XmzI2JH40NKQ8VE3wq0+SLibeeQzYkG1Img&#10;jBJODn0BKuPTAmVozyuAqmV67WAonLd1KrS5smjpyHK0xLWTP6ol3gAhC+CTLwkzdXNAkEgmAR4v&#10;R3hHDZew1vEISDX62YuPD9AkGG3dN/RXbZfeKrKst3IuGaG8zkuVy91bmdw2Kr3rLqV3O6nUnuFK&#10;5R2rVD6XlcLnqpJ5X1dC36uK52fW9e8GfZvbeywM2iy/+ywM3POq4nvEKqlPlLIEhCvv6lOyDjio&#10;LHjqdHj45LbOSrpskfKvnKo6TiPV0Wegxv42QgsPDySq6grvGK0z812QHrYLr6FlzNdajKzwYkgp&#10;tlBsfYMnaNPeMdrgQrlsYBktrJVKtsWTa31eJI1y023FJMhYcuBz5MyXiXjuY9S38L7RdJfFspGa&#10;XumzhN+XUd18RGnvCSW8azRznMqRR7uqVVd7nreibyfdDDygb28AvF6YKgReGU9mlEnNaNpvH5/r&#10;0fnzunz8lM7uPaRTu/Yo9thJXb0eqIA9czVkeXW6pJgiEoXMLuQYezypTyyVgHA8MnjF/C2N1X1u&#10;ERVvFk+JmdJZoHoWtR5WW3P9hsL4mqeVDKwv3yyXKnZIgcpmKSSb+1lSIDe8sRtjfp0BJJcdbKQh&#10;K6hGoGqyP3gdQ+EgGgG8mikin0nrzESRbwCsX7Cbb+T5tNvFeWaz65j04A+G/GOM+h998t9vyOxu&#10;pp3M8mYkJm8p3t98dlbbT7mp1cgSmo83djlJg3c4uUMkqoSBhNT0dDqT+/kg/u1KH3ISJs3X6lhE&#10;c9wGaPXx2YSdw5llPEJrjo5Vx8E1lDJPUuWugxTsqWnacmkc+Uwv8hCUGlgbznbVikPMPLZvp6H2&#10;o5keSPfS46da0bGTukFOGMEF4tS4ng4tmKVryNA+f3hTr14/ZhrCc1hbkO7fPtXTmDCFO6zQFCiF&#10;brTkHTH5GTKuz+idvW+6lwy5ARbWczS1nqfOpFeZ8iNRk0fnMfaQAgkUbB1P4bThXaXksp4SVF+a&#10;EDp2LEMZAyVGwmhvvvMmWum2nEYwP5YJCjHDAZx6UdNsLb/D7TQeZHrUpf4adnGS2oGa5rMdrdQz&#10;Z8lqwTrlcIhQNtebSrwiVgntLymh63Ul8L6mhAEXlWDNJcVbc0HxVsco3qpYxeM+s+L7x7DOsaIV&#10;z/88Rsv9/pdZ11h46x8L44/vxfM8eaxnmJJ6BimF5wk2h8Oy8tinjB47LSvN2igl2XCbx0Qq4Wx/&#10;peVY1lgzQWNOj5DDRVImZg77sdZANFkV1opxO/T/EoEFwG9fhSBEgAHiDtbXJKd8atQ9nZpXTKJZ&#10;xeiiKoMEEH3TrxNDkIG3/RixgZvk0edSMP4VymuEdUadQHMsrBg6X8lT6ENizgXNGmcQ64tFCHAf&#10;ZT13MInNyCW9uocsE6oc1Eqo28Lag0Dy/Ok1PSGMPm2zXHaNGqsbPPZabMpjSpVW5L5NCo7cqXm+&#10;o9TLoTFg3jAGGgyiHEq1gMkiTqeaavbW8qrcPY9SgJUkp888HZrcs7z5PidHIQ81grSiD0yu3pSt&#10;CqkU9f9aPcvKbf8cefG9HRkI58x0C3ce53x0qGavbqmukxEu3DpF99/fsgj4G/DVhNYmxbPMC6LS&#10;I8hTceG1mY9tZKR/Dq2NERvZ+//IBPv7DdkMI8eQvxjpfd6Y1nwdOr1Jo+Z3pIYG2+ggDfzM8PGg&#10;5mkM2UzYs2U+rcmr1kR2l+PuXow1TaRidTNpofdQbY9YwcjU7toQNYHuk1lyWD1Nrfu2VgbUGuwB&#10;hgzC6kyZxR100Iu2tC3RPTVuVRNN3TJKu6/u142nDzV2xChNql1HNuhILUOxsjttgd1QZ6xdKLfa&#10;tQA4crfX9ed3OOFvdePGBQUsn6feyLbOz51NW61zKxzVyJsIvj+glHQPIOYhoMtjxPGegEQ/5kK6&#10;nYSGAhrjY1H1OGUdH22qBLpVED4yihlrKVU5dWaKoPcUFEwQSjgL3xumlTFkn72FNZcLfDaKJsaQ&#10;1yOIsD28n6ZSAmq+t65KeFZR7mWNld9ujIq4uSuf8944Q3a5oVyrnyml+20lcr9hMeT4fhioxUij&#10;8LJnWdxyX/xVGLcxYHO/3zkWhuqLIfuZ+797aeOpWYkw7CT+V5TIN1aJfCKUzCtYKb1OKq3XEWX0&#10;OoBn3qNsvnuV0ucMRhyjJG7hKuB7TEW8XVXYrrcqrCijLj45tfBYYZhhcI+R13E5RtlqPzRbRrCY&#10;1lJ/Q8MFhV+H9PCWEMLVnUO0ZFwDLQAM24QI4IPE6UD5s+pVSlonU0CYgW99GQM9xwYclssK3bIM&#10;FmN+RnrzLiH8bVDv2FzWyPVmYxMtojWU+SZCkR07sI+ePrlN2vRMsbei5LXaSe3b1lcpBsB3yJlL&#10;vQEr+1GbntyggdpDytlgP19XbwbpaOwmdVzKYLjVAK+cE3euSddQwMdr/dR1cRYwm0TKy9zpPiP6&#10;aNWeAIsKyWp42qtPj7QYsscRQu/fW6h21zxUWQrSQ8AIWEpUztTbHY91I5KkW+rkSLkfGqRB88sh&#10;J9UDAcG9lsF8b8zsL8DWL0SGRi46bjzr8/9/DNkyDsh4ZQCFF28eEvvf1obfl6nt8EKy2wlBI5AO&#10;J0AEb+YoedIPvIwmbMdT1O+iempzLJMeGNvSbmR5CuxWatK7jBav4cKnfWwdfcebDkyV3/oZGjSm&#10;PYPIU2nl7j6EP9AK4WOb2qaZ0LdgR3uNdMG7Meztyv3zCt65TYNLltIa6/yKyFvYEobtpgPJG37z&#10;IsLkaYRvU0sV19TWzbW0F00UnQAkKhfVMlQ+gkznkVGwyIahQiu8guTMOXpuoyEwXDOdPKkJ8VC1&#10;eJA6r64lRweaOnFU7jQ6VSITA9tSamSrDFq5mJB/LxsNAJwfO7PbMbjkEDXc2Hw8oVB6Uu5ZTY3R&#10;MXyaBgc6qLrvSvJeD2XxwtN5r1Na361K7fe70hLipvIPVHL/UCXzP6uUAWeVaHWs4q++wsIQA/Cs&#10;Jjwm17Xkv97PuH3Feo2RX8Abh7LCMN6IOKMOwKgDjIfGsC3rghJYFp7dl1vf80rsE6Ok3lFK7sn7&#10;uYcplesZpWQlxlvHWxWjBJuuKM2GaKXxPy0rzyPK7rxbBW1Xq5zdSjVCPH7YgVFaFsMoW9RJ7aPL&#10;wxorwfdEY5wJmaaxwIVw06i/OG5tpkXTimlYyQTyQIs7NK+RPaJdMmFWPaCz6lrBEgqiLziYmvNV&#10;zoVpxjAyv1fQQ7tlVEohiVxOinZZas6XVR5tIW8enSeHto+Grop4/gw263FoYw/KlVnD6WkOwIh/&#10;R21kDwZ9qHgpeaPtvbBMKe11tdWDRxeY1uilIQuIHHePh4MwVg4HYMWF1dPcXaXUfT7I/iIG9fG3&#10;dSFTiAJ7Ei0aAgjzwChLbQmbpd5zygGApUIXGyH/9XXRSTfjbBoA5DKq9ehA6ssjtDpkiOYE1GWQ&#10;Ouj4xvlgNRCUMF7TR22pexv0yzC7LIPujWc2rpps+C9G0/wYsfuX/c1/t0f+EcObcs6rdw8Vef6A&#10;bPCsvWYUJ/9DgZCxLkaq1C2U2cSWIWp80bOdNH19c41xb0IvKDvg3uGEXNVVrHZu1e2RT+Oda2v5&#10;xsYQScZr6YreatyqmKwKkl/tpe6JAa9ABdPmHOFQUAd1W8ZsqC1LFXg+RKFBxzSrc0dNLVgAml9u&#10;PaZB/naazAAoeRVK584+iAVryMmWY6x9WT0yJ9aonMm0hHa6DdQ1zaTCxxD47yO/c9PkZrQLhsIL&#10;Ds6Tiq4k/m4mNSCf89iqqG6nKmiR0okilN5aIJMadSiqwU6UcQJB4i810srQamhvE1Yf6yjXEzB9&#10;mI7gcZZWuUAkjXa01ai15L5+S5UaRDmDE97Q/QogFR6SMDi+31mMNUQJN4Qq4aYwxV8fjMEeVbx1&#10;4Yq3nlB6LYa86g6G+hRDfKMEfp8U3+eb4nmxPL7wM8bpH8zfeZ5/CIvnMc40HptBvABj1GYRjhOC&#10;x8Mbx/PGkxNiJ/AkfCdnTux+XsncLigFK6X7RaUIOK8kG/H+m/HqmwjvV9/A4B8Dsr1WuhVPlG1x&#10;uPIv9VM1pHa6M8Fw9rmKWnIhjxZHZdXKyMJyOFdDdgA/S9FKs2PShzvht9u2plowBpFEcs5NEGSi&#10;4KA/p3HkZXI24FwFdQJF0XA24DtpKfGRN0cCfIUBgF2mW+oZgOKLJLQ8psmpF+nzK4RuqRU5s8iu&#10;VDoNorusL/X9CTDtbPLl1gaaVyJoD71mesJZpjstFG2xxYycXda5s47t28nc5gta4TFLSz1GyGP7&#10;cMJmhschm2yWDeozDgfRAztNbzP8dg/Or1cQ2MYZ5KPIqTcFL0Z2CkpxoaSqRued7b4a8mUyqO/Z&#10;Slz7sOpODLY8d9UZBhDua6NxkE1mOPTV+XvhNFSArhvapimFWubjmbroD83o73Xw/2DIZoj6fxTz&#10;+/sN2VKTNcqf7BWQ133WLoDF1UjzVzWGOEB9DSKD6xlALlQU7AIhmiNbuiqmtxqMLqrc9dKpxywm&#10;QOwYjubREDXqQWhZKRWN3JRrhltr6sIOagPimYte2yL1MlEO6MtEAfix5wyVsLFm7mrFaBny35gD&#10;unLlgtYsWaLWEPd9yIFioPk9TgsJgUaF6+hIXaClMAhDPgrauY+xJ05lSmg2Tf72DAhfXxgJVhrd&#10;76amed/0GCPXcwPA5SoXTTh50WmGh5/DK9yCefQgY27YSEUQlyuqoBzW2kA+vKJcTs1yag0Zn1CK&#10;1GFpJBdyeEWIFLUILcmpQjDi4BEY9CSmFUynvNFNFeZ0UPKF05R5zSHlXntPafxAkt3JYV0iyVnD&#10;lABDTrQhTIk3hSsBBp1odZDir8EQV2PIASa0vq2Efo8JjV+wXuNNXyuh5zMlcH2sBF7Riu9LOOyH&#10;EVsWhmyM2XhnvHvcwkOb5YuX9ianNoaMESfwuKBEHheV1OMKCPg1pfa6rnSrzyv12nAl5rUSrALl&#10;DuC93UG9HR4rteNT5eZz53HZo6xLpyrf8mZqsbGBRtENNJfqxLIodNLCkchlgqLjGTTUIpvKh2aN&#10;VaDyO/fTXjqpilxqZtFmRA2jQLGv4WGDOF/h2ZEmQtvrGv3YD6F8RtI3HUoKFktfupkB/TQNHWRZ&#10;wSrS5lIkG+quIgUUkCe57PPllF2+PPIpmFe7EfcPLVoSMBKqrGk95bWMxNDl7AW1Jl8RTSpVVkuG&#10;DaGb6oaCwpkgsqyf5rt11/boiaSAtWC2lcPpwNgKRW6KIXABETDujtGpx2xuH0AxLwgzc30HK3e5&#10;rKhuplGnSUhLocMegCKNU2BxorBG6Gv3ZUPvxWORcqbZZYZXI41Z2kYbDjA3+z2THammfALoilMU&#10;Mf8zdVGz/sKQLXUn00VlBt//Rw2wv9uQTTO3UcN5Dsvm1YfbmrysvfrMLgAwBaLJrCVvSASuoQxS&#10;O1MJj4wKCKMqPULxsiNLo/CRTMnyJlYGhmvNpwHCdnt3dRtfRtnwgmloUk+GomMyPGbBugiMu5aD&#10;54qkD22PaygV2O5vpm7zG2hz5BZ21Ns647dJTuXIzRBCv5YTvSq6ix5DzHjNXKEX7OoPYFs9wRCf&#10;EWbdo3YZhQeOzoZgHt74LijqMzjBT5CaeZwSUXkrxppQyzyfH54wulQn+Vs4FMtL1D4vUzaJyFRA&#10;+7joxlqnV7Om1lrg00UbYhiUHV2WTqPCmnG5qJbegzEUUxnlE4gUlJYC9o3XSl9nZVu4SfEX7VYK&#10;r6Oy2nFa8dcdwJOCJLu/waCe42nvKsE6PK4xWv8gy0qw/qxSbzcAF0bshVf0APByv0XZ6A5h8HUM&#10;7qJSmXDY46RSuJ9QYq9Q8uhIPLPJnTFes/5kzMY7/1jcvzpK8ddeVML1eNn1d5V07X0l9r+Hd6Z0&#10;5XxD8e2uKJndYUs9OpPHISV1uKME9ncx/EdsNs/JyZ/yereUaNN9JV3H810uKtncYyrstFrd93pr&#10;TsRs6svdLN5r3bHaiDxUlQczrRdfraY5MRWIrJpqzrrKGto3mwYVSCxPlE8e5ymmp6lz6UpS5IGp&#10;LRsq5yXUYc4iyBCRM6kuogATjYzQ2cSUplIRRRkBBEb0mPWUrrP7iNobfvuD9Jn0hijrU+Kk+pow&#10;ob4mTQrjjhSJ0PokYKUzG4BT1Tp6ffyoPj+5Lje42FMXo4m9f6w8EQ1wDCnG5lOMjrwypAbVLUQP&#10;P8gyPszJXoV3djnUR+Wal1VKlFqqdgUIW18STXWkp2JB8Y9QjjpVgZFGjeQJM8+Njc0TltzSbc00&#10;3gHgz7ajHrxE0J75UR8oRxm7tdSUfyDUPyHVcfi0pZfw+zRMQ038YxHq7zdki8wtiTuc1vW/uUHH&#10;7KAZnnzoY4zyOFmVEKMamllVqdMhTwsR3x3Qy4Gdye3wXC3wXaCmfZooCfXWTCXTqm4va81wbqet&#10;v/sCVrjS7TRF81zmyXXnIgAzpHIhSHgyccIVeuecjdXUe3FTnX0UqajYCLmNnqZJGQvp9wLFIBPk&#10;1CPGrrzBcN/StPCM5vcXcHkfkePew+vepkQUgyzN+ZyoQOZF84o+2fNcBK9QtXiKMd9CkvUi0xei&#10;ULEI5O+BTEA4x6iWq0agzgoeMAoWv6XMKJcGleTkOBSG1ixOMCNbw4tr6QWGrt0opekXCssploHc&#10;5IbuoNOzIOt3H9lfORdvUVbvEGVaH6Jkaw9imNsUzw2jcXsdZ8j+/LwKNBlDTrIWj8yKtwpP6Idx&#10;+sYQfl/B497EcwJ8uWHMrpcJg2Mw4gil9QlSOt9gykkRf7shBxABmDDb5NWUrOL7skn4YJjedyll&#10;PVAqNpkMXmeU1Wu3xZBTuT5ScrcneG02H09KWl4sUPD4AGkJKHulofyVz/Oyci11V6H5Q9TSq4Vm&#10;H27IBQ0l8mQ9QD/IQGcqaua5MpoZVUYe14nQEER0swc/aVJUrjmS6gJyP49T5mRyBpK+dJiFZUyA&#10;ASdSDEIHkWy8QekR0qcX+hZiB2Z21f1UVihvwtmGJXYbLORaetIpDPgBxnw/UTK9Z3jeFxovPmDM&#10;b5PCJCPdCs1dRAHWRTUlVwENrlxR969FKpY2V9c18zXGgaEIjN9ddbka+T1KICElLJuPH5x0dxpR&#10;VtE84s80kyne9ZQSDCUBQoy9plXQpuiu2na1NfrXVSGZVMODMzwQ5+UFM89QbN1Bw10OddZM71bq&#10;Qlpx5W6QxZANRGxRAfpLI/4RVv+/MOTPxARmLOgL2v4mLOhJIwP54XbQaVhLZu6wN/mSRyTaRoAe&#10;rojCuzAG1eE4OzSNDd4nZmjxpkHqPbemKnROowL1kqpMgzzqPqAVetcLySlmyInHeEZMZDpeN1BF&#10;8qtTrbRkLXN9HNtrx571evbwmTbOmK+lhcsrIDUnnoaGW4TBhsjxgBN63wi8mYYGZF8vIt96EebQ&#10;ZfpiryF+dwvm0H36Ye+hUnkDT3wzFVKskBOeGPolSPU1ShWXyItvIBZwDSL/2Vw5tZ3xowOKpdaM&#10;dsXkbdMI9ZGOWs/kAV8+myfsIGemQNoxksYxAg1t+OMjj/RVkzVTVNzOgYt7jdJ5hyvNKvJPwtrE&#10;3meUxDsY1DhQifxY/me4jeT385Z8ObHPbR5zl5CZ5c7yusHvl1mxPI+8mucm8z6p5N6QQnyOKI3v&#10;IcCyIxbAKqHXZYz5kiVfju9j0G1jrCacNoZr8uXva5XJm7nv51KVH4AaqHZCP94PUkkK3j+ty12l&#10;c7kO6eS0Uvvg+X2OKZnPUdYJPi+hPDXs+J43ee/7yrD6pTKQX2dYtF/5F/mqvssyDd00S8sPAm4S&#10;ntpG1tGcs6Vke72W5lxC3TKGhpETzG2CaTWtCRJEhNGByPPGUM+PomYfmTmhYlEdvYFo4VVqyuEo&#10;iZ6n1HeWlsmzqJVeIAe+Q7voA/jcDwid71t0zpDURcr3XqoEYB4paSEFsEQ37BLc7lhaI0MJwfcU&#10;zCH7nBnUD+58+CpHPboWoS17VmnIfJMmMZ6IyM8d6SkX00F2Gk46LbJrI8Zoml9bNRtaUkXrZFZ8&#10;JpwYqmaBqplUp2t+1eudS02GZ2JEDdyHo3UYyQs+xHBBF6aHOsP6MoDnsm2twJDKaNPh5br9NMoy&#10;It5MJTWdwBams1k/58Z/KiYbj/wPCq3ho+glXOvL926q76TGzExipuyBFoiD14I2WRISRHkgfTOT&#10;uLwF7HIGAHCCzeVyAg8bNJTRLqPh7g7RRJ9q6jC+ikrWLiErZG36j6ipFQeGon44Uish56+kdGVj&#10;whQa5xd40XZnP0yPrj/QpcCLsm2I4gW5UhASNPfNiBMz0BuB8xsY8kU6kc4aJQtKRZFcCFHkxeeR&#10;2TFDvx8wMsQIoj8xouhGbhZjfgDh4zmUzBcIyz1NBo86BUSEdMi7olhxHAEBBwTrWnYvqBkuNH/s&#10;b6utJ6mfHmICJBuMHywgL+qPHseZcsAuPHJXA9Ve3UO5PO0p65zCAwMirb+GsYISu2NsblFKSVko&#10;6epdSrJmk5Ks2q0kvqcxUspBHvfwuM9Zr5XI9U3c8rivJITWSTHipBh/Cr+DoNp7uP1dqVipfVk+&#10;+3h+tMXozUqAh0yAF48PMm0pRZm82AJ6sVZhzJb1AwQzAJgpa/2oO1N79r1Byeu1kjuKfPiV0vhQ&#10;V/YDWfffzNoEsr5NSXzI6SmJJcA7JwIES+z7mtThnazsXyn74isqsmiv6traa9iGiZqHbvkyBA6W&#10;xVbUsguVNf5iVU28CqZymYkQlGycllVAciiHthANHctN+Jw/pSKsKO+hrf0QIOsmfc6RRnYY+uwZ&#10;8ImTeTPTRspoWCKle4TjZurkUwYGPEmXkKgsHkYcj3OX3KIXFknXVQSvYSR6T1un0+F8abWBLq35&#10;gGL27Roq9vgepm6e0mIEAcb7liCiNL3dfdGQGyzXI4MZ7meEG9upcvviVFHSyCqflWp1qqVKrSup&#10;aLWiysJsrmT00afKH18lWjKMz7u01oLneDMYwTnYRCJw5eGu2+4B6HWoptluXZl59rvefHykjzAj&#10;/3NDNlYdZ+EG6PqHgF3wUXT/5UPtOrFTgxGHn+lFKHm0tWUesUsQtVOoiMYjm6HjTiiBuNKh48rQ&#10;apcTAFcnaaJAlXAd6oQBDMzyPTZZ45b1V27Ez9LkiM8UeSMDNEgrYYUtoV/WFvVCGwgUywK6aeMW&#10;W71/+FbrZrnIsWwDhqMV1TlrFC45cXeYjnDbeGHCK8skB/JbI8IelYOTSe4bgyHfQMb2LnOOHhCm&#10;PWTdpxPnSlo0qiGFPCQkf0X49ZYc6mm67BZxgNNI2Kzh4plbKSOkgFaoQQyi7xmJocM1aXQACzgJ&#10;Qn2aJg5ILnaImU/Z0VrVbJsrr8NoZfVdr4ybLij11utKDIkjgWeUErgAHrlHYoAXlCTgsBKv2guI&#10;dAQjIJwGRU7oCaDk8ZD1mPUobgE8JfIBVeYxSfzZGPyPKqn/YW6PKLnfUaWgxpsCD5nY+wKPvfkX&#10;hmxqycYzA25ZUGvjmX8Y83evbMpTFjTbGDOGbxbhdkLPR0rqinESVqfEC6f0oTTmu8+yeaT043Nj&#10;yPF9QbP97vD5CLkJu83ntfJ8qpyuV1TA/oBKrXBQQ+fJ6ra+v6Yjd2x3oYlmMod63uXGWngd6ips&#10;Kg8IPseg2u6ajLhd5UzytU5CK2NqhZvB7AgUPGJCxk1C6AvwAs7TOhpdGJaX0c2Gh32R+VI3ECV4&#10;YEbIAlY+wpAfMLnibob4FmWSKNNKifc9R8R2FsXQYFh5J6GCHqStdFPF0urPcw7Yr0Ra6CLsq01q&#10;OwUNtD2UCkNpcQwaIqcDvWXD77mqWilFvkSyRtercc9qsvttqhYwkH3Uou70LDdQ+ebFEYOkj55p&#10;KP1XFMGT16DU2ojSG7Rk+r5dGD1jwxC4Beubqf/sKtiNm+4+u6i3pif+B4vrDx45LjeOa9EzRmyM&#10;Oa5B6ed/f3eOjBS3Yu+e0Qz3fhpl21BLt0LUoNHdyzKfuJJFz8gdKN6FsS9uzCH2AgX0DGM4Fjuz&#10;I4R1+8NMlDChaUg76G2dyCe6azQieclhcw1aBPJ3APQ7nI6pS4be2ExdVqKEuHWJ7t+9p1ehj2ST&#10;o56OW5XjRDJziJDrcq54ugrTKiYT8qswgC4RWt8GDLlNzhxLDTIcMbuzOaFVQqO8SknjOuG1hcsL&#10;af8CIdYVylM3UgKOJaHEgQxsTKq0Ciqag9A9nXrVTg9QUV4r7tXVjCtlZM8I102UFdbR7+t7grDp&#10;aG24uuM09CQ14XnLlXApHtANMGgt/ObNtygdGUOCHeVlyBcRgFQRSk69NiHocAKvW4rvDT+akDoe&#10;jCuL0Zlw14TA5MjxQK3jrTnNOhV3u5bS0mpAK+q78QIMa4vnWqiX9/GOJhy/Y9kMzOsarxz/x+ta&#10;yCHfDdoSZv8V72w89M9rDXn6WvMZuB+Qy2wuScjRk5ILJwHxTgCQFn81j6HOHc/UuNfzWTabchXP&#10;2XBACddsw+B3KLXrCWVfckyt/T3QmB4m+6M9tDYGhhSD1zzp+vI3gBi5tBc96j1c86hjiwRyRYDg&#10;ajHEGFD4vAnj63nKzHqXKpueJWIYHGh2FJ1lIaizhGQraFlGmtikSncx/ltEXdfoOgslDD/JUPUg&#10;SEFRBUiR2ARus4nfTxOPDqv4OstjvRPH1+kOA/R86xFdiYhAo5qaOOVBn0PjFUBPtzv0WRs6xPI0&#10;yaDSXTNqrFd9rYsejYFWsOimr4ruQBg9Xltilikg0EZLN0+S3f4eiN83x3HRD0AN3RUetgOMRvuj&#10;OLRjrdRxShbZbx6ksOu/68XHh3HkyL+gZMZRu35MNzWG/JcmHGfO/yOGHHL5qDpPYA6OLzXTg5Az&#10;mN1kNLNcgioyf9gYMWF1CGUGiPYuZ6gh0vfqAbXNwzTAw9l1p0fZPbAFoTZSP15Vla2ulTIgrjfX&#10;ryGtY6iJnESm5kJXzQPoGkxYve64t65dvqb18/01L30lBoCXQxAdAr7JcxF1u5I7viKYimja527D&#10;AvpbDPkGhP1r5E6X8bx3TNkqOc+lVnmDWuYOcizbUtm1clQdep/7a+6lSpp8vrjFkDcGMyHjRFd6&#10;oRuCoBv1jA4qtrCfsq9wUTaIGmnWflLidRjzKgzIm4udsDg5Bpo2IJYwNUqJnYMxOICi/yWGHH8N&#10;ofgmatxb8ObrzcazhyjkN1mt3Ssr8uusi4+q7LzpGujbSDtvMxzvFDV2mkXcjtJRBc6wBimi5Sdr&#10;aTGsvaVzKloMOQwA7BxSwMaQXzLd8XOGPHqeGPkg8t5zhMhRGOjfYsgncmbSCc5zDIb/NFcavQDQ&#10;NONvo5Dw3WOdQwsYOLdl8hy9fPhIR2OOa+zisZrDNe1+GLop12oAZSjHA4u0YvdYANehGO5YRBZI&#10;ozBk51NM+6S/2+fUdEQj7dHUno+x9oftxjjWIMYCUy51ILR2CiI9DKHPG5bbaIeymmTfQntO+1tU&#10;Qj9b5H5+Ar0sTMz/R4b8kj7QfTG+ajQ0N97Y9AP3R80S1Qn6Z51PY8zkB2aZbhBDCnFCDsURMroL&#10;7XAeZ2jEpnPJ08ijMD7VF9mfRahCtluAIgiyrbbbGFp+oiV9xkaVYpgGutXWyp0LFHo9XGdPntaE&#10;8s3km7+uAjMVY8ofyhKwsa4jsXoeAOIcUyBiyYtuQrZ/xlCxZymZR0Tjw2VE0i9AxjfTBy8xffAa&#10;+ZMZAn4dksF1yAJXMdxL3MbkyKGgIky9h1E2qUhCTR1WBBDPTHZkXhTfxz6WThma0W1PsSIgx0fN&#10;1KBNU1TOYYnS2WwERT6FF8JrrXpI/fUe3uuGklGbTUT+mxjQKSmeMDHsqwQ+EDe84DF7PcTIDVPr&#10;SlwuG2DQ6jN4OON5uV1lvK/Jbw3VEq/nj4cnlI3nT0OEYXmtgn5pasysBIS5/x9zfwFY5blt+8PF&#10;rYUKbSkuddl1dxda3C3uCREghECQIBEkrgR3KFZoixR3Dxbc3d2h4/vNdyV7d9s53ef+7z3f2fe5&#10;oUiykvWOZ9qYYxSnKVZ8GB1u+zjcml5Fh+YX9XIxGmquBpjROY3xZZ+7KEIXNcLsaxJtyQqK27H5&#10;M6+tGMe+RokRZBI0xIqNNoIKZwK1+CS+/liaX5YtjIddxinJTLwMjbwydOsfzF2h6ul5ej09XO5j&#10;Oynz194sw4RDtMCbGrmnZLy+Bm/5HGYYqiTTPlV/73rqXKOYlteg4YgS6VFS6JNYux5nGrGfMeEB&#10;sqo9bKRtRsF0cxXKINhgtsts5wgZlpm7F9i40QzcIZaYUP5R0vNrOIHcqlQR7jzSQ0w0llZ/UgnY&#10;44z4obUO/LZS+0+fVWS/foob3Qx3k/qahIZZzlJsi9YiRkifJgtwZq1FcI9tvmG83qyNEEiIzrn0&#10;cUasD6VsDCSNZpfAGbniFbUeVResfVNZmsnjeTFHx/hpn6G//rrG/TKAjcGzzJRtA6qIzVVI0HBS&#10;atv3t20ua3T9X4rIhy5tIa3sru/Cn1DKXFLMtdxCfKN2Q2Wt+YJv5DMA/Dlc6685PPCsHqbBjjFS&#10;eiasr2zSZXOYyF33GS4TzNtwTxywqJUCRjN/ZU93Kk2kSatRjVzspSbR72j66p904uolrWCLpUWZ&#10;xzXhyQ9ZGXwO8NKdpiu9B3AWYD+ym4bZLvSg98DSulaGepdzlqWHI9TA5pxoQLazj3nyAbrUjuk2&#10;o4wD6DZv5YFY8WR1/fTukwp5urjCWtRWj1Gfqi+bPf0hM5hncx6LH+mbPlICZUPs9s/k/3O0Xhs8&#10;UI8Oom4cAciYrTopMo2mUnRz788+oUpDTzEagsHFjPc+AHwfdW5xS1mHkxLnQbGk43vfSP6N1bBj&#10;LZot56zgGJCtrgXkDiWTMZVDx+SMJG0fDaDHAvDxAJBTbBQ1OKOq4nSr/3YAmDG+/nCcBpgB2gF1&#10;YSPMIYsYccRSertMaGTxeyXgcpegLLhvjF0snDGW9nOBjKYmHgNF1A7z72ITNwN6WGkAt9h4ZtkT&#10;+JqQSIpxgRUbsVHlKAseHjNb1dLT9WJMCIqofTVmdiyjxUAl7PhBcQVfKh7lz0EogKYhxTN47LeI&#10;EtbWTPjv2yFy7H28HhLDOGEYD75yadLoYqw6lmacyEiRjOqQI7Hk0gBzMjHOPhqe5gJiDiHnWIc8&#10;i5TxVWbLd8rA3y7PuOp+9qSrPqeRldEEf/1zzeuXprOX72r4hJ8VP5Jnbw5gM/XNBe/SgYbVtZFV&#10;XAg/Q1b8BWM4lG/IzHK2vqzMbWiIb2UxgkWRbCSVsiCHZNH0zdn4Gb0emlyruKjYjDJzwhFWLyM3&#10;5BX7vDInhOvMpd1EZZdbixOEnRzbQGwzYwMxWt7/N4G8dvdcPItbyQOF/YxFKEXQ5cuB0ZW5iqYX&#10;D7ytc+VuZDTDCzd5mhxupmz0pjIBsInRpyKAlswSRfqK9wH1R4DadKMwo4bAPmzJ9wiEN9JY1Bmi&#10;R9ZXYEJjrd29Dj73Xa36eY5aPUbt+thTWons7E5kai39cu2uUk/Bgd6Fc+D2B0vrHHWVHfMTMhsT&#10;cxfcCdnEjknOHKSuOgB5YDc38kFu+81Vq2lO3SpoUD0hz5fLK29IQ0jvrTSA1z5kC0oaKJtkIKaf&#10;uY03ZlcLhS5rqBf7tNTziSmqk8PSAfVoScYxpS1qAZxSeXsZ4Ryi2wthgi0kI2vcl7eOB5toNQ5C&#10;BsAvNuw4UZOP1LDO5tJoohkRuRj1cTEnKto2E1HV/i7ALzb8tOvwOYvZHJfUvdhYgMMpTu1bHOAV&#10;H7GVsw3wFoH6j2AuHE050dmaWoV1s4G1CMxOVgCQnZHYVsBsQLZa2TIF+zWXB5G42JjDkFWYPfM5&#10;ylAv38/Xr0TjzEoIp0M/Yg8f96gEG1qlic4PjPpNT+SO14uDBqpJ3zD1Gh+Ja2Ig1NuGiA1+rT6Q&#10;h+Ixuc+Bnz92ibfS+iKdDI3zV8aAm6s9qc2I9B3EQ+o4qfERxlL7qHddfs+8j5RTh5lWHDKwI/hv&#10;x4BsRneHaYCe59I+V56uNoZzFwHyOZw0CthmW1T7Jcgoz2ngGx9oXLeeDklj54Fjis1ywxXlaZ5F&#10;LIeQVRrKCGksUlSj8ZNKowc0eNnbjoRzZj5Mvo3PoHT6Eo6fuIeubwGA4VJsIiAxbssiAqdSVg5h&#10;mpGyCisjJjjZS+ujtAm7LM9DG2AnWuPYkf5xgGwVszFErD42ECOpC6j/r0Xkmcuz5ZH4HAQNink8&#10;m6yJlYkGVTZRNA+Bt2y61I5FKsBNQSImizo5j+5zHgsUQzcyJCflztlgNxxO8FD6hqPaOJqG2MyD&#10;3kpa8Cna158refYP6hHfXPlrUP04w5rXxXvat2K9BvhBskCJI4/6dXEtupElyzH8r8UtyxjKNKFo&#10;fG1EdnVdDZohnK2oXe7E43gHHctt1F12DMhHUPU4BpXz2APVdbDs47C5aisVNYtGNdGI6g9xYGlT&#10;9I2RPGWsNIXbNWXhc9i0fqjsfUjkLkSho2+cqg2ZpNo5S1QrZ7WqpK1S5ZRVqkEHuNIYQGApskXW&#10;CdakIoUFAMVY/rfZsI2ZShCpSsDgKgHpo4QBZtgulaQBVpJ0vBSnNL8uzVzYxkqlh2/kgmD+PGK1&#10;c0raZTCcr0E3uwRptJ3iRqUcvZyzwuFcG5mkBBtSJYYzliJK2+cvQdpdYhgdaeeQgpM9FB9uoLZt&#10;KUu3DdCuyGyvyUZitlThyhYA+ASyhYmLiLh02umaVxy2SI8mL1XNhA16Lu2gXkg/qbqJB1Q5cbfK&#10;pe9jxMZF9SNRe6yrFCg+/hDjOL7uUIgjY7vL8xd/WHCNFfvza+i4fQkNF2qn0XshAv1UkKBmqHX6&#10;v/KERj1TV+tRCtlNF3o3jaz9VRkvVb+P9Po+MrD7ECPAKB72XUHlpzDZe8Y5ewHyYZZijiC1dKhU&#10;cdwi2TGnEbr94VpaW/dNzX3nW/WFSNSIhmf3Dt9pR/6vABnZINLd3LHxih7oqTHzemgCjc2ROIXm&#10;MQu2Dnsu9fzwnTzPBQbqpmh0uXNQPUWIINOsZPLxh9pQF7nhZ7GWQe3FFF/IMtLW20SHQ4O095gP&#10;1D3je42emQiMbZfaNL0MyBaNiwBshglXwDd/bpm3Zd1/17P+/6DZNfrnwWoQVQNNI3caVm7sYJqA&#10;OrcRBuQG5IxVDXnRDNVJozPWIHa23o755UAYoYbOWA3ja72d9/k96oyVzNwQDMjl3xiTJo9brB8b&#10;JWEx3+rUid34FSPdcxFXgaPHtP2X4cpsxzI70XMGN/SJqrV1ja2kiyWRnjUj7hpYl9Yp+89Ato2m&#10;fwQyNfbxirgPwtpaCosr+bkq6vrlXzQCUYQcDLoMyFNJp/MWvc5I4TXHLqQHCxEN8iL0UvwgPZ0z&#10;W3Vyl5IyLtfjqStVPWeTHs5cS3cakgcRrORkADWJlBQgFyMNLo6ChwG5OKyu/xMgl/pPgAxA/zWQ&#10;abb9HwC5dCGQq2eu0ZPJ2+Bb71SdhH0OkJ9IgkKaQS2dazU8PYOJzMLHwkwjQpdjpl5mJNJE6UH6&#10;dlhDJfBzHgsXP5WSJRkmYIYRMtb5ID7RScNygtX7G+xRAWo+Th4G5B1E4n2osRzCDG/vnwDyCexo&#10;z7Fffp7a+iRU3R1MOuY/8rRyqjynaBpdyc1+0PIp2Qj77YWgcZaFhjNatGaakkZ01YBhbpq4zovl&#10;hzY0ZxvxjFrUpVSEvZW6/l2irPmX+QPuQKI0zbt8loQ2v4Gc8JNK3/KS0jAAGAQrLBPd8OE72Mfn&#10;2c+j9k79uQEkKiM4Bf+fAbkokheNmxEgcZBvYdzJz1m+N/V+R9fK4XSbSBjDa26MtZsXKnZ4e7kl&#10;1SRFZnkcQoRF4AzmqRmsG+ZuIBJT86ZTF6czWsjkNsqi4ZVJBy+D29bmyhk2W4aAnklDwLjYSQA7&#10;ntQqhRt5xFpkXGd78TX8lTB8gE5dReye+vieHdzgryOLun3hTGVGRinsw6/Vrc4rmlXnfdYRn4di&#10;SRf6CWaIzAp3oOyx7XHGTzS6dpFW70ZOZheOELvYad0PweDwo2W4sUm5zRi87jOKZ4mi7VePKj7+&#10;XQgfbhprXGn2p0ds/oCmxduM1NyUsDpQTccHqd6Q7qqaM4m6bwOp81ZVIGqWz2PJgHSyPGAuk2fL&#10;BpuIyjSLnIYVqTQpZjFWCYtRxxYjSpaCE20kD/voRGQiXwkiYAnmycbiKssucIWh23R/Tr7KZ67j&#10;4zo9TPpdJncDETmfqEsKPYYNJms28fHFtLl6d8B4vcSpnT1XD41cxtyZpprTsALMxgwbuoPNpq3U&#10;7q4RWHEn1S9sqlnWMN5GSdTrXDrFaLIVh59d3NmiclFGi41ZRaq8ktn3KthdsL0QJaics1GPZ27R&#10;o2lb9UjqNvTBClAagQRjyxi8/uKk3qXJRsrSVCszHCZb3jIyEfveF6vuoGy1SopGnSMJPe9PaXjB&#10;wy74DE3vxurN8zQcM76+2OoOeKuM5pJab2PtMR+W3m748qfojVys8CCjqQcd8s8K48Yzdz4EKciO&#10;mdBbg3Mv6pxHzS72sXqYyL2k8dVeUCy1ccRfSI9DQ7XipymMNXdhCod07V1zG7mi42f2sIWXqdBe&#10;zTVjbW+NX81OPHJMKZSEllKnsUuQugFOPWVkmskYM1pNRhE1Y31DdMzwmqKWziK9zka+KZWmbdbG&#10;7+Bxf8IKLhJJJn1F+RiW+oG6DGyjs9eOo+XlWqBwLU2YabfpE1mzC7kimmHXCdT/PEUmIhuQ7Q8s&#10;GzeBFCTqHM+je0jZ/m4HzaM7iJbdM8U60nZTo7yOauE9PnnehDgFDX5XnSY+rYGLyftxL7CTAWBT&#10;efDNOMvkTtKJxGm03TP5Zv+7kwSRpO+2l/Enep89Ti8NyAtUn8y++iV/nU6Y+D0aXMJlQHf5YfOD&#10;voGJ9JL87eocn6lvPmupyHqfaUSVFyB/kC4/UYKaqRR1M80Oupm7AOtugLwHQ7F98LL3PvIUNTHd&#10;zSrFWHWkYQJ7aznCAL5vIxgf+jTqJZ9r+rKWmsrmy4iVzIjR2Bq8/V0sNVHHmNlT72f11sPJSSrL&#10;8n2JSUSdCdSvY6wBdIiPR0mDXfu9pTklGTVZ3XofjSgXIcNATYQeDTc6z3aAt/F3rQ6lqeQcAzWd&#10;bcBdnplzRbjUD2VuQE9rA4DZrMdtfzh1Pd1vWGA2vwVsxSZuZ1tqp74fPF2eXdL0fadkvZAwVk8M&#10;m0vkW4qiCMAfB6Ay1+sBwPwIn7Ny1irABs0ybwlAXULKzLx6Mmn1ZOrfCaTB42naOcDm922WXfia&#10;LWUvBfDLQAYpn8fuMjPxB3JZ7ig8FVjiKJ+XT0YCZ3wYu9TOJeU6pUcYxfMXqKVzqfEvkcrf0GMJ&#10;2/VpjwkKn5Ksgah2Di5gAQWuejQUzqidn2jgjveUOPMppbg9oimlMQRgcWU9tNudUDnP0djSfdWc&#10;sw7VljkY0K1mGceYXXZ28hxsrs6SDOYAex+ux67565pahc9f5w1Fvv+NEsO7aO2q5SwxnEE++QYO&#10;nNcIXKb3dYs9gquav3imwmM80Ejvh7xPZ7bYmjjbfNn5H7IXDx2Xk8qOfArgTYEPkYJ0Uxp6X+k8&#10;7+alnEWzd+j6lvSN2E925smAf+0b9IEYW9H97pz3ocIHNVP+/jVINd9wNhldRC6TEbH9ZFdQvYUC&#10;7FWzLP4Xnet/C+Q7+CPdBSxCF/r3a4C4cDPDdibvmKMEukMDs7rIh0X63j+/zooiL5a0wXGPKASy&#10;gdbAbB/t9/47ENufp6DllVDwhpL2vk8a46+YFHf1Se2jIzevYboG0/QOlwzaRvcKgXwLk6wr3GJr&#10;dh1UcmKeQurRSabWXQcV70RVxhOkX/sZLe3h7GWGuNdZUmeV7ZF6zjkIqI9WYf4Mv3cjTa7xWMJ0&#10;/u5JdcLOdSJvyo/Ux5MXNWKsRr2+6U0NyP9EXReGqWFuuN7M7IcS5TDok9NUbvJe5HBIGVHdKGZS&#10;PGPZIqKJZIQJA3JpHmR7mIvbrjHNoGI26jF6JFGy9HCiK6uHpYjmTnPKOdao2sq/2Qqfmkift1UP&#10;EJEf5XJ4HOZVRYBSImkFK4YFNJY2IwCwQpXQ8Ko2YZuaDZ4q78hUfRcSr9qdBql2GqqZOb/qEVhf&#10;D+etVoV+c1Q1axP6XxtUNXs1gIYWOnKlE2GLTTASB1nDROp0UuCSY/ieAP994/h9a3TRhLNTnNFZ&#10;SWp7+77KAtTysNUq/OGU43Iqy7GLrBSXmKvrzWXGKTEMwYQR8/T4j5QcI+jWp1JPp+7V18nz9XJk&#10;B/WFxjh4+4fqs/UdgMwI6mh99YerP8x6FH1e1yQM8+YSWdcwF94JpdaWIO4Wr+ac9UTi+XhGr61d&#10;CmbXfc7ZBZC3ogFWgDfX3spPalPZehr6EF5W73ylH6NQClm1DvN0ggIPuanGXMTEj8jl1Kl3CGSb&#10;tq1Uch5LPjmIBCCzPAzZ22yyyCzS6v8EyOmYB2QwSy4CsglR5mDlEzPuS0UMbqapv43VxStkm2aA&#10;6BxbibJa2cDnWnf8jyPy3d/5hAypHcUCi8b2uRxtIRPXvoVl5EF1H+gunwSiJ1stBkKLxi7BMQp6&#10;IrBF4iIwFwH6vwNzBlTMNGqklA0YuCFA1z8Ri5mMRGdF01R3b+GgeA2702soLFhEvo2gngnomcrC&#10;yYPHNDN1mBI++UCzjaX1AFzbqsUdx79dxtNFCfM4o4nDNnPG7nQHXe+DWHqeYJa8DxWQaS9VUdTT&#10;pdUrooaGzvtQU3FWGIOJ9ViaEsMYHaTlt1Wvgm56feIIVUnNVo3sUao7YooeQX62Ms2lssyGbW57&#10;Hx3o+8ZBAhnFqIhauAwAfXDoSsZPzJaR0ynL4kQJJHacv2PHRkdEVttAco2sYHfBxrpvmI2wiIo2&#10;Kx7DrHkC3ekJNKTQ0CrOfnD5YctUM3uhXhwySx8MmKJG/aerbfexgDhJLb0j9WlTb73T0lctYgbL&#10;LT5XDaPT9J5fvN4LSNFrfpl6rec0PZe8GJCTGTi7zkXaXzvoMu9W5Yw9SOfuVTkabffRMXeOSQbZ&#10;oXRwZt5/PdTAJvpXdBzxP47JC40uPDbrtkMpUIIR1QOTjG56SsWGHIT1tVdVaAqW7Bej5sPC1Xe5&#10;vxJ3NVXMng/Ue//HRLnvNBUrlmmmgxbwpEIxvp/z3JPazvbSITyVz5WvwWQC61eAvQbhw82Ysh2E&#10;qmvnAPLE++wCh7W38/G6ml6igkbU/xaFkFQdxWHzd0pFIzrb/wzM5r5ZRIk0IJ9gxfHXZVPkGUXd&#10;+1MgWmRQizdB0yV7TMNA3U4qo9MU8zL7txGZ1JrpRgYj2ex8NuXWvU2a/QksxwZKmNlAnZNRG00J&#10;1+kLKIJammyeNyhtOh+NmoliyF1zcynMoP+p2fVvU2tZam38T1KMQiCbkPtdzMvvYPy9c/9GxQz2&#10;RCXTyB42L3Ol0Xbs1wZmA7J9LPr9/w7ETuQGyKl0sYeseVeDxsACy4vUwoWzcA/AQQCrzJt44XJn&#10;4t+EG9+1M7weagfeiNvmbXzlhk7vOqQZgb5aVBOP4rJ0NBlPFKCRvAt65hFTamTMZEDejiLFX4Fc&#10;GaAD5qFI2CZ/WktDk98hhWL1bunnjL6+1ERq/OE035LYRY2Eglk9bbCqZY3gjCKyjVGd0bP14HC6&#10;txAeSvHwlhlNd3YkBA/2ev8IZAPz/UTEsjC8StgDPo5oZMdq0b8CGXAMNxCTojtANtKHzYk5KINY&#10;pCw2ASATHSuNXq2qaXMYe03T5wNnyA1Oc8OgNHXoGKem7uH6vLmPGoX0UKseA9W6Z7J+6DJY73n1&#10;03PNY/R+cJ5e6/Gj6sbPRfOaDrRlBw6QGUOx91yS0dmj6XvQv2Z0xvjMJd5n1NHC4wD4H8D7J4Fc&#10;nCyi1FjrpK8jzT5FzX9G92fuIS1fgpLncL3bu5XCf2qlgXuQ1t33kTptfk3Zmxsj4N9Wv+BoMSuV&#10;nd6aZfXTU8z8q9bV4QdqoqfGKQTy2n8CMrK6hUDe8VgdTcLKdmXXCB1fvwoFVQICgeD6tcu4o1xz&#10;TN8o4P4OyNdvndeWPSvVvhNklcmeKH64sZ5LE/c/AHIuQgqpiBLa4kQOvRYDcibda/MGT53fUt0z&#10;W8o9rLGOnT5WuNKIyN4fgGyGD3ctQ7BXZm4V/9i1dsD/15d9z1mpQsbdaXdbfXzPhL4NyHxvd5Ht&#10;vI307c3bF/XbyqnqhfxszzFsdBCJiyJuEaCLwGxALvq9PwPkLETrc2iIDQU43RNxm5iUCJF9L4vf&#10;CJVdvkf9clPneY0XcIK/hrWLyfDeu4GA2VXobZwbZy8p3rMx+sn4LlWCS1u5GKwe1uDgVx9H3uUc&#10;afdx1h0LSK930ADbQ7d7H9tOK0mxPZ8upsRQNLemoNnM4H4UiiajVn6ocTQ1cqGVdl8QrvpTYnV/&#10;0lSAu5L0lrXBzNmqDv/5/lwWGABqadLeUuNMS9q4z0TSkewMM/K5fyh1KacC8rWWhpayiDsKEI88&#10;T6ptIyNjTNmiAgBxmFoGXi4CO+MKDzPbcoCsMnVptfSFenbQTL3Tb7R+6MUIsHuKQrokyMuzizp4&#10;hqp+k3b68vtm8gkOVXiXrurRvafSs4cpAwGGlu3C5N8tR/WjR+nlXlNUfTBLG4gPlKQBV9xR4WT2&#10;zfz78bTteiKdxl3ObhhpjKmYjdu4qritLBYeF5iNjWanEOwGeGOg/ZtjM29rztmYqyTd7IrQU8vb&#10;rJl0/ZEJC1U3YZAajERLe7m3BiGb1J+JRu66dhq52FMTF7XXxF+/V0efhzTwhYf0KyotO6o8zcJE&#10;TS7oquyiYyLArnkBwn67qyBIwDmM1tdRmFwmNrDjkVqaVvYhTezoqQ1r5+I8QsBio/824vaX8ca+&#10;ipeUeZe5hPAstSZQIIh94PgOHFM6wPRyZ5ce1xR06LIgMWVseJ+GFhGWXftUGrup63CYQNMr3Q6B&#10;KZ2dg0wjRFE3p7MOaezGoVtodq2l17L2Ixpetl/fRr1HtlZjn/e179h2grAJXpuVkYHO0QBysuA7&#10;ZA0WkXncHTmvP/6fUyP/bUkK/SDbjTQpThtAU+jfxeiMNp4DZMvd7/BNX752UnkT45G3aaO4aS5X&#10;xaI62EBr/21R+I+18Z9NrbMhmQ9nZ3kCyxOdYj7UrBmZwgELvW5eAOry5/mBnyTdP8+5RVPiLvrA&#10;v5u2KCL9dy7c1rG9+9X4i5fYVMKOhPTrAAqXm5gzbmWT5iT2ppfL19Wp8ihg2pwZh8AdpFvbqLfm&#10;IMr3/ZePKJHaeMyC75kZklKT+mQteRkNJkZj630VMKMvD1kcW0CbAexhmlwFSOGsZoa6hg41GtO2&#10;qkgzq9hYe9hNehYw8/csupWj6WMNoAq51JI51jUm2ppgHsdGPyWYAxc3IMOCum+cLViQlk8iqk+C&#10;OWW/Hmdp+n72mQtUL2uNXh30q74eMFnNe2TIO6KvIvwiFOWGSL+Ht7zbe6hBQ2SSfsClMshHQ6JD&#10;lRsdrrUzJ+rErq0aOSBRsd2GqF2XdH3UY5yeSfyNbju1Ll3lkkY6IXUuRef9idTNqsp50FQ/UCUp&#10;jRqJnZJsYTlKnoDZAXIRgB3guiR5nchedND8uu/vDkCnKWjUzhIZW8hS2M8ex++RahcbySWVu0iv&#10;JKer/URfpW5BA42x39CV3vCxUaSEm23jy+7T6Ta/eb9G4TqxodbzXMy16INguO6QP6xTXQEmWBnn&#10;HIXddxqZn2N0u3fg9jgPBlenb5k+TEmlRKMP5ExnMPfD7P7GNWsuWcfYGkwGZJ4zwHz87CEN/TFe&#10;sUPd4DWYFp3RL62hy5gMTe80KwkBchqcCQfEdtCqS0eILwOQ59L8ymSZKAdThqFQOtPQL0tlR9ma&#10;wtkr2ipuUns1CXhb63csZBMKOVzTyKW5ZeaC1sE2a6Y71JcG5GuGxf8UyHcQcrfC24npVntzU52x&#10;+jjBV9GpCKrPZsRUmEr/Mfr+McX+s40uA76xvvLMlgQp0W59v9ScX4ZxBfFDdc3GdQZD9eMAGO8I&#10;57Xc5s/uXuUbJlpfPnpey2F8ff5SHY2tUhrfJWojGlkuILMKhz/xxXJ1WIiwm5sxFGwgM2dbCzVz&#10;Zq2qCuuEYN5PbTDqaoQzHyn11i816NeneRPeZqTgrw4T++vh7rF6hKhZikWHBwDdw+MYIaWwPkjt&#10;WxHiRVljVbH+V5qHtJjDiYb4AZDL0qwqxymfa2OkAoBPCs7Cvh1bWyzJGKq4kTEMDLZBRMe4GNI5&#10;xSewGgiwy9AJr5C3S1WyNuqVrJVqiKBACHW5e+8suQVEKcjDX928PNXT30++ALpNmw7ycvdQ78iO&#10;yktEVrhroH4ema6Te7fq4Np1iukSp7adkvRNnwl6ZdA8VSZbqEgtX9ZEDTjGCX80neYap1LWTpXL&#10;ZeYLMaUM33fJvL+RSJxa2dHNNgCbnlghaG0ri1MMUoxLZ/sPh++xmDXRAHPxTLbA+FrlxvLvSe2L&#10;o25SY+Qa1YpL1VcZ7ZVAaTN6e3Nov2hOw/LKWAE/YQuXPQy77t9VVQ4mAstqPlkI5KoAmc402dZu&#10;vKVsXdXOEQfIlXQUnS8D8po6f1FTdol7x4VhpnCu0GPZrI/M8cHGrCYYb4C2Z8w8zG7o7JVTWrXz&#10;F/XMaqe4yfCujUdthBUaVhmUgun/CshORAbIUDJzAXYWz3U24M7Jh0OxjkYZOmYOkGEyDp7hIfeo&#10;zzXjt5E6SU1ujTazkbH+jwvIVtK6gMw0+L8H8l2HCmbi2KDGvpk7NnOyJpddVLbSfF0nrmyXV9fP&#10;8ST+Vsnz2S/+h/q4KIX+Y8f6z4I5G0pm9qJ2ShgNLS83ROvXznGZj9sojZd1kVT6DCDGgtwRmL9n&#10;XTDLGM7f0cnVOzSemXK/d17Ssmd5U4m46++/D2UPgFy7mGM0frbsk+h34dH0iHWqS2kj8+SJVeqo&#10;53v11OPnljhC4iW1lQ47c+wcnCASFv6FzOJDRfzSVe9l0tiKXwBgiUo82CXGnFapSfCeadQUIx0u&#10;RlQpbssQyO2UY65cAjnaYo62NKkoixPFsG+xneJK2QXsKa/QK0N+cc7DOUTyYa4usK0E2ilBZCrN&#10;3nHFoetUNXOVnh+yVF+kLNPXPSYrMuNX7Tx2TYt+26buEb0VHRaunl0C1bLR++oa1laNv/1MDb76&#10;Ur7uyNF08dWA/qHy8/lePl5clFm98HE/qRkzp6nXwEx59k5Xo34j9WH8VL00cJ5qpCxVRTrZJfja&#10;tppYfKwpkWwjvaY8sAuImXaZPMZcpkICZdO68H/TAGPGXNjVvs8WQrjYSnJKQ1qx768cWmJ2SpF9&#10;WMlhTb1SNL3KwN0umUcnPwsm28RLpO+M8jJW6S/JKeqW24rNI39lbeP7INrFwdkfuoe1160/KKrf&#10;q+r8dRUNrQfPGpXUPcji7uc9NprmHqLytqoPOOcw1q0n2Es/UqkyflPQPOu8oFCan4PD3XTs8Gad&#10;vX5SZ7BkvUl251LnsHBXuP9LdL4NBq7Qizl767i6J7uzf9yC/XM292iAZmMzkwk7MQPGopnJp5NN&#10;/jUi06BLJ612AZm0GgvcDBYt0tCys2OROp1SMgtKc/IvZKDJ9ZWYF6KC/SuImeDPZsqUs4Zak8s1&#10;Z4qi7Pnf1siu0RXI/yuQqY0tvSjcxriNd/At0+Flfnz68g61C3ufHWRq46XQMUmjbfRUVCtbk8tO&#10;URPMQPxngZzDzWU1SGjcp5r260AdPbpFd/FBvXkeksoVtMH4Zs5yW53jtV2ji3edjOE2diH3Lt7V&#10;zoVrFfTOe4p+rpYW1EY5ESGA3dUgCThAvo+bGS0oA3LZaqiIlNAR01SGFDIaIb2o9+qqH4Lj/fmB&#10;D0aHOZWGRCqrl8NRsxiOg0KLPHdVp+tbO4ORC0CsQCOr7MiTPKQsQ4w3WVrTmbbUNJ861rXtUwIp&#10;2mKOUDxp9l93hQ/qQf59vdRlen3wT855hLS8LI2ykoCnOAC2UwKaZenh65gfr6EeXqGXBi3Sa90m&#10;K3rSCq05fFYXrt/ThdNXNXHYeHXrGKIgrxYKD2qulo3fV5PvPpNnGxpGpNWB/q3UpUsHRUW1V3g4&#10;pgFdEPjP6KfEQfGK6jtI3r1S1aj3UL3XeyxU05l6YhCiARlQOwFf8QnQMycy44a48gAgtlOeeXdZ&#10;Z1TmmnW7gGwALgKxjag4fO9GFS3JKcP3UY7vrzykEzs2ZnMoqiMPqfxEiDAQVspQepQffoqf41mV&#10;HYOqKHX0c4gRdIiBGIRCR9JGNw3AKC4RFc5Mliss3U4b21A9mj2lZHS8DMh7/w2QD7EoccI8vJhY&#10;7KmMhDFA7lGvmjo1/0IzpuTi+kC/xepkOPyOO6eZLVhajfPDPcB0l7T7plkNkYZHJrZT31EtsJx1&#10;Iyr/WSDTR+ISMiCn0XtJQU3UIrV5TGXDXstCaTV1Tjv1QcSxY+9GWrlxNqMmmxhZnewiYt0ByLfN&#10;jM4VU/91s8u1Amlot/8VRWQbiFux7bqc7Bu8eYvalNsr/8B8uUW9oz5jWYxYyQ7yv6iLi4D7j1H5&#10;XwG6COgG/mxWINPn+6lF2DtatG6SrvD1zED9+lVrapnHsaUWvEobjpspGwPzW+Y7e+6qdk+Zrc5s&#10;v+QxD14D93pfLdbWEBLYzAiqoAbz5EfYhoGLfbRCFdg9JSHdl9BMhOfjn6+n2ODPNXB9B+bEDfAv&#10;+lwJ2z5ypFxzdjRSzzlf6ZPkSD0a+zMsLtJMR6KHubHpWjFeKj/hpGuVj/qyODWyRZkSI9cSzVh2&#10;sLmxparUt2VoFFVMX696aUv0afostc0cz5mgWrCvKmTOJzIvVB1GSjUGz0LjazZODjP0fv9J+qTn&#10;CH0UlqTw7J80v+AQ/QFaAqRZZy9f0pYtWzRt8gQNieutmIgAuTVjucSjgzqSYgcF+Cq4o58iuoUq&#10;NCpYQZEBCo4MVAT18qgJ45Q3eoL6DM6UT49Ete6Vrq9i8vSX3mNUi8vlcdPiMq42EdZm2aWpmUsj&#10;mWt865K2WUWmYcsZrnm4a93RdQpBDQusGIw2i9qlmCGXKZyHW4lhaft9tmpJil2a+XSpEUshxGyh&#10;GYgSSc4pypKTbEkdVo20afoiFlveyb5smTXRYN6XtA2sCbJdNIKZbN78FgqLegaPLdQ1UTjdC9tr&#10;D5LHe2he7qGRuQsa53Zj8SFKYJ7WB/n9/Ywdd1d7ShPYU+/3Egoe/Mxoczks57uO1S5ptWWhVrox&#10;IfndgAxAbhqjkf8NGdEDP2TUbeZjW0TzKmcNzots+GVgJpjB7nH6GsBKVpkOwzHdSk6IIhmUablQ&#10;jXP5swyaW6m21sjvZaHxnQnTK5O/n7EYcf1p7dU08GXNWzGKuvwsX5uxqnlDWSpNALPM4Jal2/89&#10;kM3wsQjIMExMb/cPoycD8uFzu6EtZqLe8T7Wk+T70NH+TDe6qPH174BcxP7KwCZ1yM8hahzymVYV&#10;LOBHd4XM+S5WrS65X4f1QiptOtr0G3WR6HzbnBYPHNLmIRnKQPZ2ySOsvLEovpOl863Uyluok3eg&#10;CGKiAfsqVdchCAQnHy0BmEtADCipyE9fVPJwPyWjghhfgHFXwReK3QkRYReKJ2yttM/7TK8PSWV2&#10;vA8W1F4iE80umkNOc8oAbGcsUZdTzKkLicS2vTSOlUJLk1lqKEP9W5GUtFrSb3oreYbaZY5VDAsD&#10;PYcN1dNpk/Vw2gzVzfpZ7+De8FbMMH3ZLVOtuqYrICpVHSMBmleo5ixbrRMXLzF6u03T77oOnD/B&#10;xXpRR9FL+/WnGYr0C3ROt45h6tSxo0JCQ9SpWzdF9Ootv27RlENRCu7VS/3SU5S/a6c25udr4vgJ&#10;io3tpz5sbrlFJujzqCS9QqpdJ20WkfM3gAhHHGKKa4eZY2MyO7bGiJSuswVF+l2MYx8dFRFTNbFI&#10;7fw7qKZGjKGhVxoxwNLU+SVYznDcLtjossWOUqOWEukhvGScck5xy15GH4OoskZv8J5+l+Shfsjl&#10;pKLzlYuo48TF2O1whrEuG5j3ksIaoXaKpcweONg7KZV28D7vBsh7mSnvhLm3ncvaPu5jzfEgPZFD&#10;NMbWIYebR/Mz44fvdPHGSQQk/7AL7MxuzZQcDPDQWeMYVxeH+Thj0ThWK9GRm9KS9BrddjNsYzac&#10;6QCZ8ekaRDAgtDgptgEZ901boBjK75ucbjbpdgZ79+nsHKRxUmF6pZv4AAExc56bvvOuxddIQV3z&#10;KF+bTjWptcVTa6TfJnhdM+vY/xjI/MMinvVN0lezTD1waoeypvZE1udTJf5Ex3rNfwbkfwX6oojs&#10;MMKWNmPhmsgR76ZN+1cymr/K9KsQyPbzLeST8izjMvW7LpBi3+bsXr5CM3w7ajq38prKtZkvskiO&#10;PtdW9pO3AeaCx1xAPkD6dciRS4Uswmgij73l7o3eVN7UCPjdLYjGOCAA5L67PldswVeKQQShKf7M&#10;fxmcAYf4AA8aZH9YUSUZIxlPuhgd22LsCRczCVu61SXGEX0hV5RwHmhSZNJlk6etSGR6HBrjc+nz&#10;9UnqNLmlj1R0ZjrlSRYp5FjVy/5Zf8n+Ra/FjdNHRMZPwxLVJjJZUf3zFJc0XBE9+mnNtu06dfmi&#10;TkOCOU1NdwLj7qtQCU+fPak5s2YpsB0suE5RCvH2VaewMPWO7aPI7jEKYy2va78E/Jl7Kji6Jw2V&#10;33QO8/cLFy5o+dIlSPqmKwPLmjYhMYykkvR23+Gq0mekHsL/qRKZRRmEB4rT0Cph9jLG6XYOQLYd&#10;aba7ivG9Fh/HRzsGbJMPsu0p45KTjRRnNbMke9glIZaUHEokNiCbNhhU1RLY4pQmtTYg35+J/C6n&#10;BM6RxZidP0x/4C/JOXoHPawYas1k+Nc56ENPYsto2grcHzBc6zkLJU7fmppVuiTvdRWisDUy6U4/&#10;gmoqdfJedL5220EddS/abQdxmzBHx81V6moc7o7pX3yqPQfy+Tlec5b6nclTIZDv3GGCY8GsiMZM&#10;BrhhzzINGcfq5fD6ZAV0r9mlz6bplclHF5CxMnKAzAHI6UTkvwcyhCkT2OD8EchZNM8y57dXq04v&#10;aOKcOJ26UACQuUz+oKZ5m3T0Khj8U0CmCnV1lWyOZqApJLnchKZ5A+LF9sOmz9VOERiODZrPN0HL&#10;/c9G5H83giqqpe3j4N9aqOfwMKX+mKydp7BCdaCM+H1h+8GhnVK+457JPJl6mS7YTYgrq8bkaQzk&#10;97Pln9fZcowiHsaXCbaWqYTs5de7aXbsNY41HOxdKEqsh4ObX7OcYj6oKN/u71GHRTAa+Iq1M+xq&#10;GA/E7aArurWV3Gb7YP7dWZVTUbpEHKBYlrkSEk0AZ0lHjnYFSwPMjy1ysfJnD7nTdbYIDbXyAXjI&#10;tUmZ30qbBAeaeS87uMGMsDpzegxKUF+iY3dSZjdcDr8PwCnDt5f8ohI1c8EKjZs2Tf0SYtW5W6A6&#10;Rflix7NEV24fhrRAuUG9dhv67PlL5zVnznzF909Sv15J6hoRC3h7q2NUlEK7RCsxNl05caM1sHOG&#10;QltGK8Y/TucOXeOCpt5i+WTzqkXKTopTxuD+8icl79azn7oOGq42PXMwMZuiDxN+1uPIEZlAQQky&#10;kFJ0pZ15M6l1MTKN+0wE36iXROnidK2LWefautg2WzZiywibpdvojFEa+9P3DTOijI3YyFgghdzP&#10;dliloWuZw1N758KCy6FUwajOuvrluCjLjJqn0sn9FMJIMA0JoFELf9CPlF6zl4eyXfSd+qOb3mtQ&#10;PfUnu/qN97agdnWAi0Suvd+cw4/BFcDVcWvNBxEfsAUZUuxKKIg8Uk3b2D9f8MorWvLzKF2jK/27&#10;M6+1JrErIt+Cx29ey5YJGrZtfnseckjquBh1GoI0kYlHIpAxFMKQyfnYTNjAnEbkTSeVdgGZHYON&#10;NOgIUkMBeTZWtBmcNMasKTTu7KTS8LILIAMdL3/2+nOnh2nr/t/gXV9w7SYXFsa3jbgCVflfujFa&#10;9+tvNbKJe/0ByM5cHH7zNUI8ubptX+TvW6GghPqKHPGukhbC2oLG+J8A+V+BuajrbfPnuJ8bKSzZ&#10;W7M3zdahy0cYHbuAbK/KYYhiaP37VeqFvwKZGhkg/5qSqME0Mm4/+JquVKjHsjnKmQB2J3XSPkTL&#10;9yLnYkDeg5LmTmRxN9DsWsrp/111RaU1QC2xK0QUdo0B8qDNBuQfFI1DwrcjW+iFtChS37lYmgLk&#10;HPaHkc0xzrCBtxw1bTl0nk3G1rq0TsposjfYuthC/0NE4qdyF+rd5NFqmDBEfgP708jro4i+vRXZ&#10;P1axKUMUOXC8wuImyZ9I7BmRKF/mwmu37tLewwfR7v5RsQM669ffxjPL3ErkOIi38wGdxeakYNcm&#10;jR47Sr1791PnsB6K5N9FR8YppHM3hfXooZi+8erTdaAGd81QrN9Ajeo/UbsWQ665QPPm8k1tWL5E&#10;Y3KSNbhvtNISeqt3lzD1iY3jdWWqXVSaGkRk6oM+U/V4Mswv5HuLwRs3EDtAtrTZgEyJcZ91rx0y&#10;iQHZCCVkJzT4itE/cIQPYLkVQ8mk2AjoqGa0bkBGGcX8rSrS/Howl40ugFwmF7cLTvlsVh8BclkT&#10;5B8DYy5zsFpNeo9L/h2NxSx+0hwf/bSko4YQpRN34Lc1/DUNeRpyCEDdRkm1ByDvQkRiLyOnQxaZ&#10;az4CZRM5IEaOh5B1OvQgzS98wfZVekILnn1Oaf3DdZ458T8C+S68awOy0X8N20BA13keM8b3UdhA&#10;05NzZ5mG3XqAnPNfADkDMOfSrc5lJz+bFNsF5O951r5xAdnxRYMRCfMrMvM9DRnjpeWbfgS05x1w&#10;unjXZvZGjQwh6r8AclGjyzSBjAxSGJENyNSit67Qz7a6lFC/ducCte32jrpNeEfJS9nkYCfzfwLk&#10;P3ayi5pl1vXuO/UHBfT21NZjW3Tm1lkaWjec1Npc6xxLHAMyx+bksMGZJ2NuffWE5vAwDkKc7eJD&#10;L+hcJaRRbVECxYh9rDAeqFjTkUrdT6q1B4JAATY0q6rfrzx4uL08n1f/aa00Kp9dUoy5cpFxsY5i&#10;MrvQfZCfeYpd2SpZuaqQjb0LtqbF0NUqbkwsFDBKMV4qh7tDuWFGu6TLDPWyNAsCZWnmPEA9XHXo&#10;Gr0EueGTlPFq2C9eHbpTr/aOUmRMFxpOUQrvGaveg1LUG1LHAEDcq3uGgkNj5RXYRSu2bdOhS6c1&#10;Z9V8wN5bBUc3MwI5oes3juvcqT0q2LhKmfj+9iTyhneMUGBAuHwDO6lj554K5fNGxieoFxdH/8h4&#10;DQjqr5yoDG2YsVY3j93U0YIDWr54qXKy09SXn1v/2GgN6ddLqQP6KSUhSYnxuHz0SlMr3576Mihe&#10;z8WMUZWBv1Dfz1OttN9UO32B87Fm6nzV4FRPm69qGYuhrC7XEwgrVM5ZqwdZaXzAyC80ycpCHCll&#10;+9fwxk0FxZHbNSDT6KrAYsUDuczYhxLt8xhHMaMuh6FdBdhkZWxxZPxyeNlj9UZaE0XNsm6xj0bN&#10;d9fklSzxm58YDcmUqe8rtlEtJT1bBitW1EOYJR/AJujQgw/h+1WJixtNc7afNlNm7cGK6DCrq8fx&#10;gzqChevSanUxG/hcZw7v+itz6o4TmUm1yXju8qDdNbdRq1GdlYO7GjWdkgdudM7c9gD5B5Yo6lMr&#10;syBkERmFm3Srkw2szIzTiMbpgDWHRm4uf+4CMg0xMtmUDSwJAeZUMsEM24rCpbTnqA/UJ6eJ5iwf&#10;AWjJQ61jTZPXNhot5TeapmsI9fcDqPtcEdna2tbosjz6D0C2bhnNLi4mR7DAWC7Lt/6s+lim9pr5&#10;jlKQ9vyzIP6vlif+GJH7TATIkb6slJ0gGl92COx3nZ8i35Gx5gCxfbSRgEVqWj+6eGCz5nUOUhZ+&#10;T4furwEd7wneLOqhx9lHZYH80P3Pooz5AgsSbD09cZ+20cFejHRMD9he3bu/jYMihtR4FOetfgPB&#10;/Hdx2vsU8bTmip3fReVIO8sMX+DQLO+D1eTQLp0FAvZ6aWQVjVbKmbwtI5QH+Phw7kY42Bv0auZv&#10;+iplklr1T5RPZLA6dvRm7uuv7uF+6hQeTvrbTzED0pTSaaAyOyZgKNZbIdAr23bwwrVxkZbv36rR&#10;v01TV7a/pq34WWvyV2hb/mptXLpAM0eMVFCrdooOCVdURKSC+OhFk8u7SzfUHxPRBx+kLn3iNLhb&#10;opI69tPSkT/r0Opd2rNhl34Zz7L8oEGK7h2t6H7dlTAkTjlDBmtUWoZGJGVq2MAspfdLVXhApNp6&#10;henj8Hi92jNPb/QZoXf7jdL7A8YUnrF6b8A4vc15I36iXhs4TX8ZMltPJ81RrRTkfNKXsSYJUQZG&#10;WznT40aZxDTDnDVO0yojvS5L86tcLo0wc8ZwxA3oQeBlVT6XLjmRvhhKnCWm/6bH+4XJazIrhKsj&#10;lbe0vcZAkUxdgbgjM9yUeaw69nxZ/m+X0HJKqWMI8x2vBK+eebKZwO0kUm+ForsFaacC+iWH2YQ6&#10;hr2MKaWufaiWwp6vo2OY3V/HHdEeL1fgoAPjANm8i40xCQ4ceuRdzaLhFZfnpeQfW2jkCjTc2b3P&#10;I9rmAGInvbY6mQibApAt4qYBVheQbSpjS0V4JzOOSkZhJBk5oFSUcjIIHll0wPtO/ABfqM80/bc0&#10;nm4bAfN6gCT9XBdR5d8J1P9XQL5nDovXbCjtqvZvA+TFm2boow5VFD8fvigFfjopw58F85+pkftM&#10;bKCQbkG6gHDANUgpN4jIDpBtMG5MukLr2DuFQL4MkLcvmaWp3m2ZB7MMgQn5fhg8B/F3sl3jA4+w&#10;JPHACwD5RX4NkKswUwbI82D29EIhMyGRMcBGNqyQKB225k2NYZNlJOOEzEWN1fXHAAzMBsPWWgol&#10;k4eQRYZiDpHBamQaPHCeSxGFbZupHHPV+xmxPIQeVxXEBOpmr9Vb6b/oq8QRahbTR56ANzjIQ52D&#10;vdU5yEuhIR0V3KWPuvYepNSoIRoSRFrs3lmerbzVpBkqFFMm4LM8gw5pDml3tL53xxzPtz0Ej1DF&#10;9+yueLrQMYC3JyDuERmtrlHdifI9iPh9SdF7ya1rNwV06a4kFiYmDxyufWt2aOuKfI3OGK74Hr3V&#10;n7Q+qk839Uzso+wROfpl6o+aOmK0hg/JVCqvKTF6gPrGDFBE9/5q1CNZ7/bM1rsx2Xo/Jksf9MrR&#10;h71z9VGfPM5wvR87XG/1HanX+4/Ty9TVzyRMV+1Bs1WVtcTHMpbpIYQQKvDzKWupOeVGMWuGOUCm&#10;EYhzRtmhjPJYzCjhUFXxsjJwI3zgCC2MX6kHflmuh2Mj1GJ0hIYs78KeegekaSEi2ehnHZfu4u80&#10;MPNrtX+7lBZg7nYUl5CT7CifRpBx3wOoppqeF9Yz2wFzAdOLI2RjhyqU1imUVdchretVlTHlykVQ&#10;j68UAvkO0ZB9d4B8zwEyOOD5MyBfYhd/xeY5yvoxQrEjvtVIWIAjDMgo4OQA4r8Dsq3lOqkzAGYb&#10;MIeTRfTOYNz0d0Cms52BhJSNseKmfqzg/m9r/E9s/BkLygEyl4jDHP2fAJlYblH4nu0i2xyZc5VQ&#10;P2fjRH3Q4RGEBGyozTzMtKr/hGDAf7WT/Meu9YBJTan5YuC9snfMq//driKjqUH4YOnJ2cfk+3IU&#10;jK4Smu8A5I3ZyZr+xSeagkTPXAggq0mp92K9eYxa6FilKgiRv6tDZV+HNP+IjiAJs7VmCSU/XUld&#10;v66pQcNZv9zSiu/lE6SJXsNQ7DVNwz1v3PQmikjyp05DAM+UN8ZT8zH3NBplMdhJxUxRwyRmR1H/&#10;jUIEbxSzTzaVamTn652UWWqYOAyyRXf5hwUq0M9TYb7u6hLorVD/EAXDiw4OiFZYaF916hKvvgMH&#10;KaRrJzVt01pNm7ZUXN8EpQ/K0aDYVGrceKJ4P8ZJvdS5c6x8SLv7D8rQtv1HNGrKVMUPHqyYnj3U&#10;LTJCXUMRYYjuok6xfdVlcIoSc/I0dfRo7dq4UrOn5ik7LUaJg/nzJKJ33wAFDeQ1JMfxd7lIUOgY&#10;2Jul/h4JSogG6DHd1CuJcVWMr8KZPUeFd1SX4ECF+fko1NfL+RgeEKCIIFwWGHX5hUXIPTxSLTp1&#10;V320oT/tMUDvxibrtYRcvZhMVz5jKhzxqXpi6CwsbhbSDKSfgAdWMVY0i41Cu4wlE5MLLks0Lg5d&#10;s9gE64wDdNwzqk3ARSNptJ4dMUEdFsYrdTveYrClRiPeOJa6MndFa3Wd00y1WpXWL0Tby2Ue0qUH&#10;Kus0KfbuB+7HiOABTN/YR65emvceob7aiEiwFbeXy37V4zUUhUzugamTdfXsGacXc51Y6DCr+JXR&#10;JG3kabNca3hdIUPdcWSjRv/SR13wOh61vCk6XgQBp0425VhTvymMyDSxkuGFG5BzVsPu4hiQ09H7&#10;ssWK5A2k10TklHwUOhEpMLrnoJ8/lmev55U3uddfgeyA2LhZNkPmF//SMubfRmRHZsQ+AbcR5E6j&#10;iJ29eooZ8nB97ltVCYtIa9AgziS//0+A/N/NkRN/hCY5MJG1MqOo2Z4oF4otRpyne3juHoRxmx/b&#10;joQLyFBCNLdnV43E73ha7apaiP/OKlQi9tDUOG5NDTZiTj34ofaWegVFRVKuGiW0rXZJ9a5RSgPa&#10;vap09lstrc7Y+DESt6+xovaSZqJ0OHZKI3nHtNWDCAaUQOa1OEAuwbphMVPxIBKXGG7L9QZutpfG&#10;sPww6gyEj+OqiRXM+0OmqemAdCed9vFpK383WFbeHUiD/QFyqIJ8uwDkHkTlWIV07KOgKFJYInVr&#10;H3cFBHdUZHiU+nYdoF7h/dQ9pK96hsUpOnyAevYcos7R8RqcNVrrdu5X7oRJ6h0fp+4x0dTXkYrt&#10;Gq4B3buo2wD+fmomhvMjNGXUCE0enaXkgV3UM9pNXaLbK3BQoIKSIhSa1lvBlA6B/ePUM2ag4mOG&#10;qC+XRa+wSPXu1kk9k7sorK+fYnoEKa5LR/UO9lFXr3bqxPfT2b2NIr1gjPmSYQT6KASQewWHqFVw&#10;mH4I66LPI3sQveP0Rv9U7GLymJVP0NMZ41mImAqZZn4hkG3Jgi2v0XhGoQ5aDiCXw5u5+DjS70mM&#10;rcaR6aBsUmUkXHDcIKshqfTt9J4agvxw9uoP6Rp/qXHI7uTh9NFtaTs94V5O8+AOXC/3iC5XeAQ7&#10;oMraWaG8s4u8G+GIbSYwUKsk7hQ8A/AIdqOoueLx6oqtUVXbR+TpwvFjBAmWJxwfYpOgNUJIEZBp&#10;ELLCe4OwfOTCLk38LU7BcW9pFOYKRUDO/TdATgHM/zWQ4V6jUWYLGMlzP1O7bvWUPjrSUSdxml2F&#10;WgB3IEbdvG08D2v7/kON/PesLrNkKxTDtn9trTqjhfEN3OMbOE6ndOKiNDWKeFKDzPaCQj6L1ME0&#10;uFynSAWEobcNvv96aACYThcFvZ1MunRZ1A9Z1BEZrCum4yQxFKH6pIX1FTeOQf/w0bp6kR+idbSg&#10;ydFiZcPpgu5dOKGLZ3Zr7y5oigsna96oJC1M6qNhn2BhifrD0qpPaOeTrLVVRdoH/eoDD2FObmyu&#10;h19Bu/g5R/P4BCR689n1gbaZ0AnDsJkN0dNGuQHSey5ROQNJ3lEbvNV/Zie90z1EFZiXFkdnytb7&#10;SjFWKUcj635GSg8xMnkUWZsncrarVla+nkxdDVd5oT7oN0UNY9JJbfsoICRAgT5u6ujtps4BXooC&#10;yB39iITewQr2BUiB3RQaFK2A0DB5BPjJJyhIEZ0i1TGIujecKBsWo6iwnooGXN26xKpHTxQde8Ur&#10;njp27NSZGkITrheg7d6zp3r06K6eNNP6xHRX9379FR03UH0Thyh9SJLi6ZD3gN3VOYLo2hmmV99O&#10;6jygm7oy2upCgyu8Zx9FEUV7d+uvmM4xZABR6gWRpHdcd0XHRqp7dCf16BQOp7ujugYHqWtggLr4&#10;+6uTj6/CvHxZKaRs8AuSj1+w2vuGqLl/mL72CdE3od30Tbd++ip2sL5IyNRH/ZL13qAsPZWDAdxo&#10;2FyM68qwvlmKsVZJ+0hpUsq64c4Ij3EXc+pyzLEfzlmkmjDNqg2erE/HxChhFxrRrBBmr0YLHTPx&#10;YVAcB1E3fxb6BKZsaLVBxzwFiI/Drd5XoaIzgtr3eCWIIuWx0qVWpuG5kTVH0/VaDN8giznznCaN&#10;tKZ3T+Xn5WrHrB91YudK3aKp+PvlM5RzrPSyBXj7BgwwnsdTN07hdjJWbWLtmTd/MtszhuWIBHQu&#10;/Gs7xsM2Flcaz709+9mUoNmQRrKsRnaYXw0ZOxkXm/LUVh1Rkc3BHypjwbdqFVkHwb8Iqkl0w4yh&#10;aQHVMgI66LdpWP1Lo/MiEnaR+B4N7kLhPT46uTU3kg3K+YSHTu/U2HmJakdjIWWZS0ggi7TBJG7t&#10;OGCGpWKtdIdAzkmjq+107wCKQyCHKG4DcgfI1sFDWTBtYWON3eQNwaQxpuF++mnOYl25wLri0ePa&#10;vmmNVi35SYsXTtDCn3I0a2xf5cXB9HF7T13fflzdEQ1IrlBGs/DA3QmX+hxKmseoi/dAy9uFxvVe&#10;GD67kT09hHbxEUToTyB5ur5GBX3/ZDH16/+KRs3BYd4ocvyAzYQ9kSZK4ua+8vg5R5X6JLAcwQzV&#10;ZqSk1GWYHz/Eyl1l6t+aLOM/m7IIrvSv+iT+R/3Qe5RadkuTR8QA+YdEKzQgjBSUhz3AX5EAumtH&#10;Hv5gP3UkggV5eSvYk+js05E/j1BYR7rNIaTbQWHOxwhS1C6MkCKZA3ex49TAPdSFExkdo2iA16tf&#10;HDPmQeozIEHdqYsj2Te2E90rVt05Ud1i1DUScMfQGe/FbJhfd4ro6nzO7tG9nF935dfduvZQFH9m&#10;v7Zjv7bf6wF5pHf3PoqN4XPTQAsN68wl0xXA82dRdrnw+YI7K9g7RP7uQQr0DJEfx5vj4Rmsxi09&#10;1MojUO0CI9Qhopu8+Vxt+Z7a9+ilTyF5VMUA7mGsWR8YCs8cK5kSjO/uG7PamS0be6wYvPUSjLTK&#10;MK+umL5K9ZAlqhE7XR/n9VXf/e0VD+d6CLJQmez0jiBdHc6iTVjPF5SGXtdSIvDBKo/pKOn1kftp&#10;eqEEcxj3EOMW7H38IbS7KmpV7Qe1FCfGBQj1TUddc2SpEhr2QAUNr1dLI7/7WKP7BmpBXqIWTRmh&#10;RT9N0op5M7Rt/RIdPFSgY9cuasyKJfqajC1+WyPOD/APEMFAMXbYclw5l3/jHPPydvaNmS3/tT9E&#10;N9tsk4wBZgsUWaZvTW2cw/JFnpk5LGqgFl3qUvKF0ea95PR3jTHqIobY/1coivmPEfnfAfkeja17&#10;ZqEOm8U6d/dA8q4j+USwPvIegOAYUdT14gDlnwCy3TwGYtex9S++QQbnmSvhpC5qinm0F7vNDTRw&#10;XEet37yTufVdTSd19G7VVK/Vq6LqmEk/Uby4nn6guN5mz7hR3dKKfJnl8jqPaHzNalr2RHXtYvPF&#10;nAUOYGa++8EKjj3MfixjDMgH2EE9zC19AgG+DTQ+Gj5XSvEDaW7NQ1PYbkgeBvsBx9NR7L0qSi1/&#10;TNIj/QYits6e7nhGIUTk8nCNK2WjEMlSQc3kRXpm0Fy9Gj9TH/Ydr+97DlPrbqnyoebt2KmXupCe&#10;doRhFe7nq8jgACIrkYwaNpzIG+zNMoMHXGjPIIV4BSsEAAcHkXIHhpKihhcCOQowR6kTTC0DUGfA&#10;FNGFX9uJ7EaKHAN5o49zugIOA7H9umffAYCZ3wP0Brrevfoqts8AdYuCxAB47XTmcwYFUtf6UL9T&#10;s4eHdnbAG83fMTB34iLpRHoc1ambYgCt/Vu7TOw1OJcDF0Hv6D7q0YXfD4lUiE+YAgCzv4GZX3v7&#10;hKqdV4ja8L019QhgYT5I7fhcnvy79t176ePEdFXPnYGY4FyVT8EGNvU37GMXE42ZxzNbLovKaBlG&#10;VGWwtClPw+vBtBV6MmutasVO08dDY9VnT2slQAZJ2mTNrk/wpsY0YBHbQ31fVtrz92uxmRRgE3ME&#10;IB/GkO8YID6IqIQBeR/Rdyvjp5XMlZc9ibnbU1X0GyOryfhhZ5Yspb4wxPwwu3/7weJ6vUJx1SxZ&#10;XI+hhf0CCjMeTb7R6GHp2rJ/j0YvW6gvurXkQuGZ2WrqMQB5pQvIIwqBnAuQLSoXrfc6Jej/cyBD&#10;GL93x7imrE/RbDK2y+Y9q5U6kYdgMN7HzM8sqhrH9E8B2WZltrZFVE5DuCzDSTfgnq5GWRB96FEY&#10;ZPWZ+LXiR/lra8FO3T13U2MZf3Sr+Yz6UfPMqFhP8yrV1m/3V9ESxOSXItkzn9HC6seq4NOEznEV&#10;1tge4s26n9kxRID9bLzs5+a1iLzz0Rr4OZmCxIOoKpYDyBX0xTvFFJf1MaoT1Di29E3DIoc0KXV9&#10;U0UvDlHDsb1UkxT18aylAHe5HstcoWqcOmmL9BaNm8+GjNU3ccNUv0+mGkcPVpvO/eUVGsMYKFLh&#10;gLELTaBQH29F+Puqc0gghI1gRXQkpaZB5O/jLz/vQPkTzQJ9UfAg2oWHdaL5FcGGUmdFsooZFUWE&#10;pPPcBXWPTp0jARHRsBvpNp3prt26K9L+nNOZvxse0ZmISWTno/29iE5dFBISKn//IAUEADD/QHl6&#10;+sjLiwskMJjLgTl2RBeaVGQNHcMBNj/nrhaRuTj4+mH8ns2mu/D73e1rcrqY5LD9WXgn5+/2IdIP&#10;6DVAA6CO9urSixqe6B7WnXKhs9q08lTLNl5q5eanVp4BaknK3ZbP5wuIvQGzG2O3Nl0HqWnYYH0d&#10;nKRPQ9P0cVSOPobj/cmgyXo/CTnfIfP19uA5eiNxtl7tP03vx/+kN6JG6IfUKNhcpNb5ZHqMbVzq&#10;GwQEjPRC0t5UwqsP6Ffkb3dBydyP6fle/JKtvDpINraP9982ofZWwncZwfpNNEYLaiNGULs2KXct&#10;LcPM/mcWbqZXqabJVatrSrXa2MjU1GA8smNKVVL0o9U0uq279sxbrAXzF7Js4sbkBlomJWU2JWIu&#10;HezcFTTfIIlYep0KcAfSzBrEySwUofx/DuTfichOx9iWmuF4Gg91E3VD0rjOCkmilsST6T8FciY/&#10;eBeQTcMaeidAzmHbKWsZg/61buo+mvb7KD8dOHyUtcQ7GucZrkH1XtZkvJ12VXsLZhZ61ZA7dj9Q&#10;FTOuqsqHM73ziZrQLmtRA1UHyGw8MT88bM4CCJnv4+bdwRtnQLZzCHLAGZzsN9aqoG8+La0hI6HZ&#10;IXc7HJeALNIiA3LWJiR1fwtQ/RHd9HRCArPQRXo4aYGqMkZ5ZthavTJspT7OmqL6SaPUEEG7xn1S&#10;sceMV7vwXvIK6qoA6sMQ3wC61H5ONO5EBA4PJKUOIgLz3z6k1d6evvL1DlKQf7hCg7uQuhJ9DbAA&#10;zI4B2UBsHw2YRUAOAXjBANRAa+AtArD9XhBNso6hRPPCf2+fLxzQhfF3g/kzH+pYA7I3WYIB249a&#10;3X4/lH/jADokzAGwAdkA3YOI35sIH0va3h2+tn1e+/z2tQz4FpX79+yvhF5xzonvGac4avgY6w34&#10;hcmX782N0sE9ELO2joCbJpgnF4AbkdkdFppnSB+194tVY6/++s4vUV+z3fVV90x9xRjrkzhS6PhZ&#10;+jBuBnPrH/VmbyYlsZP0Vueh+n4QTTiW8ZMBsm0QGZBzAHLGcppvIz5R4psP6WecRHYYo89hdxl4&#10;IYnQHzkAQeQIpm52dnDJb0ZKdwsR2lRidlVBebV2HS2v97SW1nlaC6rW0iKM3RbXfhGnxpc05omn&#10;NYi99TENW2rvzwu0aukKdekfgI+Zi2dthgpDDchEZauP7aQA3gQ2nBL/N4Hs6ndTJ5vcCH13U/bL&#10;37VKyeO7/CEi/weptXW3C4GcupaxFd98FkDOXYsrxfJWgKmDug7/UP1GeeswTS3jdY/xw9Xupbe1&#10;oN5r1Dgv63DFWjpxfzXUHqojc1pDB6h99pBS73wCDa7HmSGjW7wL1729jKF2Gi2vKmk0IuZbMGXb&#10;gcvikUrm9QP7p1Y5fdKglJImN0STqy3NkqbUN7wJLIDkAeSIX931TV6Y3kpK0Kspc/QidfAbGQv0&#10;CR3Ur+mgNhiUpFbUqO1JW914oD2p/fypc4NJjUMBSZgvKbUP4xlGNGFE5CB/H/kysvHy9JSbhwc1&#10;pP23pdSdAY7Vwd0cABvo7EQA0iJQ268NRAZoA55F2gjA1qWzAZUalcjvRy3u6+1HmhzkANKAZkC2&#10;f2tADeLv+PJ3DMient7OMUDb5zMQW5T2tyYcH8P5+l25QLoT+e10Yz4dydZUpy5kGp3stQB0+3NS&#10;914sYMQaoHv0xQI1Ton0FOJjEzUgNoGNqgSF0jQLIpUP4vtz43W5kXG0IaX3pSHWhW2uCHdS8g5d&#10;5OneVe18KGdo/DUL761GXRAK7Jqp77tl67vobH0ZlaWvuubok5AkNQE83eehXIlkjmV1WZYRmp40&#10;Avbdp9Ms/bCyplcrCwEEuZ9HuMyxAzoAXfcgo8dDtpNc6X6dpFt9mIi9h3R5F6DeSxa3HxmgrQSD&#10;jThObEbQbxc76tsJFrvQA9te82Utq/UXjcVEbtLn32vvtF+0bulKxcQFKnUJbouMlWyzKY9NwFwC&#10;QrYJDtBzSaGHlIA9UsL/KpCt6UWNfIdtCxMXsGb3FlLrlAld5Z+I4BhbQdn/SY38d6m1AZk6GSAP&#10;XdfSmQMakDsNfU+xoz11+PYJXYA/PYxGUd5Lb2glP8gTpWvrTMlHdKtcFd0hIl/lh3zaGhhsumxh&#10;DripKu4CNR/VprqPaUPdR7Wq7oNaVud+BOcram0NQM7Wy/GKFXTp/tJaT9f69bbFkClqztfFp9m8&#10;fJBhyWO+NwJHgOCZLfRFtre+Su2vhkNmqCH7uY1TZ7IFNVXNMobCQ/aXT4SXgsK8iVI+zHh91S2I&#10;wxjGTlSAD+uEfs68NYjmlp8f4OF40OV153gCdn/q4tBQ6tXOPYispMKFgLJUuAhgBkI7BkgnYvP3&#10;iqKlRczO/Hegb6C83bgkOnjSbPJViD8MMkBTFGnt8/0RwAZi+2+LyvZ37OKwy8HAbMd+XfT79tH+&#10;O7wTXe4ommPdIaH0ognGKmRMd2pqKwF4bT2ouWNpjvWD+DKwf4IyUzKUlpyhGP67G+l0VExvBZAd&#10;eHChtOPC6OLhpdR27ZTStp0SW+M33dpTXVsjJsEc3a9dK74X9qo9I+TmHy2PsD5qE9pPzYIHqIFv&#10;rNr0aK/oqS8664BGicyCiJEOOSRxUxv1XNJCsV8+rkm16ErXxk6VaLuPWfE+iECHAPVRgHysfFmy&#10;soo8Ow/RBONgv3q2nBm74eSI97JlegfhYN9FzO9SiYq6VKYKAvhPIh/0rOY8XFtT/vKO9oycrE2L&#10;lmlAPGbtC7A7WvkZzw7+3jw/OWaRBJCzqIWToRzHY/gXbzvH/1uptbN9CUH7JsQMp2sNkPN3uVLr&#10;gIFYp/ynQP5Ds8tqZCcic4sZkIeubOMAOSLnXQ0Y4wt/+grriZeV7e2p3Bdf09p6r+tCpWd1/aGa&#10;uluphi6U5UYtVVbHqZN3olW9lfHCluqPaUvtKqTNKGKyLLGMzvTKuhW17iloeADZXAaOV3IBeV2N&#10;0nqzfQklzWlNNO4AHbOJI6ZmIB5OvexLpP4otT1A7qeGgwBvMrTUxEn6qHeG3ocs0aRje3UIbAs5&#10;owOgQxI4xNsBcnQhmKNY6Dcgh/D6DcgBpNb+IXR2O5ICI8sTzMMfRrTqTOc3MpKVUCKVP4CzqGmn&#10;CMxFoLIUuTN1skXiSCJxNFHSTjipsL83l4o7lwUg7hgQos6hnRRBve2qg4nYhWm1pdZ2DMgeHp4O&#10;kO3vdKPetnrcLoqiNNwiuH1t+5r2513gc3fpRhQGxP3jBmClE69+kE5i+LOufK2uZCPRNMhiaIj1&#10;JFIb08waZwbkAXTW48hgOvfoKT++jwA+Z6+QEGV6eiiT7CTJzV992zOfBshBLZrLvUVjtW3hTo0d&#10;qLbeneUR2gsg91UT/75q4NOHyUAbRYx7krKMTrB5FBcCeSCa4wkbPNX/26p/BfIO9pH3Q9UtAvJx&#10;ml0nHiivk3Snj/AsHGY8eRJLmWsPP6Gb7CifeQIXisfr8PvVdbUcDp7Fy+tiWT4+9CQrsM9oVsVq&#10;yqn5tLagZ16waq0ycuCoz38P00L0qQ3IPDv/BOR8FoHMQvV/E8j/GJFXb16EhUuQwlPNxJzZmdOF&#10;c42e/uz4ydJr61pbjWzjJ0utDcgj1hKRc7EFGeMNOR1BtOtnNdGfNbG/vKDf6tbDnd62VSohBvAI&#10;x2odTM2xT93LvNhsUY+RPp3kHLfVtfuh4BF9D+Mssb/aI7gPEK2h4Z2gk329XGmtrVZSz3kxfmJk&#10;kb7Wgzl2c2cWOZpaeRS3atCk+vosuam+iYf3HBon365pahncS1+6++hr95by8mlI57kR6XMzdfZt&#10;rW5+7dXd313RMLiMIGHz1Y6kugGk175EIB9LbZkV+4ez3MA8tmNnwNYZUHYhwkbS3cZ3KIAZsj8Z&#10;iD/z2SB+HQy5IjgYVY9AamlOSJA1yoiifIwgeodD8fSn++3Wpp1aN2uhFo2bqnnDxmraoJEaNWio&#10;5s2bqy0Rr23btmrXrj0g9uGCCCA78KOrDIEjlLqZmt0DwT4v/tuH3/fl+KAs4mOvg3lxSHgYXfLO&#10;dOHt8qGe7kwTL5oGWA9GWMysu0ZS0/N5wni9nXhdUVxIXTlWXkRzMQxOGKhBiQPVpw8z8B4x6kEk&#10;j2bmHQPZpHdnX+ilXIBkMxGBHszVW9EAbEQPoaF8vNvIh2zGLyhQAexV+9BVb+MTieh+lDp0hXE3&#10;vAaggZFHXZpDJpWKhekANtUG7/JWbINqGgNza01d+NWsNe5k3FSAZpcx/U4gLHCJKcbphyvqYMXS&#10;pNTotkHVPI8YxUWi8pEHWLSBp32A2voS/+5oeVRl7scMkGi+FtveGXAU0l59XvnjRmn9uqWKycRY&#10;buFbSoR7kO4ox9JrWU1qvQKlTGibmXSyjU89hNf6vwpkl5KfmUq55siL1/yqmDRPBNGYua7GWc60&#10;uMzM/D8EsmM5aTO0vwMypAlS64GscN25i9r+1dP6MdBTQ194Wr/UqqkddBT3AthDAPgII6TDzAoP&#10;cPbzJh3GYe84nepTuM+fpUtp5wygP4GW8X7AvIHBv52TzJZvGJCrltDT3sUUiwVmyhoPhMNdQB6G&#10;w94oauWwH38gGjdFZsZXjdqGy8M/Vi1I9b4DEM19WsvXE19bj/oK92yozl7NFMWDF+0Lc8vHQ1F0&#10;qjsR+TrS8PK1mpRa1I0o28E/wDnuRGefIOrRkGC61Ch4RNAcAwyBACcAooWBzYAcGBhIdCYNJ3q6&#10;te/gHH8uiM5E9NiebCpB9BgxNE8/jp+oX2fO0oI58/Tb3Pmaz8d5c+dq9uzZGjt2LJzq/s7n8vLy&#10;IhJbfe5BI8qPlDea1DBOQ/CuSk1PU1ZOtoYOy1MuJy0rUwMSE5wobID25fX60Kzz8POSm7e7vA1k&#10;1P/+HD8uAm93N/m0b+8QQ3rSKEsBwNMmT9Fk1Ef68Fo93KCndu6CTthARUNc6YqyZ0x0ALRSypJw&#10;aKshHpQDbUnpW1L3tyZT8KEn0BE97lAuEObUpP/tiM5tfLpCtGmssNyqGk5qnWdGgWRSqWR1/be2&#10;VvJ+P/VpWF2jsItZWYdtJ7rSO1ic2cb7vpum5zEmGOcIAieJxEewBjr8cFkiMpTO+9maK2cqm1A1&#10;yfKOsGxxBvLIcby1DxEsCmicLq9eRT8+U1NJrz+rjRNGat3GpYrODlKPha8rbi2OjJsYxwLkTICc&#10;A5DttWWb8wQC9Em2TPG/GZFdHE0aXYVAXrBylroldVDMcG4dGkMuN4k/D+Q02Diuhpc5MdLts/Uv&#10;9JdyV7Z2utZFQL57hyXvS6f0o6+b8rAF+RW3+h2AeSdvSsHDuCviVL+bzuQueLU7EQ/YC8nj0IOs&#10;pjE/NhCf5w05B7BPVyRaP3i/1uGLvKkmM2Te0GtlSzkR+WmfEuq1sB1+tQAZG9g8A/JSyCF04ztP&#10;/V7fJTfU593bqXkLA2S0OnTwR9idaOxPSu3RiLlpYwW7N1NH91YKc4eMwFJ+OEAJpZEV4g0gmdG6&#10;oTHt5hOg1vxew9Zt9EMrHAX69aHe7AJIPUmJ26kjrhh+1s0GtN5cAt7ekEWIxBEREaS1MLV693ai&#10;WnZWlsaOGq3pU6cB2Hlat3qN9uzcBWnmmK5fYj3GfIKMpmfHNniQCT5+7LhWrVqFyP8k9evHmIiI&#10;mJKaqlFjRmvWz7O1bOUKbdi0Ufnofm0tKNCO3bu0becOrcvfqAUoh0yfPUujxo/XyPFj+DhaQ6Ex&#10;Jg5h73vIINcZPFDJgwcpIzVFw3h949nI+nnqdK1fuVqHDxzUskWL1Jktr08+/ECebkwliOQRXFw0&#10;NAl9AAD/9ElEQVTB4aYfBkAjAom2/Hw7EnnDfdSxizvSRPQYYsLUo0+0esQyK+/DPLxPH/5uH3nA&#10;N3ePbqbgnCfgxcOkgh2VSRaVxDPUPx/1032+6geQxwDk1fRHtpgfNk2tbTwfO4nIBwHxMai7RwHn&#10;IdtNxiv7OEqrF6mT7Xk5SOptPZcD1NbHsJk5ggHgfvTPt9IBX1zzcY176gkNfus5bZw0Uuvzl6l7&#10;Xqi6L8IPbD2rlAA5E4ZgJgJ7uSuQdF5JhLZ1RgQE7PyvEUKcXUGLyM4SsCsiL1r9s7pjqhadxwzZ&#10;2FD/AyDb+CkVBkvqKkvPbWMEIBc1u0itB9LsunvzhH4/e0JTPdpq5HNPaV692iyGV6GhBSgfK6UN&#10;T5TUZqehwalVnjkyqdNjjBUeckXjcxUq6Xz5irpQ3sD9gNZAmt9Smxr5wfK6UrYkNXNpPeVXStG/&#10;tWE5ncYLplxDAfKYFd9rHCVD1JRv9MPAr/VVlybyb0NzBveG4HYd5NvKInEzIlBLefPa/Dw7KADw&#10;BrgToVg99G1n4vBELjeaNe7I07r7qb1/R7Wkfv2yUWO999UXmjXvF02YRKTsQ50bHki3l+UElh56&#10;WsoZY3UlFETGXjk5OZo8ebKWLFmivXv36tq1a7qMXtfF82xgX7aFEhdRx+xynDm/MfqtkfEPx6YN&#10;N27c0Lx58/Trr7/q4MGDuCmwnmf8AM4tEz23XxeqKN3kv6+i2nCZJqexim7wZ5fQEr8MTfHa9ava&#10;f3CfDhzcrz37dmvnzgLt2b1TJ44fxc4HWRxEEO9ynHU7Pk/+hvWUAEF65cXn1LTR92QVrdmbJksh&#10;A2lCLd+I7a1m1NdtIM+4dyKFjmREhxpKRAwElb492afur35JiYrnoujaNxn9sgR59GylwKHVHMXW&#10;TFh4KWubaSC1aRzRMHWHp+IbVNWEumW0rh6pdVV2kTF62w4wtwPiXQhLHIAkdADx+j3mRIHM0z68&#10;sk9AIDlOibYLGqeNpLYTHA7iu7yPffUCXDrXV6+o3+o9ruFPPqrE957X+ikjtTZ/qboNh7a69B0M&#10;5rADRg0zHZcJ4yMM4zkaBpizUQ/JZL0xF9bX/yqQzabCrDSKml0r8xeoXy4bL+nUuIU1suMu92dS&#10;a/6ORWQXkJkl07LPICL/DcjtnWZX3LD2unJ+n+6ePqrpXu018vmniMjVtf6JyspHozi/GsDlti14&#10;8oE/DeS17KhupqN9tFI5NmNKaB1d66f92UVe0JYaxpuhfmuA3ExjIblMRP2w6+Sv9X3iV4w+Wiq4&#10;fbAD5BCA7Nf6ewW7NVX7No3k0aGVArw9nA2gLtiydGL01BEOtS8gbt/WV63oxnbw66hWXgGkhIFq&#10;Rnr56gfvadueHS4PH3i7188d180LJ1EBvY7UMLuw2JVcuYK4EcAz4Np/2+8bGO+y+VKAZtdv8+Zr&#10;HQLzBtzLl5CiYcZ/CzDfYL2uCMT2Z3bsfSv6v7Vr12rdunW6dNkkC11/1RG0MTVSvl4RkG1t3XVc&#10;69/nr6JOCnB37NmpM2dPO3YqplBhx9wPbgDuqzgI3uFzOM4IvM57pvXGbu/mjRvgiHfSpx++R4ZC&#10;idChjQNkb6J0C9hqzVnBbMV4qj2zZQ/qb6/O1OqdaA52DlRHvJk6RnVSCCeydy+FRNOr6NJf3n3a&#10;KHx0XQ3bgrzsJmRk17XQIHy54zeiDb3dXXE//D2Qd1Sr7AC5gJrXgLyPsmzfo2UZK5UhWpeBMETT&#10;lNVHA/JuxlFWVxegInOI8utIdf6clcfNsAcXP11VI1nI6f0Ks+Yx2VqxboE6Yb7ebcnbfwVyhtnI&#10;kFqPWPUDEkB/BPLfLJX+nxNCnK41hBC7aYuAvHHHCg0eE6GgQahoOMyuPz9HTisEsovdVdS1tmZX&#10;c2eOPGw1usvZ7yhhlCdqgRDVr53TdNLPMc88oyWwtg5hvHaMkcEBUus9D+HlhJztujoofdTj1L0f&#10;7ixjJnSZNtPU2m6+uXYDowiyg3+TT4NsW9XHdRhGz7nypbSmdlm95FVSfee1ofHmzcPAGiMZxkgU&#10;GiZsaIj6yWdqNuAztYxp4xA8uvrBUXbzUKe2DRmdtFQ7Or9tAacHm0x+AZ14ODuzqtiJ5lM4ZA9I&#10;EB4sD3gEMW4JV1PGQsGQO7oPGKC3P/1I2/cUuFbRjDmHfaedmxDybxAlb6FSauAw0X3TU7Zj8jO3&#10;AcXho4fUlwUHb2bSCYMTVbB7h86h13UTIr0pWphBtkuXnOhq9iL8G/tcRfl2Puny9u1b+RouqRg7&#10;7LQ5CqUWlW2P7DxGZiYvbPJu1/l8JvA3BxGDgWnJ6hkbq9FjxrJRygaO6ZuTDdgFY4w/e73GAHSV&#10;Yezv8rVvEMW3bM7HcypK33z1Gd32cLVq2ZS62sv5ebm5dadciZY7x9utB2L6EZQajNHau8uznZd8&#10;3Cg1cM/wggEXCF3Uh/lye1Lr9r1aKXTCU+iOf6/BSOQmbmzGaY7udUsCCqXSt0/oR7K1DTwPNn7a&#10;iRXQdlRi7Oyg2bWbzG033IJtLM9sxrRvG9a7ezG630cKvYXMbn3NSkTy++ErFNPpSiXpbuOnDcFo&#10;U606mvPsM0p98XltpMTZuG61YrO7qA8z7cEWlNhnzybNz6HHMoL0ejgLFMazthXGjE2WWps3OHj5&#10;f03RLALy7Ru2yuUaP23ebXPkSAX8D+bIfwSy07UupGgWEUJsFc0B8miaXffwP75+TlO83DWq3lNa&#10;/nhNnWS2d/bRyjoGxfLQQ5hzoYq5tk4ZrahXRsvqVdDSehW1vO5DgJmZMq71W6w24mw1bu3j5nCP&#10;UkjF8jj2UT8ZkN3pWv/aigYFQMZlMRXNYdukGU8aFD3+U7XozzpZ7/ZI70QqOpAuLY2r7u7N1d2n&#10;HRYtIWrPMoAbIPYEwF4+EfL2MhCjYoHCh5d3KDPjMJpbofq+JRxg5GgzR41UgxZNtWPvDrSYLrGm&#10;eV43rpoJnalQ3OThJy0FeAZcOwbq6xbtWHY/eeqEZvw0Xd3YEe7YKVR94/tp0rTJ2rV/ty4QDW8g&#10;YXGrEMgGZoua9+xCcC4F12WwceN6bdu2hUvBBeS79vf5/RtwBa6QEVj6fAlht2tor17l946cOakf&#10;f5mprNF5jI6i6WQHsmQSR1Q+S1QnayALsPTcTtH//W5AdmRy+Ny8Jrs4ougHfPbphxBLOqthg+/o&#10;SLsr2D9SXu16yqNND3m3jZF/254KbN9Z/oyhfNrQPGtDE609nXP4234oowbADPMO661WAd2ZIzdX&#10;2JRnNIitu4RNDRWfj21RfkuaTa2VTtMy+avHNbVmaWi4FR2Tvp1sxRlRaDvv/07IQnt4HvaQPm9j&#10;Cyof69UtgNmepd3UzJuIvmtrVYRM8gDjzjK6SEPs+P3loXQy3oQosuj5F5X5wovKHzlOG1avVq+U&#10;MPWd+56STCkHnn4OQB5KF30kKprG/7ZmsAkLpEMKsd0CF5ApCf5fLk0Ys8t0de9x4zvKBCB5825j&#10;dkWyz/o/j8iu8ZPtMMNPLaRo5ixv6eyURuS8w/jJh4hyUfcuXdAUd0+NrvesViBdeqISjC7GAifu&#10;L6NTlfgBc4MWcKtupc7ZzBuQb7pMJkiO5Km9gX87lYneVVTAkvlBRlKnYHatql1Or7W8T/1/gh66&#10;gRoZWdUU0x3mDRnLGCFm4udqN+ALdejJbJNZb0QoDRf0ont4tlN3Xw8AHOoA2R0geyES4OMTLh8i&#10;sbd7MFEkCEAbCYMD4H9o3gIzuhjlIQjvScd6N86S126gRHENAF51OQHaaosJoduxCPp3QObvHDl2&#10;RJk5GUpMYpyTNkSD05M0iDP915906CQ7tFwEBj4MdJxj/yv6nEWRfd26NbKofBPQ2p+7nP1cQL4M&#10;iC9yadwwNwWAfImovOPAPi6gKA3KSlE/9sO7MQdOHDhEu/fs04WLrPMRlW8RlW8afddetelPMOEw&#10;gUaL93ZZbCvYCp00RG++/Tr88M767vuv6Zp3gKqKvljbrvJp3VV+bboqsG03ShiaYPQZAtt5AGoW&#10;S/hZhvpCWAmhrAmjex7eF852N7XtwZRgxgsaCBchkTp50OZm6HYB4o30O+bC8PrsUU1HQGAjde0u&#10;Fid2Qb80CqYx/3YDalui2U/GtoNnZmuNco43lKXa++hSb0U+2S6AbfzbM0xHzppQH02wAhZx1lWF&#10;6//sS8p46VXlj5qk9cyRew4JV/+5HyoZgYNMwJtDB33oKkhFLN6MMLVMonHSJoQFNtva7v8WkOFa&#10;O0JB3LImd2LbTxt3rtCQscwV/wdc61R+8EVda5MHtZ1kF5CbKRu+s6XWxuwaPNbfiVI6c00zYPhM&#10;ePIVFD/Q3IJjfbJ0RZ0qUZIhfRldgWp3Ct70KaPcOQICGJZzc9oO6hG2nPab2wARfA+aXXsfhYeN&#10;UduBSnQsHyqvFdTY7317H2ZcyMWsc0cziZvcfJyRjhkFna7/1K/lF/8tboV0qdnw8YqIwbkhRN1o&#10;bHWFK92WXdu2cIndWUH09Wc2zIMZyKaPP5s+vm5EFZhWdjoy623ZurXCu3ZR+rBcBXeO0B6aTbcd&#10;q0zDGo+70202dwMb9blSYQNy0UeLrmfOn1Xm0Cyl2cnL0pCcNPVPHaiYxL7auKtA59iRdQ4gPU8k&#10;t+j8txa26/OtXbtamzZtIJK69C9caTX1deG5QqS2cwEb3VOk1Ou2baZL7KchQ9NxpBit3KEjlTds&#10;tFauWu9EZNuTNfeFq4g+mMefefZeI6W+Suru2CfxNTZty4c046sXEH3o2qOrGjT9Qe25DP28iLat&#10;Gbe1CHZOYEtm5q1hpTETD27djn4EKiQA2RwmO3fsCo00SoEAuRU0TreeLdRv3uvOPnISkS55M/vA&#10;m1vDpGqj+Kmksh8+op+ofTfTsTZjc3No3FUZVU1YgHuxBzpoXelHkfaBNFQAcHfT2DrCAoWdXaaD&#10;DpC30yTbQ2P0EGSS3fzbfMgiy6o9o2l1X1DWa+9ry9gZyl+zWf3TeyhhPo1bliSymOJkr2rKBKax&#10;hrEOO8zWdxmzmiJr0hYmNOh2/a9E5Ht/t/1EZOZhc3GtWVsbwgL0f7g0YUBORdTOIrIDZDOvIgra&#10;9pMB2ZhdkcM+VNKEINcFcu6Gprbz07g6L2l11edIq5/WVSRML5aroPOlS+kc8+CTROaTFaln4FD/&#10;M5Cx1+RNszdzP6n5ngcx9wLIx5gbLsMI+/XP7lPvsexMc4GkbuBWh9wylNc4EgbaECR5OyY1UpOg&#10;H+QeQR3HgnwgI6UuzEo7M9f1COokN5YdPFCt9LEFAVb2fGEo+bLt4+fOUgJd6kAYVyGMkdzhV0fR&#10;lU7JzcIxopO27txJam0XpMknoddNdDOlRpeNhiutLkqxLQ02d49jJ4+znsiqYs9oRfZCDSShrxKz&#10;kqGJBmnWwvk6euGcTpJib6CLvJ3GlKXbFon/CGaLyJs3b3I+n4HsNgC+ilvFNaKvnYMnjjnnHKn8&#10;pp3blTo027ksEjKTlMJoKS09xzljxk4i1afpxWe/TRi+wUVkX8nl24sXl9Xszp/d0YbNGyk9vPT8&#10;y3gtMUZqR6ffjjtR17Mp21iNfJ3j3ZjZehM3+TZtzsdm8mvONKANP0M3qKyegXJnAuCJokoTtwh5&#10;9GqJbhdRkF7LEPyfBm8kCmO8l8HkIWb0hxry3oOaicBevimo4jqxm9XWIiDvRsNrD9zrvRBCduDW&#10;aEDeQwP1GDWznd2k1Nuokc1feQcMwMM8P4fZgNpZ4xnWHp/ThGpPavSHX2nn5F+1Zf02DcqN1aBF&#10;CANATMkyzzKAnLPCgEyZ9v8vQMZo6Q8RmfSJG3fnoY3Kmd5LvnHv/Mf7yH8EsqXWjlcODYEsUhED&#10;8sh1buo28mPFEZGPXDqjS3RtE5kvdnzzJcW+8qTyXqur2W/X1q+vVtZvz2ARwthpM3Pk/aRAp5kf&#10;Xyz/kC5UQKfpAVMEga5Z7THqnceVX/0JHa1cR/sfqMb2y8NsRj2gxdA3338DIA/9khkyafXGxjwY&#10;KB1yyeQSlXMWtFaPzLaq7/mNWkb1VovIPo7UbCTNl64+cJlNtTIcnjPd6kBWEgNohAW1ba8QgB7u&#10;gZwOTbqucK4DvNo63e3Y/r00YsIodaHW3Lp7L7K2rih2h7B24xqwIoo5omiA63eO1cz20axwbrFK&#10;euLMCSR9+iiF6Dh0IpFxymhljMtTWD9UPDIStWDTam07fkCZU4mcM8dr/+F9Dr3W5TVipdEtIvJK&#10;5W/eQLPKIvIdNJpvkkrf1JnL54i+G5Q9eqh2HKLmpvk2a+Gvah/goeQRmUrITlJyZqayMoczEhup&#10;MWOm6OTJQiBbVAa11t2+BqCvmz8Sz4lJU5jB3sad2+SDoMIzr7yAMGAkKijeaoVDZHNm7y28OZ6t&#10;WHNsr7aebmrv1YbTSO3dG6iDRyuHuOLu6aV2zJ+bt+7AfnMnNWgNrzwGi9VVnzqeS5lwEdJtxEOD&#10;KZP6OGLomxr49gOaSc27mQ70wcdhA3L57y08+x+qQnmFTC7sv/10r/cD5sOMo85BHDoDZfMI2dou&#10;IvNGxPoWPfUoNXFN/QaP4eenn9W4es8prk495bVoq4JfFmnZsjUKZRMrbnl9Gm14IRMMMlaTHaCq&#10;mYugxlBHCvcLGnJIK2+2La3/pYjsbD85D4F1Il018oFTBSg7os/c6xXYULTX2UD5swoh/whk41qn&#10;k5JkrnQBedR6d9YYP1Wfkd7afHQf3dObSo/rpaBv35PvKzXlTxOiF0T4gXXLK5fx0fRqzApx4dsD&#10;u+sMQL5cDlode6NncA8w18WN8KuX132cLmRVxgt1dYCtqQOI1B+C6bUIjeP3X7pPMRmfos1NNMbl&#10;z2RJc1AzzFplgmq4Mg7z0tftvlRL9m1bxsST2nVXDKl0T2q2juwPB8MxdhYaoCZ2gtoYCXMq0tNd&#10;kWhzdYXIEgVlMyIAFpRbS5pEPTV60hhS7EiAzPdm9aU98BbNHKyZ3qrVytappnF1k5msfSRdvomV&#10;yUlm6n1xgkjKTdXIqWM1+qeJSh2bq745gxUe313Tls7V1uP7lTx5mKLT47Rt9zZX7Q2QHf8gwLt6&#10;9TKAvJ5us0VkUmpAbDYph04dwVNqvqL7x2j3kX3K59+OmjpOvQb3VeZ4CCC5yUpjpj0sj687erKm&#10;Tv1Zp0+bpzAjKiKyyxMJdSuLzg6ITU72d9Qo72k7/YCAzqF6ErM0b2SOPLjcWri1UcMOTdTAu6Fz&#10;mvi0VEvftmrt10KtfX8A2N+pNbP6th40FRlZuUN5bYkVTgeYXQ1aQTHtybyf2nM4I0zHrgUgZwOe&#10;9MVQazNeVsIb92vmo+b39RCrrNXYfgLIlFX28QAyyUcpvY7Zhc5zcAh+wVEu9nNwr0+zTHGIiUZB&#10;hZJa9lBpjUOsbygd7gw2pVIp04awo9wTqvBULvBDqzZo0fJV8u4frDjGTUNouKVRnqUD5DSEBbJt&#10;dkzGmYo4pQvINMP+bwO5SLPLNbqwpIs9ZNPtcjS7SPUcdzqnVNZJDM6nLElX0y7PKHmZ6XXZwrTN&#10;kY3dZRrXJvcDbdPR6kKbqFDuJ93YLY6VBmICNJOyYOWkQ3hPMyBD9RyKGVfe2paKmfSB+o3uoHWk&#10;gDfQCZs/l67pwBjF+bVVz08/Ub93P1Dv995Urzde1ICX6inthZrKYVA/++GHtJk1tKMPV6cGfpx6&#10;h+YWTY3NkAEKqjF2gqd9gPHVIf7sME2vJbzJnzxDRE54F5Fx6HQmY4qucEo+DJ0NH5EduCsBqmgD&#10;t88wPusub3ZsO0YggRPWVT1M4oZOdkQoq4VwgLuyMN+N5YXu1MPd4AZHUhN2Qp8rghMdGQoJgu+L&#10;dHgE/FxP2FvbdtHsIozdJiTfAciOKZ2h2aKnjZz49S1GURZRLXpeoV9w8PxxDR6RoUF5qUTjUSh8&#10;TtDwMUO5HEYpLj1R05f+qnWn9hINpqvD4Cit3ZXvRHTHX9fZYLuudSuWaRtz3btcGjaeusUlfYHP&#10;n08UHvHrFEUM6qltpw5q2rI5ShqdqZHTx2j6vOkaOi5X6XnZyhszTtMwkf/1t8XU7BfJKMywwI5L&#10;qdgA7IC4EMj2cS9NOisn6j37JIw4WG40utq2a62WbZuqRftGatmhqZoReZsxEWjKNKCxTwP2k7+H&#10;SNNcHdzbyxe9swD/NggVNGQK0FGN28Jf79Ne4zYhDI8C5VA8hrOxKM2Gj5C8qJXaxD+rnL9U0goY&#10;fDttWYL11V1c6vt5Hvazj7wfwtAh1hb3MzN2lDWpowuqVtZqmqPT0LmeDFd/XDXIJk/W1sDXnlP8&#10;669q0PvvKgOv6eGk/SPojWyYOF3nDx3TAuRzvWJt2sGYaZMRPtg9gJZpy0RmaG41cypl2uBNiOjn&#10;f+LgI9uRy6UJxoQknf5QmmEF/GSi2ZXFc5eLZlfWovpq3qmWBg0L5ed52SlZqFgKjdysd2La83b+&#10;Ni2wqcG/F6g3BUvrvYBpk+O05+zCjbOatWaMvgmqpcHLUP7j4U9HVzgTqxXX+dyR/nGJ8P1tZubY&#10;RrKraSdvUyusWZopHUJJqg3N+QGM2NocgsjX6v3z6xoypZXWosBw58otHb95UQWXjmozKdrWGQu1&#10;csxsjcwdp5j4IXKDf/sNIHm/yadq/0xd5VDLrK/9jLOueITa6Ci10HEaYMfZjtrDrbvPmF8YuB1j&#10;JW3lI9XVuF5xXBhe0ORJb2vWkndQCXlHsVtfV/wuZEk3t1HihHZ0mT9H6QM+MLvDQUERRBfUOJC+&#10;6RXeUz07wsxCSKBrEIsPROkoWzGET9ypkyl1QA6hWxuNHG7jFpD8IzsrD/piwwZNtXPHXix4aCA6&#10;YkyFColWI9u7ZeJMFuIA+u+QQe4A5gvoem+9fFRD5/+o3NnjNf7nyZo5Y7J+GTtai6ZO0TQi/U/L&#10;ftb0g6sVv3+uPskM18I9ABYA3zMyiUkJcyluXrxcu9ZsQkSOeMzo6DoNt9Nc1HP3blWPqTnqNDFF&#10;C8/sVd7ymRiUIcc7Hsnd7av006xxShuRrswpY/TrupVavH4t/tgQQACyQyqxRpc9aFYqFAK5CNSH&#10;Tp1UGISQp5+qB8MrWB2aN5UPNNVAGoBBLVsruJWb2rh1VROPaNWnAfaVb2N97dsESmt7WHNwsL1a&#10;KcT9I7X54QXq5PZqwfpjx/gQxBFjNHQjDa4NbwKC5znY4C700kcRtTS3bmVHeP5IJUZOzJA3A+jD&#10;iDEeZsqx5+FijJ+Ka3PlYo5Y/WZou789WUcJLzyllnVryPOjrxTS0hNyT5ji4vprKG6ZM3+apuUr&#10;l2g7FNaDh64wu6fBR3Cbs2KavGLe0pg1n2sUTMVhpPq5RlemXs5Y4U626akUAlnSxrfR83qbUgCg&#10;/lUOt+Ffda1T6GpbAEnHwyp7w/vKWPilWkRUUxJAvouue5EDqWNVzg/agqwTaP9jIBuILcvmXbpy&#10;+4J+3TBeX/pXU+LijyBSIFLvOLb/eSDnbmjBLmlTB8jpq2h2AeRhm5s6QO43920NnNAcJ4QfdQtv&#10;ojPYdpxAJPySzSzP0A09fVsXL0KOOHdF246d0Mo923FgmK2hqFROefFVrWIhfD2UzD2MqQ5UYKmi&#10;XDntrwAVjzragHwYABuQ17A03ur5chA9amjM6Fc1a+m7uAW8pX7b3lTczg+4YVspaaqnQrvS9PJu&#10;rzAaXUGQO/xhI3VEsyoGhYsewd3YO+6CmmQEb3yEIm3zh7XALmwLdeqCOAAEiEjqwq+//4bZbxge&#10;TePUqGEz7SjY4+iRFRlzuT6a5CpjG8gW96zoNHf6K5eZJRORgcfeK+eU9etEzdmyXMu2rNKvP0/X&#10;6OQhGp+eqkljh2n49NGKnTVULafG68O0jlq8d6Mzg76C2+IdGF8G5nXzFmnr0tVslbmWYM7CIDvI&#10;1zAgJ86foLgF4zRj30Zm6T8pfkKakkYlaz4uF2npA5RDVB5LdjR5wVxt2rOLf2tqkuYbbDNr1/1z&#10;l1/YvV8UkQ3MBuRQOvX16tZRCBtVbVGq9GJV0YAc0rqtA+TWHSLV2L2bvudn/G1AM30X2NwBsncH&#10;d/lBwPFu+Sbgf0stmcF7sJLZMwcQr+pKNkdwWPc6UsYvKXfzV4pf4KlXfR7ST5A6jpdmc4mR0a4a&#10;uC6a4wjrjEfgVB+EbnmAufF2mmGbH8fknqbWr7WqK+m1FzQW/fGNk2bq2KY9On3oBOXDSdh1WPrS&#10;CLRy5A4X4y3C4w3enkvw2Kfz82rX9WWNWf3PQM7EziZ91X8O5Kz17yGH+7HaR9dT1riufwXyPbNW&#10;RZbaGHMGYrOy+c+AXHTF2rvDr2/cu6oF+VP1uXcNDeALGs0yHdkeJxI70djS6yLniT9EZMjtlk7Y&#10;ycIqI6twIG4SotmseeVsJM3gcw1c/L4SJzFQz8pgD/qqzuOGd4F04KbNOkwoH5lfnnXc5fFF5nY6&#10;Q8p47PJxzY2P1cT33tcvyP5s4Q08xMzwBCSQ47C6DtLU2AodrwBq52GaHWfuR/3hkVqI9t2vHl8+&#10;qOTcVyHgG3X0XaXmIyqY/w6XSyOlzHXH3K212njXh/DhjhAAu8SMQiLoYPfoiHJGUDd19kduh661&#10;nU5I2XSmbu7MiqIDZE5oZ+xWEM4PJjqPmzhBjZs0IcptB6AGWsBq9n6mOGy1pdWcfHN3r3LbWu3M&#10;93aDGvkCCdYO7FOTAdvoTXMRKpykhCmZGjp9mKYsnqb0mUPVe1KSQqYkqhGi5o8FfaKcpVN0/Mpp&#10;xPztZ0dNTGRft3y5tq3bwOclZTcWF+n1MR7O4XhLfdHHXx+x6eU/ZbAiZ6Ur5qc0vt4ILTu4SsPm&#10;jUK7earylsxQCtF59+UTOse/M+1nY4U5dE/+P+OF2NvkdKwLz9HTp9hg6qy6cOUDUUppBZA9WrVQ&#10;kG1Ksc0V1LYD9bC/mtL1b0za2ohZfSPWPtvT4PJs24rdZBpfTb9UoPv3+rrRW/Lv0woxCEZ5q0M1&#10;iB3ypHXvKiv/LQ3nGUqb1kFfflFOPz/K+ir9EuuTHKhZXVvZN97zWEUWIRDkQ9v6ILyDA5BBdlaB&#10;AMIixQw2nTo/VVUraSSe27lHty8ZX5xmZGHDkeKB79FKTv5/KyH4Hk8hkfvjb3ny6/s2q69MOhiF&#10;OQqYziIQhA+cMNJXuTlSP8mb8EjbwDO1hvcFL2VHDtfxfrIVx2/5cxqumz6F/fURZcJHSpzxMTrj&#10;r2vMjP5/i8jWPnFaKPbzdnh3zpz+j//3X6fW9q4UFT5OoLiupZt/0pc+tdXnp/dZfLBunEs3yQVk&#10;V43sEqz/I5BN99eAjLaSc4z1YiqctsPpMoGzLapUupHxExuiMtFL1yFCXIABddEaPua7c5UK/goE&#10;hhtYSxo/mCh2gW7vVdKPrWOHa+Z33+pHZoUFlZE+xY3vKLTMo2YZQ0rlUPGwUD2EjcjZ8rXZcqmt&#10;sQgOdHq5rPok/QXwwgPfhEA4P/TM9W85Y7HMJd4aMNFfjT0hh2BH4wO5I4g0OjwQplcIBBE0qTvB&#10;6gpDPM9kbcMCOIA5lN3iUFwZ7ISEh+hT6ImhROQJkyaqBWnl1u3bHP60Cf7fdtzb//YjdgGZ29bh&#10;SkPwoOF4hjHgxnPHlDBnjPr+OlyhYxPln4n29LD+6jkyXsHpyOgkR6hlbqTqT4jWk1HG8f1RR66d&#10;JjpaLWyjw1tatwrfqE2bHG1ks8o+yUVxhK74qPWL9GX/IL0R46b6GZ3kPam/gifFKWg4huhThqjH&#10;mAFKnJWr/tNzaUYma/ulIzrL56OKdy4EA7EzE7dxuNVzrjvfOSdggXXp1lVPklo7QG7WWN7t2qij&#10;bYnBPQ8BsO3YhW6JJnZzLsNm/p3UxBdJoPYAuU0LgNzIAXOgRxN91vBFhQ2Bhrm8G/VlRw1e1VKD&#10;15E9cfHmQq1NHNZY375VWvPYkHNkcAHyQSLyVjgGO21vHfO2PUgn76pcSgdYmNgLn3rbY5U1g9rZ&#10;vxZKInN/0u1z5ykjobvecP3M7Lu4a81Co7zyntzm2IW778Q+jf0lDceOT9lf/xzyx2fYphYC2ZRh&#10;V7Xnsunwd0DOYfSa63gpFwH5B6fBmozJgwNkdK2zSL/74jrZBZ7G9N9S/wZka4gWAvkepZb1sf6L&#10;iGwUAaPv/b0b41/Z81bCkWOv3DZHDUOYC04mgq2gecWtkgl32jlF2tZ/B2SjpP3tmOxsBl29LBpg&#10;Ll1sA7F5SCF4D3VzwKTvUYsMxjKGLZ/bbNxY08ciFB5Udq7zQ74BkA3MF2AkXQfIp5ewh9uhnUZA&#10;BCkgbd5nJBDWF/c/BGOnSllWGHEXqENahUPfmdJWJ9fRgqdrqTsAj8aeI9GMtrYh4oaBW+aaN7hN&#10;caFfzXrjvDA1DPhILRAQ8ERMLxCmUagvihiAuAs0w3BE5jsC4hDUMINRigwG7IGIAASwv2unI2D+&#10;nq2fyG6RABm7E/cOKmDWe9O2hJgh37UuEf/P7ldLlowp9bulwlZ0GlGD/x2BqjpnX766Tc9Sq5zu&#10;+iLeX5/2cVf9vp76skdbfRPrDhDd9ekgL30yLETvpnjSvxin/LP7UEW+yeeFF01ja83aVdqydbND&#10;y7zKfx9jm2kHfPbhmxaoeU4PfQ7d8LPUEH2fG6H66cH6uE9bfdajpX7o5672qZ3UIaWrPJO66acd&#10;y3SA13SJz2urFncdOujfdtaLWF4G6DOk9t3YP3762afYs0ZRk/TYj85+GOANYx4fyozdA1WVdsgF&#10;t2Ei0MIHzS7PSLnRpfZs01KerZsTwZtB5QSk7Z9R1IgmbBJ1gsDjj/wsQgI0u7I2faLseV/iU/We&#10;Wj9fUktpcB5jdnwY1cxDVatoB+utO9lu2gWQd7L+WlCpBKuJZUmxIYVUeUKzuPx9n3lCJzatdPoS&#10;tyltbGnlLpec6bpbSn0buqmReAzI1pHfsGudcqb2U8+8+gD5CzroVh+bCZsJ8RGoVrV18ROIyCl4&#10;iaVsoKnq/B1TjjUgk4ESxFLgUyQzokrF9ynDytNVn6n7iLfUK+sHzV0xDLzZllthL8WxbQIDBNN/&#10;KVBftAVjQdscGf/RH/mvuZID5Ftav2uJ3GM+VteR7ytlCdtLdA//5jRR5DhhyiGmE/3PJx2PHEdU&#10;wJhdDtuFaIhjQAbpSW7+V+oHOye4W3vYQycdx3bXSpzrxndufqfBYs54LgfJOwD59qFdmo930iDG&#10;CvmP1qFjiUQum067KpfUXhwX1z55n9Y/XUz7IY6cLfEEK451deSJ5zSidHmaVc8qcvm3StpNrb7u&#10;fUYZb5AZfECqg43M2iA17vm+Gnb8loV65sRGG/RAbdKb0ZM3Wlc4FQZ5dXROAA0xf1/jBsPuojtt&#10;Jyw8VK14IHtgujZm3GhYYD7aQ41p9astFrjyUrO0+p0U2kY2NJDszaIG+53uogF5x/mDNFCmq/3o&#10;vnp+QHs9EvmtHo78UjX6/KC6A5ronUwvvZPugS1LK700pBUigW5qO7oHqd5sFVw9qZP8DA10Szet&#10;0oYd+YD4ls5xdRy9dVXzjm5Rj7nD9E1auD4DwO+k++vpAc1VJ7ahnktsgXNGS73Ur6le7NFIr0U1&#10;0dexnook/V5+aruO/44PJo56Nsa6BRvMfIlcb47rvbJfXrh4ke89BiA/44gZNG/ZjJ8LOmf8uiPd&#10;6jAUVfzCUSgJd4f2Gk7jK04t2sYCXONbtwXMKJy0aKPGDZuobc+66v0rShzb2sKWauM61rnOZ+ox&#10;8Uv1b1BLfauWpOH5hA4hxnjgITS6GBsdYka8l/p4J4sQOx9lbZHL/SDAPgz/ejdTjlmP1VTQR2jC&#10;7d/iir72bBnF1MwZbA3FCDrGbizMMqzKnM/PdtDYMMXjUzaSIDQMkfkcAG1qmpZxpkNOyUAMMN1m&#10;yZveRyjwfefPHVtVM3CwKY6BHOZXCtwFs1V13ErRiu+c/pYSRrTT0g2TGD3yZLhocs5HxzLmzr+x&#10;jPlTQHba35Za3NS2Q2sUlcEyfc4bGrIAq0izy/irZcx/D2SLxkYmd3FP2Qzhh2BAdvSJAXLcjPqK&#10;6OWlQ4d38ICQHVhDheLrDhGsCMi2gXOdfdk7/LCvYQZ958wRLYH5lAJzZ/Nj9XSgRm3W08wbmYjM&#10;zvKaevdpwzPFGUEhPACQz5XHRrPaC5pIhPZv94Q8Z7xZCGQ6h4VATt/UjAwBhcr0xmrWqQHUQpoz&#10;MI0MyAEdoBbaceOw6eS4LLAN9Y9ADmYX14AcFd0V9Y1cB8i7du1gVZFYaaKGhUA2L6sLHLP0NMXS&#10;m6TX9wCy/W/b6X0a+NtYNcqM1GuDvfXcIDc9Fd9SVXp8o/vDPtCLiS31dpq7Xh7UGgB+r9fTO+iL&#10;gT5qh9fT4MkjtPv8KerhG5qxYLbmr1yoS5Qq5wHfkoLNih6byrpmCLKzvno1wUOvDHLXa6keepPL&#10;4dWUDnqYz18n6mvVi/hKf+ncAOsXTzWO89fMgiVE5VO6RDPSVjJtS861/WSvHyDwXlnKbUDuHtND&#10;9Z560pEUatQEGR9mw0VADvf3QjCAjScHyGE0vgaoWevecm/t4QDZjc5284ZN9f13P6hb3icsJ5CO&#10;siDRn/3jBLadhjD2ydvcWEPy3lXg66WQTsbAvg7ieZRW+5laHEGi5xh0zIM1mFzUgHYJ0cMIIAbk&#10;A/hnb4VANPvxWkrs0EDH922GA4+NL8/WLTKMG/DhXbN8GwNS8ti4jffIZuU/zh+nvkP9lP6zm0bi&#10;sJhHep1N0yuDXxvL618BOZd136GMYP81kE36ilEUwhYBCS8oY7K/Nu3+hRHsBXD3t3rlv/R+choV&#10;DuhdEdms0Zz02gghVt27LibH8Nyog/u5jTOmdlfwkA80cLYpfLBM7dTFfzyFNbLVyUXHdIscAJt9&#10;hgEeVo4ji8sYi7QjixGCETLiZn+tsMTWWrBqpi6cP+bMNhwnSAowa7o7Xji2dWPpnFV7dmtdP69l&#10;w3KU8tobWlrlKewzazOGosn1SAm6k8VRi7hPG5kbm8bX6dLYypSrqwsP/0UFZWqr19sPyWfAsw4z&#10;J3nzR4iJ0zlcR70C2SV7fWv1nolKSC+IIX4NYGoxEqGW8wO8vixH+GKJ4guF0I4Pe8c+dF5NPM90&#10;sUx7K5D0ulmzJsjWRCgnNxMFEA/GGFt09epFpxNqP1h7PJA3JGq6gGyF5j27tKxDCZiPkplM3Dpf&#10;zbIj9fm4KHyTvPRwcjM9PrSNKnHJPBj9rqr2/FTPJzXTW2ltMCVHECHBRw1iA9SuX7gyfhmvFQe3&#10;aOri2Vq+eY0Onz+hyYt+UreMOLWKDdZnMe56hy2vtwZ56i/JbqrW+zs+56d6uO/XejThOz2T21Yv&#10;JbfWB4NhWBG1W2dF6JfDq3Xw7hlH6dTyht8LOQeuFjYZFM0i+7UB2VLrWnSt27Rvp29/+E4dmCUH&#10;MmMP8oZX7dcB5lcHeYS0UwcYc23b9VHrljFyb95Rni181L55WzVt3kDftcf8e+4nSqb8GbjlU/Vl&#10;3jqQNcY0ll2yF8DMi3pbCay2zkE9dT0yyNu4xI2GefzhSjpJw3M/kj+7APJugHyAtcQDLELsQ3Bv&#10;bQVS62de0YycAbp47pCzQHKNZ+umZXuFqbWtaDoiDE5Ce4/36oryZiSoaxpKIAvak1YTzACpRWPL&#10;NtNtlswWVAbruemUnWmbWDCyGTHP/1Dq42wiry1TpHNSKSVToZqaP1SWsdMWtMLA7XmNnh1Dx389&#10;r+EaohEg0x56mwyQ9dzkdVku6hr+/e3/7vtHIFNBFQLZKJr8A9reRem11ULHLuyDFJIm//gPsXhB&#10;4YPZ8J9zY3RF4BykQXNM59dJqT+FJGLjK240agUDc8LcbxWV3V5jZ2YhVbObuacpYNDy54We5+E2&#10;NpGruWIbQ+YfSzzD7nXDjCnK+7a+fnmkjjYgNl7AqtoOupSb2TddWcsF5INsuJwpa0Cup8sVXybF&#10;fkF9WX1sG1AHqmZTJW79RAlbP6Kuoe4ysQS67ekrg9Q6/ks1D/jWWY4PD2aeTIPLn9rYz4QEvKAN&#10;2t4sFjBennCGEd0zIJv2Vgiz0yZ0arsA5OEjcpHzMSBvps7HS9I0wx0yI2uDllrzsFyxkY6B2DrA&#10;1NFGCrlEn2DZ8e1qO6KHGv8Sp5cmhurR4e1V56dg1fs5RI8P+FiP9fxATw5uqPey2uqjwS30ZZyX&#10;3g9vqff8GPckdNGIRT/CyJusBeuXacXWderYv4tadvbSV+hjfdKtLYLw3vogxU9PE90rd/9clbgY&#10;qqQ00lOQc54c1V6vj/DSD+yh+9NJ7fLLEC07V6Ajv5/XedJra53Zbe9ouxk7xAzpbYRWCOQotMGq&#10;164FzbKVvvj2K7VB3sg/wJOfJbvevm1YPGmNiorteDOeatNL7Vr2kHvTTnJv4qcOLehquzVT4xD0&#10;zlGqTNr1keK3vKN+dIGTd1CLbmzLlOMH9W/3nLLLlNKW52ppDcsQG8zzi82lk5A/7OxCEWS7syCB&#10;JBRLNodYrtn/SE2tqFBFs15/W/lLp7EPfsZpAl7lObvK93LXLH25oOw5M3MGV98XtZTfLyhtIgqm&#10;SXSrmRcPI4DlOEAGnKboaUCGd51hI1ZKx/RNZj/8CWl1fUdp0wEyqbTJXaUZkG033xZ2VqL3Na+9&#10;mgQ/pR8XDNSF63v5uizA0NwtArMFMOPIW5/jvwGyNbyKgGxuiERo+u3OHNkuWb6ps1ePaeGWifLp&#10;/YH6TrAOKcqB5PtZkMSL5EyK/I5d0deisqsuNrJI7iboa5Dds8yFjpTEonE2tYKdTEZZQxbyxkzw&#10;UXxOpPbt3wiQmeMB5Av8gM/Q7TVivn1DFq3ume0kNTJdMO1bsVTTEWgfeX9V1h6ra4dZq2INU8Cq&#10;2tqa9ykf07b9vKGnHnicneS6ulThBaRxX1AqO6o+jarD8f5E8QVsPhWgXpJv9D+68Obhs4mxU1YD&#10;tetcX94BbRw9rWBmygGof5hbhBOJITN4eiBhwzHhdz8/ojGCdwbkxo0b4RrRWWPHjSRC+2nP3gLG&#10;TDjq2UNSeMxf7yKXpsPBLpoj0/QyDvYNHqjtF46o6+x0uS9M0dtTu6jWBF/9ZXG0Ptw0QK9P8tKz&#10;aY317OBGej8FGZyZMQoe31+NY4P0KTNZt9hQDZ83WSNmjdfPy+Zp7qqFsNWY2dIJbhJFLZrdQz4T&#10;+usDmmXPxbdQ3bhGejazjd6ZGaovl/VUvdHt9e5YbF+mYgM7e6BG7GFh4MZRauSLvCcwj6xBygPi&#10;rLv+A5AvXrqkaFLrmkTkFm3b6IvvvgKYbRHvQ6zPqwXlCCD2acXcuCUAJwK3Q6i+VaTaNaJz3QS/&#10;qFbwsP2+Z//9GyXw4A/a8ZEGMG6K2/CWhu42+Vl3Vgk/Uo/PHtN0eAN7n62rtYB1HbvFu3GSOIkw&#10;43FYXjtYU9z6BDxqlGKOoMt11LjXlGDzHnhCUz/4kLmxcdAvOU3Aizxfl4kcdyhB7P2xhRZj4Lki&#10;8h0dv7ZfQ8Zjs5P+GV7aHrwGq3utNramrXkfG5DxEmPMmm67yBtdQB5q/GtnWkNjlX5Qmhkamn6d&#10;7R3Y7y9tznivnRoFPKPZy7Ig7Bxzfq7WfLvjuKHazJ4LhWzh3wL5byMDC9ouIN+7S9SAwmeNC/oi&#10;dFhdahBXIYVsP7xMnpGfqNcwZsJLW9PwIs1gCyUH+mU6N1Ma8zIT17Pom+uoI5iRldUBFPyAeCjr&#10;ZxaVHZ42f2Z/z7rftkiRzvZI0i8+cu/2OYJwC/jiJneD5Aw3Ij7nzJB52G00YPvSROLfrfhnXnrx&#10;2DEtyxmuqDKVNYcl8Hw2WbY/UYxNlvtUUKuYttcozo3MLPlR+NgmPl76SZ0tXkvLWXNLf/lhlD+q&#10;qvfe1oriAUmlVh+9jLnf/Pc1al0HDaYWCh78g1qGfqV2RJAgNJ99EIb3hFroZcBF/tUAbMLvph1t&#10;mtGmTW0StI0aNUJEL0rjx4+l+dVRR48dJFWjK2omeXwP9vEWP2Rn2GHZkv1/V7g5jTRCWXGdWm0v&#10;Da8f9y5WxOJsvT0mVDWhj76+srcaHs7RD1sG6bNZnfRuRjt9NRjtsc1jtPbqXk3bvFR9RqUoecow&#10;bT62SzMX/awFaxZp+6EdGvHjaNVvhfnYyGQtOLJeE/cu0JvRTfRJmrc+Gh6gz2d2VrNNAxVyYYJe&#10;nOarj38MVcsp0fKd0Efr7xzWPt6N09AHkSGg1OF7sYvJYafx2i0iE0UsIl+CAdYDq9K6zz7NQoSH&#10;vm1Y34nIbp4AmLrUz781HOoOasVMuS1KKh5kNR3a+KvF90Fya4b8bZtWROMXudwbKYkIHFfwsfpi&#10;Rj9oLTZC2z/RhN/8kB9+Xf0RijgI/dZsYTYj1bPOdopZqDmOmoyd3fRKtptQIyn3QRtLPViL54Ie&#10;SeUnNbJ+A+LsOdLpGzoLeE8DYp5+V7lgQLbeEN+O6Zrd4O+s3feLBk70VM+xn6GDDrnJFDKdQMWz&#10;z4jVOQ412YTzibZm1QtPYRh8/hzrVlNLJ62mAbYeailEliwCWxZ7zGnz2qn/mDZyi/gY+qc1us45&#10;mU5RH8U+Oiy6wpL57xNro2j+3ezvb0C+e+cS4GUoYj0M+0au03rhO7pNp/LkpQL4x5+pc+qXLHMD&#10;Zl64Hdc8mFuIY2m0gdMZTzlNLXNg/MoBsR37dcrKTzVoyYcavJR0FrV+xw8KMb7Uuf4OkPO3zYeJ&#10;hBTOzXsOiO24Fuddic7vEFSuXDqta0je3IKptPvX39QbAYLZuNBvR2dpL2/w1irFSK/vA8glmB2y&#10;ewqF8zQi91fKPu2A2YCc+FQFefxQUaGkSb0P2xIFFiC/vauRyz7HJdJDo9dhvZLcCKeDD+UfidUK&#10;utIBZn0CgcF0q01c3sBr9bEBuQjU7u6MURixJCItO3r0SLXhwTx4aK/zkNiNf9OaeVZlkunYWMMB&#10;soHBiCI2mjI9Lv7eydtntOTSdnVakqvv5/TVq79EqupUP329J1WNtmOCNiuCZlcTvdf7e005NEsF&#10;OHXsu3VJu5EUPoyv9Dlm0b8snadF65aws3xBZ/m9w2eO6ciVMzqEiMO8I5v0Ud92eq1/C9WfEqk2&#10;qwc5QP5hU5weSf2OiEzJMBdfpwXZyr97XCxK6hTR2Gb4BuTfjcNrFFOHEcIxmikv/9z5c7DbolS9&#10;bm0icXsHyO29iMYBzIm9mnIQMqReNvcNd9Y+vclwfPH7ats4TG0ahqs1M2fv3h8TzdrjvviV+m55&#10;X3Gb32JR/02NXv+O0ic3Z+XxefVAd+vPAHk3ijHHsIXZVgoFmcef18Ln39PCgGB+zKdhD8JZIEhc&#10;srmNI6/kypruWjR2OBRkTJQ5UxZmYaLQTgnTf4AqSo3+J4Gcux55XMdKlZQaENvJZIZstbIBOfnX&#10;1opMq69eaW7asmshX9taoH8PZMOqs/ttGenfVcj/AshQLZyS/h61pyt1NeqRRWVTbHQ2WXX+ymF1&#10;jGmhLkNQaJhty/nWqaOwt66dA2JXV/pvnWn7fauJrUNtx9Wlc2bJ9g3i3ZODVtZQ1sHyNqD2gEyt&#10;T+xbWr5qpK6cO+ykF/ZtXeTVM+mzJTyHpnaPRtcdzl12bO/x8BxZu1mZnzbW8NpPIVDO3imSLzsr&#10;F8c3uSyqEIjV27J5FXNqNN3rqjr/EP4+3NBTWSLv98L9Cpz4sQYg5paNeNroRZ9rPPrEk5hXjl2L&#10;mDqMs9bUo00iv5FPGLuyuCv6s2bpwxzUG7KDH40tP+riIjcHT3jBHqw3+rHmOGTQYI0cMQLNqpba&#10;v5/ax+oc6t8bN63NZbNYG6cVjtgsPbJrt7DhZcSQGwDm2N2zip0zVN6/DFaDuf1Ieb1Vf90gNVge&#10;p69+7KwPB7fV12wGbTy7SYdvniGyXONdvK0rPIyXuJDnL/5NazasdsZFxhizpQnk/3SGv7X8yFZ9&#10;y2z6k/7t1JR9c7fFCWqxfADpdYje/ylUzWf3VNRvGRqZP1t7753TCZ6R8xyLyPcsctmmlTVGnZVq&#10;qjdrePEtnDl3FrfILnqiRnW1wA7mm+8Z47Gy6MuKpAeptTc1cpsO2OlAAvHDrsbbt73atG0GIcRb&#10;zZq0U7ugr9V94gcatotoRQran0wphZXAUWs/0dzlXyi514eKeqeqchk1nrr/CdRfLCI/iJQTijHV&#10;0a2G/GFn7+MQQSirdqPjtg/C0M4HsH4hK/vp+6baO3kSP+oLpLLsZfOs2zz/ho2cbpPpkTE5zS67&#10;V3nPLt87y2goWH3HMQtezOiLFNphavEcWyROo/GbZn0VKxsL/cDTmQ9bZM6G1ZjJc5UNcLNZosjY&#10;8CFNLwANLrJXwlib0V5ePT6FS5+io6d22KtwzZxMZKLwWAhz9r5B8x90FR1I/1NELgLy73Qkf2e8&#10;4KhWGLPqhnVTbb52RxevHmfpPEI90ngBs1hDBIxpeMEa08sF5D9GYtfucRHjy8DuMMKYMeeSbgzd&#10;xL8313fbCIF/nWU2q0tbKSL5fU2e1luH9qx3lCIvW/OEc40f7i1AfOcur480X7xOZ2uIFOj8rkNa&#10;HjNEQ2rV0y+VUUrEmf4IKdUBupdHYHrttwYYlps7HkEC9aFHdPax6nSyn9By7DdzWJFs3Keeev36&#10;AyqITTWZUcd4VjUnclvmLW6hlMU4YUxqpi86vY3QAJ3XTqTP6DJ7BXsTURiXoA7pS6faonGRv5I3&#10;etbuHTBlj+2nkcNHUFf76+CB/Y6e1R26j9a5vmerovbUOx1ri8iWXtuxzTOrO63Fgn4X/xv860hF&#10;zs+S74pMvTElXG9N7aSPp6OJNRoiSL8W+iD4a+05t5MUkRmv7TLbv+T9usJa5JJlix2FELtEbDXS&#10;SCLX+LznuSRWHtqiBr089HHPlvo63U+NiMrfTO+sepnN1WJtgrwXDlTvBTmac2i1Dt27APivkx1B&#10;xuHYvNVeowG5SPHEoph9S+cunMf+tauqVq+mZrDavqLZ1d6NS9rPnV3jloCZTSj0uTyYy/uzDurl&#10;21xNmn+pNvg/taQ5FhxrizU8+LtbqC/PUMIWOAucsUs/0eIFXymmDbPl51EEgaF1rnxVnbvfBeRV&#10;daBfInl88NGSztnLfvIe3vfd+EDtZJXxcJW/KJ111yksZlxBRMGWE6z+vQGQbZZvksDWSL1L2WYN&#10;XquRr1Fmnr99VF0GNVP/SV9pODTetBUucQzb8jMAp9HkSrP62FJqauC/HtsORJAvg82oHIA8dAtA&#10;Xo9/GpRMC2rZOK3ETWqrJoFvaVn+LHbxXRwKu8StF2THWXEtBPI1cPhvgezix1q8dUVkq5N/t6hn&#10;C+pOhHBdDDaCunT1lCbNylbfLA/FTXXVx1bsp64y0Loomq662BWJDcQ5sLhymfvZOMo1S2bdC0kU&#10;0zpKxVM2GZeH5GV8szTPTMMrbvw3ik9pr1UrZ/NMk9aY/KtJy5DKXQO8t8gYfr9H+n+XZMjq5uu8&#10;CUcu6MLs5eqPYN+PlUrT3CinkzS9jkEQOcoqm3Fut7OrWoDw+JGHkQjiATiMntcW2D2Ta1fWFz+U&#10;Vu8RX2nsijaagl7yqCXfasxyHp756BRv9FbcUi/V7/mO2oVgNhYONzmCTnUI7gus23lAbvCG7ODF&#10;iMqORWI7rZq3dnyaRo0YhVVpDx0+fNhRsjTanxUyd+yNKhwdOEAoBITVnPfo8tnP3+lecoFNWver&#10;Bq6coMi1I/XtL31UJ6m1Xspw1xvJHfRGj8b6PLwh9fQe57KzEYqRG27z8Qa73cuWLwPIGx3RPRMr&#10;uMODYcrVF3iPN5zYqdBhvfVx9xZ6ry/d7hQ3vZrRVjXoC/hsz1DHJalKXIi7wvldOsbP/AIZ0VWO&#10;vSZH1cQ2rOyStxGlccg59qBdoNllXetqcJ6btaSb/tXnWNi0YgzH3NijtVq3bYFwAAogCBd6UZZ4&#10;eLcA8F+oQbPPsagFvBAj8rY30RBMzftCqBi8DbfD/KYa88tn+mnU+wp7r6IGQrVdWac2DUzEGe9n&#10;dRXtNgPyxpqlWFUsAUXXmFz8Gg72XjbhdpmLZ7VXlVS9jqbHRPMizzoF202T9gXApuNtQLbfu0W6&#10;bcQdUwy9cO2i9pzapPDEBqTV1gTFo3kpm3/W4LLal2icynzbgJzmcPeLDk0tmrzZbACmQfjItvJy&#10;Kw0wuP3p64jKRo7C27nPKFh0Xq+r4NBaKhPLhumf0B/63TjfzijMrmWy4sLK618CuYhSbX8V1SVn&#10;smlgdqIdsyyuKocQfI9a9bZxnW9cQp95rfqk+CpqKBxSRNCsO10EYlfX2gVix+PJ4V3bDjLpN6og&#10;6aQY6czN0tA3Sl1uB0lcvJ9GbvbV6M0e6HehQrjsBwX0fFdTfs51BN0cNRwi1hVe0wUSO/v/Lf2/&#10;jkeULQLcvES0PslDu/+MYj/5VPOfYv8Ycvx+S7seehpLmXrawyhiO2tsO6sWYxf1PiI0Iym0jg+j&#10;6bURMIc8UFw5MKcm/oIML9KqQ7lcRrB3PZLudfamxkSFxvIfT+c1rAlRuR36zO6k2UTjIFJFRAQ8&#10;GS95Ydzmg8hAADWfP93s9q1w5sB6dOTwMeqFOfjRI8epvwAwgHWWJZzb3xoVLu1qS+Hs7nUGHtac&#10;sLQVINow/QxrpDM2/qZuP2XI/edBej3ejblxUz3btaG+YuSUOmeETl4/6YDVSXPtXXe2GH7XkkVL&#10;UQkhu+GhNKaSfW0rUy4ay+vOWa06vUWtBwXr016t9XqvJqoX843eY+wUsWOo+i4dpgnLZunYtTOU&#10;NwZ/U890UTOdDMJG4oWTDfutW7ZrzW+dQ0O7K6oo1dgwatmyub798jOaWS0hznD50T9o1LQVyitd&#10;5IbFaju0ztwdlRDm4M3rqvNgeiaofqTu+BYCCHvqkIaSt+DPhZLMtLFEvvZPqW+N8prK3vluCECn&#10;Sa1NHcZEGFfVKYfXcUn4BPextnifDsHwO4LEk+2pH6jynJZACEphpj13xjh+PtbQJTtBkeaWjf+c&#10;xMgaQzb6oWyzy5T/PMOixIzlIxSd1VSDfv6CEhB99tVEVJP0AbypXPwpzI5TEKlPYeSUBnfaaXQR&#10;nbNgc+WuQ3wA0QFbLMql1k9bZyuYHxKhaYoxP+6RTec+8BsdPnXIYZM55AmADOB4QWRuZAh3rLdi&#10;3aHCBO6PZbKTWv9LIFNsW3pt39DvRDt7owzINh6xuujKrVOKiievj3vJqY1d6bRrBGW3TBGIrdFl&#10;QLb02+pg2yzKIArbbnKW2cVQgw7b5I5ZtRsda3SmlzeDhN5YM7a2lz/Rb8Skwbp42UDLS7GGLv9j&#10;8EF0voDzwWkefhQpaXTdvEwawp1z+/RVzcQfadlLdVA/ZP+0AoqbgPjo/XXYS4YYgMKi0Tb3Vy+O&#10;ughvNBS+A5ADNjOy6l3rUYXUr6GBOV9q9Np2rPQ1YFb4LTYyuM9z8w6ANNJ/ubd8cap378i+Mim2&#10;f2csXhBU9yHF9mF53hf7VD+61d5u1H7tvTA4C1fyIAQBckcoiMWKgwcP85pdMrLOKiDvhkM//ZdA&#10;dih1rjeVcxnu7RT8t8ImDlLQ4iwFL8mW26wEfZOFodvY/tp55ZiOXTrm6HI5F+5l0kP6Ghbp16xe&#10;qy1bUA5xup/kWyaCT0psSeVp3uddpI1+Od3UJDlQLUZ3UZvZ+D6vGij3FQk4OYzT8gP5usgDRS7k&#10;TL/v2KzVBBGKgGwpnV0e1lJxtVV0BkJIZ5pd1WpWU2u2nr4ntfay1JoOdjtsVd0Z3bVEzL9NB+x1&#10;mCObxE/D5u8idviJBo9vy/5uGw1EYcNOAqMcA/JIOMxjc79Xh2fLavDTEDowL9hKxvVngHz4kcdJ&#10;s5/SlJLl9XNUqPZuX8P3QNGCnrddoua8YY0k448bGeN3O46+uNAzO6geyUGKH4cE0lxLqT9S3hbE&#10;Mf4UkJkh0+E2IGdAgsrOZ09h7RsA+SP6QvUhVjVUZGpjRScG6CSEHZMVtnLRdYlbrWzTDcpJo5AW&#10;Vl7/stn1r4B8l2H/PY6DDrsC7Mblo8MycYL8VfVLCZFX/5c1YD7G04DZIrOB2YBsTS0Xn7poE8ol&#10;IpCX39wxE89ZT8cP5cO8De4asy1IY7YGk7764fjQWqNQD/mpoBXsma81cHiM1kJiKPoOLnPBQEVw&#10;BvPXadFfvnxKN65Q813ih0/JfP3MFfVgy2YSQvW7HizlCAscLveMjlZ4jnrpUe0zINdkFFWjGDrH&#10;9zFjZL6Io/02OLe/PvmMesIA6hr6suLnWe3ejDU/UqHlqIfwICUWNNLATe0gtWMt241xSVhb+XZi&#10;i6crhJAgN+pkpFyZFQejFGJWp57tPdUFO5TUIRnKxlfZZs579hxwUjV7aG5adHSAbG+cNTKMV2c/&#10;WauKIb842zdGsnWdO7yh+84e1o9bF6vbwuEK/AkblZ+S1BjWV8DYeO28dVJnb8EaM4lau3Rt97hw&#10;XrFs6QoWJzbouonLWzTmwb3Kg8HWMz/NGzp676L6TU9Xm/QwtRreSX7z4hW0NlUdN2boxwNLWBc9&#10;42QKNsd0Xq4px/A1HOafi6Tm1PhFIxL77dOk1haRa9WpyYwYznT9bxAoJJNB5rgNfGpTIG1IU6s1&#10;etZuXn58bK3GLb/QgOGMLhfYTBbjchbvk3Y0AMzfIS1LQ2kmv+74gTxoYk5h/XANVkIFcOyPVarC&#10;eRxtaovIZdE8h9UHf2AnmdfhR0s48+TDrLhuq1RLk4s/pIwQT/3CpXiSxZHbl218RjYK+eg2Px+H&#10;bESzyyKh/doqh+17djOpoQSc5kMPxwLW+xq2zTrQFpEtrf5jRCZSbzRGl0VkIxZhxIAbRtpyApgD&#10;ZDru6wzIHxDI6qv3xK8UAQ9gDJnWRZaFnAzN2QvlyrxJm5dJkTV3LSIXJVl/Gsj3nIhsQDbChSu1&#10;dupkvojRI2+xKzx0/ACFpXyk6OkvKYmHfWg+9TJgLorIRXPkDJP5oRlmdfEoSO9D4cnGzv5Uvpmv&#10;q0Wft9S2z4foSLNQnfihOo34QCOWf6qpWxpq0OR26GqFadzMCc7XtofzIjXaWeZ+FxCxv3LrrK5c&#10;PQs3mbbLqZvasXqvkuOG6IfXXtQoW2GEkml18KEyz+OL+4qOmhgbG087bBzF2VWzBMqJ99PRRE0C&#10;ydMNNZ9VFre7V8Ma8hrKJtRG5rJ4VOWxlZJi9NGCb6EIIv42O0mRcdAIw9vg39sa5RAvh9jgCeWw&#10;YygWo1iiWGrtC0GkIxrYcX0TlZ6SrY6ojBTs2MNrNi0uF0vNBWQb11j9A3MINFwkIlyyVUG7gS0i&#10;mzKEkUW4na/zcO2mRzFu9wrFrZqs4OnJrDDicDgjU3tun2V/mxgLRdJh5Nko1BojPKTLl63SuvWb&#10;dA1ygdWBdkwg7zIPx3kuiFO8zxkLxypgVE+5jUFnev5A9do7ThnH52vjlYMOfdF4BE5Tzl500Xqr&#10;fQ3bFbdKwKkQrFnk2s85h0tJj9jeevqZpyDLuKkpXWuf9m0oOfDEahfAWqc30diPhRSM7mgKtmA8&#10;F9rFT8PmUtIwb02BdxBnAN7ZRPHwDxKhQXZPf0ee79dWt9qPaG69KrhCoJRK4/IIUk52TM96Fd5P&#10;awDyRhh9O6rdpyMA2Qz8DqMasq1iLc0hQ/P+4l0kjyP0EwSZe9dc2cvNazYTL6zhGNlZ59qW+S9c&#10;uKElq9bIszPj1Z/8NILm7NDNH/J8fOgyafsnIPP7G/EQNyBTHxuQzYXCgGykp5zN79C1fpPDkg7Y&#10;iBz+oUITG2rl9nlctK6Rr9M8pD6+bSYG1nR2ZvZmROC6M//t+MnV7DLCYNHisjGb7diM0NXscqVO&#10;rgX4a9cvaum6WYobQwc393kl0RgaurEBXWhba2S/kkI+h5QoN981LHcUHVa1gHPaXl3Hfq763arq&#10;yYbFVOn14qr6VjlV+6CcHnqnpF5u9qB6576pqavbatiCABg0yO4QlW/Sob5tqheMmy4x+7xM5LnM&#10;Op01BS4jBrdl6QaldRugN+lQt0fu5Rd8kY+yOH4YnaaCSk+hbf0CShGIsBk5gAbIFmrl3ViLHMBm&#10;5gAk+51swqx/tLZm1Xtanm88pB+CaiptYVNker/XaFtchxMbzxuTlN8QeZcE9R+LyHrvFmoT8oM8&#10;O1LbebZBY8oLHa8Ide8UzWYPgutsQnliOdqNpYmU9CGIDYQpf/tmnbt43pHEdXjjVu/Y6Mb4vBaR&#10;OVcA9WXexOumt+VQH63xxTtjwva29ABM9pAOL4dlNHjpRAWOHKABPw1jo4lLjp/Ldban7nLp2ZTB&#10;lk2s679u/UZt2VbgWgElGl93CA729XhQ+Rme5gJInz1SXcfEq/vMZPZkJ2na9Q1afe+ETlJeWef2&#10;rs2HnU2cwueBj7/z+e8hm2EUTeuI3+biMdDfsAsCEf4+/fvoeaxx3Tu0VWOYXbaPHIQDR3tUMb9u&#10;gJMHGYt/SICaezRWyyAi3vhoxA8bQMThgQfIKWZkkE/EYxmh/6wP5BtSS40Qihj2+tNagu/1bpYi&#10;jmLpcoQliYOPPMRl/AAG9+WwBULKByeJXUj6HGKCcQzrXQP6fnbR8yGDBFSvrPpvPa0+Yf7av3Kl&#10;zqIvdgPOgmVALrcP2+qikKAxuWffYY2ZMl5h/QHtrPbI+qCUaYwt6zrb2AlP7VSaWak0b9MgR6Xy&#10;nNicOANzN1vNtR0Dc41MXQGfmmZXzub3icYmYAE9mRFnx9S31XFAIx25sIufn3WqLbsxDy3GhIhK&#10;GF8CKlQhkF39h38C8h8L5v/Jr8fOzFXj0DeVvdCHBW9qAbtlNqPIv/lJZW19hqE3CxEsH+SsDVXa&#10;4i5sTTVW1TceUal6pVT149L63L8COtlPQ7h4Vm80rKwyLDo8VfMxLZqTojFrESqf8CK7z5/p8I2F&#10;2Kfspfd2XlgjUCybPA7fFDvK27HxjOngpm8qFFd63WJa/WwxLDPRvMYv2W7rn599zDmbqiMB5Oh3&#10;VdA2lCLsmMfyCaSBjlc0cb6aOPTVVTIPhc8rldUv/iNNIeUfjR1JLoSV3BXvKI+Fij6kVcl7W6nT&#10;9G+ZK78JV/s7lilC1c2nu3r791XfwDgsZnoqxJcGjk9jRcX54DIZSZPsCy0t+FVnb57lZiUaO0Ao&#10;bFL8jV731zTV4ZTbaqPT/DLnRGpfo+1R59hAyrwlTqLYkTUmS93jumvvyb06Td/AgOQaRwNWE/Pj&#10;odiwJV8b2Ec+Z4ZrhZlwkbaWReez1Il9EuMUFdsL0b1fuExcLGoeH9JNnix7loy/UtjYsk9iq4u3&#10;jdhPNL/jLEtetD44/44p892TOoUZX68+nfXs02ik1f9S9b/8GBsYGoTB0WoaMkCtIxIUGIoeWjgC&#10;An3eldtYNuooXzI3foLqxkeasPRDTfv1Yy1a3Ao3yfbq1+Ml+b5bRrF4Na37CwISCOZdxnHzMmJ6&#10;R+h37CT6rq5bFvugSjhuPkpPpBrARUkT8cV9jBmPPFwF7gCEoAcwvefjcnyRU9FHj36Gz7VlARI+&#10;x3jdlCbOXr5xFZjD48u1AM2umEHhSkAccuCMD9Rr4quK/xnW3xb0tAlOaStIq00tZ+P7yt1Kl5rG&#10;bipiB7mUBcO22a7xR4CabS2kn21HORsKcDZCA6M28L3ObSK/Pu8oFE8r0wNwrVAaUi1y2g/dxbR0&#10;2Jb2566+6P/3QJ65cCKi4V8qFmWP7OVQL9e/R8rwPMvSdRAUe9J1M61lP3NloKJGu6syKodv1n8d&#10;BUIvDZkVrQnrQzVsYQtGPu0VO8xTXzX5XE/yJowd1kV5y9or5uf3FDXuI42fH4sd6AE8oagh0PP6&#10;/SoMnItXNTpvtFqxLFH/xRcV/ga0u7ce03z2UvdBnL+IYuaxatX/FJCPAeQDFVGU4E0f8+STCnqL&#10;m79ZZeiZDTU6vw1bLowQlr2F8PjHrDx+q1hopYPQZeoL77lRB/azO0aqb9gAxfj0Vue2Uerm2YN1&#10;PYgiwa3Upb+nYtj1bRP+FVJJM3X62ilSXIgaF68438P1K3QkTXDPgG3RDtyYw6JFUst+riOgYMvt&#10;ViPdYAZ8mW7qRRhaRiu8Rtq1YNUCJGxHaTdLJlfuIMZACm4Oi1dYlL9uqpk8GTv27kYmF0dFrHgs&#10;KtvXv2ZR3tn2IXEjog5CA2z63F905ByXgfMo8xiZwIE1zK44nca/A7KVBAbkm4wAr9w4zbz6FNGe&#10;SwowQxtijHJefWKjVYeGlB/C9K0a10ftgy4/emfNQ+MxLU/CK7kj0refyD8BdZj17aiHIfTQqR66&#10;8l2NmPemZs77TCtWdtCwYZ+ofYsq6vDqwxpFNJ7FbPg0fk5X4QCcKV/6TwH5YCUid+kKOlYWUXrI&#10;I0de+IuWvIsmGDTOd56to7GThnGhnXKAbEocFy+d5efI3vaSBYro46tpsPza9amu574rq4adn9Pk&#10;PawxbvFwwJy0AmnltW8TuFDCpLGbuJBtrRUIOZJip655HxATrekLZVDnO5EaUkseIhuJU79SVCpZ&#10;69iY/10gr9yymNa5v4KGsOEB8XsYqUMmomjp61E33Mzg3drvROQ+PyGs1ul1FXvsPoUO6UAzo4/G&#10;rOrF6agxy/z049pwDZrgofod3lL1px5WzuSOqC94woZprJ4sjocmNsNN4ZCuXYCof5ZO66Z9mhnd&#10;V/3fw+mvBqqedWtp9qvPaN0LRN4HS9LFrKgb7Jte4lhKZVK4B9lPPcBWzAF0vA4hRG5nHxHZGD97&#10;HnlM+xlh7H2wGrXVU5pct7q61S2FZWptlg5o0NmNalrFcMRzt9CZt4WQ1RBF5nRQZzaFmvh8JN9w&#10;PJNDkH1l/BSI4oUPEjbRrPH1xxkipi9uFSG+pLirdOkCtz7pqG22mKzMHdI3M1xzdSpdA3tHBdMW&#10;QzhGHrFtKXNxvE1UvknKdZW07wS2rEYbPHjyIO4Qm7Sfj9fMQZPPcdP2ap1tMe55ovKmLZu1BZmh&#10;S9St1pm9ZaMu/uw6f++q6XgBZpMh3n34AHRFi/auOtcWCK7z32ab6qhyWtON13vXiCq8Nqvbbtvc&#10;2gE0Ay3jkVuXld+/eoUGWp9YPVP3KTX/oaF++PxrTNoQ1UMSqS2ifK2jAvSZ27sKGgi9l3XRqUta&#10;sVmH6gZ1ZQZdYZN+yoZoMWKDGxYydRX26gNKqfugfqMLno9C5hF6HscfrIy0D9TbR1D9YDliJ8sS&#10;5v+1zTFvq4piTFWcOelWk34f5f2/8GAlnShXBocSmH6UVGuYQU+GQupX8QF1+uAdTU7sr6OYz92A&#10;JnuN73nzjtXKGttPneIaQA5qp5TZ3+udFjX0SqMnFDuNmnlJIMICnelKM3WxjT7mw2P2Ml/eRDOL&#10;/87B6TMLueckSsv0DSjJEgBMDcQE9ochBd016z3FDe+gJZumOaw7myg4NbJjG2RXqZW3RZHZCMqu&#10;P/7H/7vvf5JO//Hf7DleoJxZ8TgyvEp63VrDYblkmyjahleVs8UKeltdbKPuEEc+8ntaJaqUwKrF&#10;W+PX99L4dd00ZmUYP6BOShiHKHmnN/T290/pg4ZvKu2nQBhWbhrNqlr8zEZq1/1rrdm9TudOX9TB&#10;LYc1c9AwRdZ6UX0RHx9bsw5G1DSrahNV60HywDHgctmKul3yIc7D+r3447pb8nGdrvgIIK6EtvED&#10;+EaxCcXZw6L5FszftsHB3g+p4Bi0zaOP12GPubrGYnzd7s1Sik3/EC54CwgJLXH+Q0mErvxo9pWH&#10;UytlL2mt1F8RUu8LfbPjx2oR2khujKS8MPMOQAc7unt/xfZKRGGTJlJLb21Zs003ztNIAch3aEo5&#10;EqdWFzkrc7ZffU3nEQM4fvwQ7ombtGbNcq0ktVuKvenSFQs1ZeoE5Q3P0Si2qWKpP4fhlpg9Iltx&#10;SdTtQxI0JCNVQ4cPQ8Z2FtI+WylHmI8C1m0F27V9RwGjPJeU7XVAuXv/Pq1Ys1q/YII+cuxYZQ/P&#10;UwYSsDn8++FjRrusYvjv3OHZbG8h9vfjWI0YmcvH8ZqIWfv0mT9q9ZqVWsnZtDVfe2GtnTx9mn1r&#10;E9jna5Bp9O/dXy89/aL8MIH/6r0v5NEciiabYc07tkWNFdfL3l+q3yxvTVnqowWzGmre7K8wnMem&#10;1CxhttRXLPRdtwnvqDHkjwFPVdQvtR7RGhOYpwTaaykzOmyHHjSxPdJrzmGUQQ7iNGKeTZvpidgx&#10;S9U9jz3siDFe49I+XaG0jpenPwKoC6pycT/9nEZWr6FOSP+Ev/euRsfFw09w7X9M/YWfc4oHnmRM&#10;U5a00E/bA+QR87le+qaOvuuIgueyGBpzsYzKAlw6dMhF5RY8zx5yXWf3PncNv7/Si54Rl76Rpqj7&#10;bW13KJzrYZgz+PR7USnjgrH92UaT0DrmRUA2uFp67SpwXGC26/Wf02rD4/8xkM9CQJi5doy+D35B&#10;ybPp6EJtzKEJkLPxLac7Zwr7OfCn4+e2Vqs+H6lUjVJqFvmxuo9EsmWmj1Jn+2kQq3hfu9dU3bfv&#10;B8gvKzojQGlz/IjwbeDVtlPa/A4KTW2nLATgDtCUWL1wjfq2DZZHiUrKq/aUFj77glbUfEJrHi6n&#10;w9jEnKJTfb5cJV0v85DulXtc9wzIJVhffACnCUghh5DHPUpH284ubEO24BNUgM/PIdbaTrHPfAyV&#10;zT1VamtxnTry4PX6/f/Yewu4rNc133vZ3Y2BYIvd3d3dXVigomKL2Ioi3djduuzuAhWk7G7F7li/&#10;93s/yNpr9pmZM++Zvc87552z9ufeGKjwPP/rvuoXvWFGrUVb6UofhkA4OJ5prOXs/5Zzw4Zikh5y&#10;erB8Dw3HKbC2Oo5uoCHTKR+dhmrUxKnYykxElA9q4ZDJalijjU7uv6D71x/qZtx1XUEwPjrioq5E&#10;hOli+BkMzE+BZDumTZvWwJZarvnzZ6GT7aDRo427Yx+N4cdNmjVQCYZHterUVH4QU2UrllVJLFkK&#10;FLZWPoTVM7JuK1KsqFq1aqUZM2bQXx5jMPkJssY93bx1Sw8fP1J0XJyO8Ovz3dw0DKplt549VbyU&#10;XcIpbYdXU2k+llKufPlUhJ+XrVxKNetVUJOWtVW1Znk1bl5PdRrUVNMWjTVi5HBIJMwHpkyV+xJv&#10;vu5NOnTwKN/HeYVfuMT3Pkbl7MrJdaKLmtdrqr5d2B/b91ZL+8ZqaE/ldmQim4HRWnWoh/b83kJ7&#10;9zSxrB8DroD0owwdj6pkqW6/qU/pdAoqnpv+Nx/ql1ROOfLrOlXWLVZK93EQecCQ82GWTJj4ZWMN&#10;lZOemAl23twcVGOscOcEY3+XS/sll/iTjCnJ4niH8XuPioDLB0OwH9fPwHLlNRDK5cAGDSHqSC9f&#10;f8JWFhFC/3bainLnalq9LZcctXDNGDXGhSRflRzyPerEGQ2EtzfYCNarV5DmPVFIi84UtVB7A88P&#10;kifPcTCOkYtOQdOFV23QXSHgLrwPtFDvqcUUtHki4fo8AQiUmHIt0K3ExfD/hkD+xH7rVNxRhhcN&#10;NXM5huH7ugCx5BugB/BnKmdBexnHxfP9NWVdVyVjLZAERlIGuyTKWvU3pSv1m5JmS6qkWZKqeusS&#10;mrocS5BbDgqNG6I1YYO1HL3iwMOOrK+QgZnTTUevhunu7SfaPddPU1MycS5dDeYLQZjiNz1NB22N&#10;Pvdp5vyUTggIZMypjxlyW4LYnPdpsgGsZy1FaR2Zz9ixpsEjKi2UNspr1lWPsBN5kcEKDylojukL&#10;Qqyw1gkekBlZkmv8gLJauLsfTJwRaHqzUoCy6QuH2psJ/dK4Vloe2x5RBJBLC4qqydCC6jO+NVza&#10;fngY4RM12E1DermpXoWB8py1Xotd/DQGllSX1nXUFL2o6lWKy8Y6u3JwEeXMllbp0yRRrZqV1LRp&#10;XbVo0VBtWjdTtaoVoP2hrDHS0CQH4TvsLGeE7xs2boiETntUO2Fksb+u16C+2kOdbNGsucqVKasy&#10;pUrrzu07ioq8ouvXuDz42KZNG2XDVSFZsmTKgA54ocKFVKNWTdWsXUsdOuH+gPZ0U1RJ+yLPM3I0&#10;/lYTQKtN6qKRLr21OHSWeg3tom79u6g10j1FitqpYsU6ypu7uHJkslXebMVlnbuUUibLopxUN8UK&#10;lVa1KjUsX0+rls0xN++CYmZNdZxSiNcTTjEm9xvCe2o9k+pV++pq8wnKVbMvjsFdEdz7cMfiapg6&#10;iTblK0DAFYTNVki3C5RUREoEFsFN3wPMcx+DvgcE9RPe8/epculLCvPjnDppk10nKcVPFUrLSiql&#10;wvKyksrIUIzB2MtiOHcWwF4Vq5hbafEMy1FCJwqX1GLmIwvQH//4ARH6AzFyXwVSa1c+bWH9uPrY&#10;SG046a69kdvl7OasdOypaw7DnncXSC+QgCGU18HhfUAqdtL6Gzy/V3l2w9kfn+H7jGqrxQSxx2mk&#10;c5HCXUa5PSGouobN5ns+6GvoLX8BBxHDCRCzX/9nJoymxDZ7pX9SRjY4n2hocJO8hmo8NCy3beyS&#10;TxsTK0NLRKvXCA6wLA+5OIRJ5FQsYWap/0T0odoWUZ7aqVSmbSE5ujgoeGOwVsD8cF3TQ81cc8m2&#10;c3ZV6Y5krQcQ0COOmrkHtNHCPlp5cKtu3nyomA17tTBHAZ0CO/ssT359BKr3GnmXu6lzMIXOx82b&#10;Fw1rApOs/R8LZLyA0mayBHJ82nxk9PyYe9koiv5pNr1Xu9pp1XUW0rknByqU29WYWy/BJ8oEsgdQ&#10;PUPJDACt5rqpmfoyge04rD7l9VB17YYjY09XZF3nKl/GuiqUt4ZK2VRWUUrDIvhTdW5VW8WBk1Ys&#10;X1R2EONzwszq0rGlClrnVe3aVeEzN1ed2tU0FCx3jZpV1KlzO4tkUJMmjcjWYwi6TojagZpq01o2&#10;hWzBL/dQwwYN+PsqqEqlympEdmnapKl+37FT27ZsVaeOnZSTNiJdunTKR8a1traWlZWVKlauZMnk&#10;pcuWUUkyc2F+3IRgLlWOy6BmUdVuXwbt6YYaMQVGFyCY/sP74snUXU2atuLrbKZypWuriHUF2RWq&#10;pvpUHrlzFFL+3EWVP08hLilbgrmq+vTG46l7ew2e0Eou69qinc0+Ft+vVQyLNuDftPVkC+00XkqY&#10;FUw/1li9F5Um82fSYDs8lwoU1Hn0ta7ktIH4UggpH1tQedikWoKYifR/IJAvs268gYD93XypdCtP&#10;gqJmXNo0ek4r9TxnSW1jkr2yenVd8PBhFfVDi5Zs0PzQVnLfnkdj/bKpVLMcKlwlH6eQchXPpaRZ&#10;f1N6u9/kvKIuzLD+Wh1tT8Ki0kQcI4BS2qxcPcHqh1DFGTkfX4vYJBUqQ66AE23UfWpeua3tr/Cb&#10;6HOZaTmzC7OqtwTx/+5ANsjgh6/voQO1VCPnNtfs1e2YNnehVwaZw+0TSk8ZSJ8TcAF/p7Ch9AVT&#10;5bt/kmatH6IJIT15gXpp1AJ0m7jx2w5sxAqqsLLXTaIk5cnWxX/T4KlNtO6Ci9xOjdLEbRilLR+j&#10;Xed36WFUuA5RFnrQD50BxXUHIMB1Mu0N44XMiaUvisKRLxYs9R2yz92ssJ+AaF7H8yfGKi37xlSW&#10;Y+SA7rBnvAsjynji3kd58TYDlNsMyB6SAW7lxpGPn7vyeUNRonBbQM/PpeROleFlYKdmT36OyeTx&#10;yhZZ1JU8iB7b22ooCiqd7OurRpOaqtO4vVq2HaoKlVpj+t1c9eq0VOP6jdSKjDvCvrvatm6iPuxX&#10;ByIR27dXXy2m5DXMKSdscSZPnARraphmzZiFD9IwOY1x0sQJ+AUPG67p06AXOjtrnNMYjRyORheA&#10;ir4ESyuyX7NGjdWpHTrSUCnr164rJzjUDvyZZo2bqHOHjuCdAWJA6O9FWT0ESOmY0aMp36FeMlXu&#10;hb5WZ7JyD36vG64Q3QZ0Uh+Hzhoyvq9GgGIbOR6xQZRSBiJ1NBj+8KC+YzWknzOi8tie9hyF5O0Y&#10;LrBe6kagt+3SQu0oQ0dO7Y2vUz0Nm9Zec1eCJzjWXmuALQbDCAoABmvE3BdEt4J3zLNyrJ1cZpaR&#10;U/1MmsXrvoOy9zwXQgQ74Ois1lRPSB5zUT9gK/GAnvg6Q6zwfKaU5j2jZ45PD4YA/EAUyplRrBhj&#10;8qaACYf4IiSKp2hbv8Gg7T6ov+sZU7OiIrMXKKrDeQtpOg6eIUN76lHEYcXePa6Z6IUvWd9FM1eU&#10;U+NByZSJoE2L/lty1ly/geH+LVfCxzKt8qjLtLJy3dJe62PGaSXwYh+ysAfqrL5I/xhosieyVkGX&#10;m5HgjGY6xIutrdTduYS2nlqipx+uMXxktWiIJ4m7wcRAtuyiTK+cgMhK0Pi0wIj+xXjrP90jm0B+&#10;8/UVWTlMgyY30dRAQCFHe2LBwhd/tIGWAqAIpOn35RbyQyY04NwAue3rpalretL3dlOfqS1VvVNx&#10;ZS+VRrntsqty88pqC4unyqAqylQ8k9oNRIR8Lz3IxRFyvwBDxpfFO4SBO1i8PkZUfB693E7UQC7i&#10;zngZmZfYfNaKwND6LHS207aZUNDMimJEZl3Ml5k9ckZ4qunQuQbCVxCZXM4NbESe4L73iBXEbf58&#10;HFPsaMrsWFYbN6zy6S598/2MyKailTzdJqfsG9lqLHzU+VDP/DDYDrrMgONsDSaQxnWgGpdOI2h2&#10;uDtuJFgY5NRsU1ZVm9RTq+6oSPaGQA8sccAQRxRGsF3FnG7wwK4W7PHwoSM12hHr1nGTLOSKKXhM&#10;TXKepnFjJqKXPRozdfSz8SQySp1DQI0NR9bIsKscGBwNQVrWnInY1PQHOdWzSxf16dYDs/X+cjDO&#10;DahRdseErGv7juqLxOwULoLFCxZq6qTJmsSP586eo4XzGZbNmo0s0QSNAZlmzqBBiA0iuO/ojLzR&#10;JDYTBPEQABTD6Intka+1H4Iz5VAXOQ2frcljFmmSkxsGdzP5mvDQRgrYwXkYuOmuPBftNcUf9NvU&#10;Rpq1uq9CjoKXRt9q42VorEBgvUDPzYlpoXH322tYVAtN9quh0c1zaFHe1DrLNuFGDgZbOYtyUReB&#10;vVQQ6G0eLmWGl1zWj8DKR4ENOIyZnznXsYh5RBA/YA5ym6C9nSu57uVMglnBb3pGBn2VKYk+UGE9&#10;zciwC7/s60y2L7Ol8GVGMrFmWW0OmauHT88qZIuz5gR3U8he5h87UYWZV4NhZkPLaTGkkRoPaKym&#10;A5qqed/mKt2wtIo2yK26A4ppfBCtIehFC72R79EiuGGRwAXgwgbHyP14HmitiUEN5TC3qc5d3WHI&#10;pAn4bhOvfx/IlvL6byADA9lKMOf5RweyocMBCHjFMn3YtNYa7wmbY29XBkCUSAfrQogwU2zWCQww&#10;gtijBYfjvjfTTjYt0itDmeTKUSqjClXPq3SUPXa1S2iC+xidevw74JGZKtGgsErWsdJA+giv8AHs&#10;4IA8rqR8XTdaR8O36uPtq9pMFtkE4OA4wRxli7s8b3Ak64bzBO4Zm4xgbjNzU2di4JFJ4fkz6Lx1&#10;OpgxaRRBMEdQYt2GeP40c0o9y55GD4D9XcmKNxB0x+tWOQlqsNn0Wvey5EeJs6i8EZFrnyWVGvbO&#10;iXMkO/MzBDJthN/xWlofbSbZIH0OV0bhpL42Rzji1+SI0VcbdRzaXv1GD1Nfh+EaM3myhmHHOggD&#10;8P4DOqtlqwbAFSHUd++rLp3JhJ16qjWE926YfXds10OtW3RU8yZtVbdWY9XHZKxu7YacBmpQr6Hl&#10;NK5fX7WrV1VdXAN7dKFs7Y+LIVnVvt9AdrcccM0mmEehYuKEd5I5I+BF2+M9PJIMPdII6vPzUbhJ&#10;OkE26dsHwTuysAliQ2zo1g2Xw77dLW4bvVC+NJI9Q4Y6UB2MRTxvAv7QU2Tfd6KG9p8IhhoD+N4M&#10;/RCY74LTYrs+TdSybw21hWc7YGZDzds8BKVIB4gofbT6LFP/kwmoJ09WMguuQRq4hb/T3ur08Olk&#10;j8nemvxsIGxLwGArwHCrCHYvJQHzQIbBC/sh7/EzXBQfsqGIYWh5smBOnbbByByk1wMC1HgdPwQ4&#10;ch8+8p1sSai0kugp+OxnmTgZk4O9xhuMKu1KDisdK2Arl/RptdIBccRzvysydpcGTaosTyDCKw+P&#10;0JrjY7Ti8EQF7V2g9ae9tDVsqbaFM7UPW6td4ds03XeianWuqMx2KZW/djotYYayLNKI6cOxh/Fn&#10;mH/BVG7+wE4DmB8t2N5c9vMqy2ezE7v/06z+DK8h0ZnzVzAnZuT/XYGcILzzhX1mvIKwGhnv1kmz&#10;lneA+tdX3ocaaRlyJoHhZn0DvhQ0y9b7g1S0e06lYdBVulsOjQpopt3XFqtW/0JKWyKJavbIr03R&#10;nXTkib0qIYpnBmNVOuem/2iGxw+iZfSmjsvL4U7fWy/Z8+3ZvF0Ta9WSRyEbnaO/C0udTncLAJ6H&#10;i3w+dwpFg6W+xZtqDNGPFoT2VjKdDhZn/YR+07MMafU8VTLUNFPoDQ9DLIEdDRb7Gln6FnvJ63CW&#10;o8jOV/AHijWmYAzOzqTLqbYMicZ3rKBlSzpr+7b+2nC4l1ZFdpUP65K5oJJcweAujOXyigPxQ//n&#10;vKyhuk8orR6jqhHQTekxKaORge1hT0XC4Gq44yTcG11wcXTFN2o2OtgLNGXKIk2e5EaGnovf1AyN&#10;MpPvoRM0dBBqGgNHEIwYrhOEI+wHE0z9OH1QpuxFRu6kkYMGsv8epaljnZkWgzabMFnTnCdq2oRJ&#10;mj6RH/Nx8jhnJsoOlnJ7NEE8ZhR2N3x0gOA/gl8zwW3K7yGDBjOsw99q6FQ5O5B5Ry/QtLGL5OLs&#10;rhkTPeQycYkmjZ9LBgef7QQLC9z5wHGd1dO5oZqPKKGmo/Ort3tJuR1vq5BrPcCsG//gllrNdiOY&#10;B35GbBu53u2pGVHdNGZdLXXulkLzsyTRyRQonjLQ+p7CWn+kKcyOmLKanfAtdLleZcrE4eIlKO9k&#10;gY7K5XuHaf3jvAjTZ8uoa3gcP+D8YHD4MX0yXU2ZhEyeUvcRY7wOLzmWUvxaThBf+UoozLaMFjEH&#10;6VfQSicB1Ty4H6lN+xZq2KJs2ojnsdu67mrUq7zSFU2mvLWTacDsMgo+MkCbLjor6CBD2UOu2nje&#10;XW47cIucaaOqQ9KRtBpo3Y0OWsrk3QhtGBOHYLLyCph/QUe7alJgc9ZvFXXjxRmqWcA3RmAigSOR&#10;kJETe+Q/+2STlROm2AamkwDV+Qdn5B8G+QNX8jO3yu2XYXLx7SP72VVYRbXTOsTEfU/XYGpdA5A5&#10;/XIUVEf6ysmbh8uF0mXR3nHyPzZKmyJmacC85rKpnZseOQcmZPW0JbYTJRayqTOGaXpoP62O4gWh&#10;Fw0hw09nJTF1ZU9dwOry6aOnWskDvZjF/nbID/dRB4kicC9SVl1kKh1NKX0fJ8ZH6DWdKppJW+zS&#10;aU/hNJRf6RhspdVLIHrxqZMBIMHkmvI8hmC+AZb3Dqyo25YSOyt7SEQJcuSlz87PDW4j5+Il1LFs&#10;Lo3sycrCvyVAhn7yPo6PDxYgntdaavGN5nI1vrhMKpecQQPsALKt69Fxdm2u9v2rEsCtLQ/8qKlk&#10;R2ecHCfPsQSwCWaHUdNxcpxFiTtfzuPnkSVNqToF+V1nSBcEvClbKWvHsNYZbbIrYgYmkB2QmHVy&#10;pNcFkDKO2cEkDOVcnCdp5qSplmB2IYBdJhHUiBuYj1MJ7Aljx8nZiXKeY7KxCWITvIPI1qZfNx9N&#10;IDvYO2FUh4rm4Gl8nKFJoLKmE8guILOmjHPDvM6VFdkEOYxFcXTCEA127qJmg8qry8TKzDQQMzzZ&#10;hzUkA0Iw64tNmwWBJvQok//DDeVCIE+50VkDQPDVHJ1JdqWSyA8c9FVmE1+y2OpnKluwANZMqJl7&#10;sNu/iwlBPJP2p2mSYv3D+0a/+xgJ3KvpUYIhQB/kYqeMiflznoFvmVPpO84SjwnuO2wm7lCqG9eJ&#10;BzwrV+ilw5HD3Z85n1xyZdexmVP0PPq8jhzZrAmorSzYUlFLTzRT60EllIkLIGn235SS/nhqKGyl&#10;VayYNrbX1ssztPTwTG04t1ghJxzkfqC7Fh/qxzPemP4YzjF9sb8R5iMrhzAzCoYO644W/ER/HDrn&#10;tdajN1dA1b1LUMW0YO7/Loj/dwayAZhbkDwW4ZhnCt0yRw5zmmlqSFOthaLocwKA+PnqTHrrM4Kv&#10;z+oGxAurqFA8fJaGOfHNjYAq6CivQ0Pk5NdcY3xqKOgUqvynAZcfn8Tgw01Bx0cr9FRVPlbUWmOx&#10;caCmJoY01KwQd916/URhTGODm3eQZ1r2iqwmblIyXc3EEIu94Yu8Oci4GfU2Qw5K6RzsC/HEBVQQ&#10;wa7ZeCnfxSPoGbvH5/RVt4F13sZWxCCE7jIAu00w3wApdCMXIAODDAKra/SQ9+YvJT+ECFz5u2a1&#10;Kapl7mSY4/BU8eydEdNWE68Cu7uKvO6NJgQzLQXA+qWHO8pzbVtNX9JMQ8fXV/8xzTWUAdCQifYa&#10;M22SRhNoDuOwbR2Py+MUV02YNlvjJ85kdzwd9c2pGutEgPNxjCMezcBBx0I2cHKgZ6a1GIx38DCs&#10;ZZ1Ajo2jh51IfzuVv8sEr+vkaRyCeco0zZw6HY8kF83gx1PJypOcJ2jieOcEX2eGaCaQ7RHCG4hg&#10;4AACeTDltdHodhg8Tk6Dp2v8sFmaMnqepo9HiG/iHIZu5tIZx9dsemhom+MxMB9VT52cKsl+UV3N&#10;2NgaWyEoq9jUBqHu4RWBXtsVxCbMfvU0IgEXqNouMCsJqgb7KYf6lU6u+Ya9xIzjUZa8ests4kO6&#10;/HqbyqyYeG95v25iUn8D/S1z2T7NkUIvsqVi948PNsOvW7w/sbREMfkRXuR9M8CP+IxpKLEZiDH0&#10;jALVF40iTGz+YjqfvZBO5Squ7YXLakrV0rqH7vejyKPatGaJJs/uqvW0cg4eJVW4bnoVN+3dtDpw&#10;Amoz/+lKtVFGVVpZq6dTY3luncxMZK7le1mBptiaONQyIVR4s9EIMDReEpcnQ69QGFOBR9vLZVlT&#10;jXXnczbPhR32xEJWNYwxiyiJZYecQKCxsGkSA9uyc0qI9AQtdJO6/8EZOeFfNw34Z3DA8ToXtVcL&#10;Qnkg5sDXPA4UE7KBPxnZD+iaH6bPnucr0DsYhwr4yNhPBp4eCL+zH+CKwfSYKFbSRy/nwfc6hBZw&#10;OAbhEXNAzdgr5HAZZHdgRVG6ruK2m7kK6uOMIdodd1p3r1/XARcPeVmVV1imggA9MDrnhn6cEbw1&#10;xm5fDcKLPfI1+qEzBQtwbHQSWOdJq/y8ufnoga30BBG+x1jKPAbt9QCxvrvZTf/MmsLAOA2kE/bM&#10;Q3C9D9HFvpuxmKIyFNZaBPym0ZtNbFkUh/n2mne6l5xpC0ZcbSqnuw01404tLb7G64CDxXp0ytYe&#10;aq1N3NiLII44uDRVH9YwfcYzSJnmSCCMITuPluMksiQSss6AOZwmTcMofApG6fgxTwUmOHYKAzGs&#10;XUdP1LixuEE6IhpvsieT6iH9e0GZHEimRrXFCT01Mq4po00GTgzgOS6umu0yQzOm4ubIkMsE8Xiy&#10;8jgysimtLRkZ3TEj42sm2KZPNh5WwweQsQfO0BSHBZrpvFgzJkEKmURgT8IDiyHYEGfYX07NEL2v&#10;qR5TK2uIe3Ut3AM4COx0EPxzb9Yu3oj++0WDK4hGPZLJdPDFQdBD7TUZEYcOXXJhVp9avjloYYBe&#10;vgAm+zx1Tj1jlRhPO/M8bQ7mGEBtCchrVgw2cdaMZDf8nBboOUSZJxAnnmez1dWMtD4guE7jNmFk&#10;cR/Q95pzD722OIZZlw1IJHtBnc1RXKfylNXufGW0pirzjRlOir9+Rid3BisEs7qA5WNBcE0AeZZD&#10;ObGiaTOiinZEOWnX9f6atqqOyjfNA7knlXIVzaEuoxnO+feW39FGWhFVkuEnVRrGbSH0xMFG2srI&#10;455py+q1m/z2ddIYlE/Gu1FN4qH2DgUQww3/bpF4MkFsgtXwQc0xwfyXNZQFtmnIM/+kYZflX+Mf&#10;NvBCo+X19tsDbTjooe7jyzNd7gJ300yra8JXLs/tW1FrbiFAACrKiOwFovYQdJZApvRauNeIdLdH&#10;frabpZfwYuLtcXKQFlGyeBwD4XWqhjaTjTcBb9vAZDgA4v9oSPBz1y9R3K3rur3jmPa16q9tKXNg&#10;rYr/T9Ysup4+teJSp9X7jHn0Oo0V+FtrnWbhfxIBgd+t0WzKk1dH2EFeJDjjDIieTP6Q2/0+k+s7&#10;uPfd5tyhz7qNTMwd3B3vZmBPzW76YcYi/HpxnShopyVFCqoLJI02rTJoTAjMqLCumn6jk6bcaq4Z&#10;cbVYp1Rj0FFXGykpVxxqwepsqLafcIKuN0jD5rTVgCkYf09jgj0JoIczogSTRmic6wSNdaGMnjBe&#10;IwhKRzLm5CkuGjV6PKIF+C47YKbuNAHK5DjKavrY/vg343LoQL9tzgSTkX/1xKaMnkkWnjtjpua6&#10;zrIE8vTJUyzZ2ATxGErqxN7YDL7MWmuIPQKCBLKR8zXrqKH9GYQNmarJo2ZRUs9moj5NEyZjMTt5&#10;uEZguNfbqaXaDa+svqhauqzpotCzI7mgUX05343+0LguNNeik5BpsA/1gQkUxK8FcXlP8W2guk3T&#10;qWGppJpYIpcOgNC7xjroGdn4afpcHDTIAXk8TZMVOG02PK+zw07LpHP5UzO0hJqIOuazzAA6YDGF&#10;sV04mjEH6phptZky+liBrGTl7Mw6ssCEY8qd1xqRAdousvCZzMV0LE85Lc9TWEubNtCnq6f19OlF&#10;eSEoOW/BEG2jClxzfqSaDs8v65qZ1XVsPe2KRZucdVmVnjlkBea7YBkrFapgrSQ5kqhy+/yavrYc&#10;Gxo7ZgFWUBQpy6OMxA+QTFRmglHBWQlQZNHW1nKYX09zg0chjIGMM3h1i7iEhcZqRDtMLP1phvy3&#10;rJyI9vqnBvIvSKjF/sdirfFTe4/tlP2kDpqzogf7QlBdYGd9zlTlDa0MVI2gRvzdiz2b16l2WnyY&#10;svMSmZlhQCiEhFAjTIBavz/SuN70w2ai6cP0L5iHIvQkxmoH8dpBQXE5Pw48MkgdnCrr4Lm9enPv&#10;uS4GbdKE/GW1vEhZBlu41bMuiihmlD9s9LsNZRSBtxYEklvmgmqLGXo3eqWxRUvKvRC/zpsamaco&#10;O2YkctlJxhqnCh6al6w3XhqbEbJyHJK613Nk1gdAI9+xZn3CTvMUpdpS1Dnt6dkGlkkt98k1tOfI&#10;CNZQgyw6TWbQ4QVYxJ0HedVVSqqz4G8RGVwN9HQtyLW5ACP6TqugnhMAfcxspgkeXeUaMESTPbAe&#10;ndVXwydjCj55kKbMSihhhwGJHD7CgbUQZuqjxtM/jyETj5YTAe48ip2yA7avTuMZQOHjTLBOJ5Bn&#10;EbxzUPI06yVXfjyFtdMEk40pi00gjxjBSovMa8roIZwBDMt692UY16unerJTdhgNc236aDlPH67J&#10;80doijtuk64wzkaWUI3+2dRhZhGEIsy+FJ2ziO6ownRglwrK7wQgiCOI/SOouC2in5ZSkWw5A4rr&#10;9x6a4wyKLG9yjUuXRBt5ja9RFr9Ln09v07B5SMNQKh+KHzb5yMKIykNXfAKp4RUDrZv5smovJvXb&#10;cqfEGoisW6iwDpcoqaHFbDWmall1LQzPmL1xnwJp5c42YxO/H5kHdFv2ijgw1taT/C0UnQFiQ9bS&#10;Cq3fQsf83fT0c4Qmb3BUv6WdNXrXQHp5Z1aJozVzTRuVbZpX9buVB2ftrAO3pmg4IJW2I/Or/+Ra&#10;cpjVWcno00s1KKDJoXW1LrYxEM0SPK95uLSsWKvV4zWg8jgPAeiMg8Z61tVkzx7afmyjxQwO2njC&#10;yunPbGxK5tccqLoWmS3DFU0suRPK60RK6z+8tDa0O6PcYSGcUxkYN7sYLCqD6AG6OpVCZRNIGnaS&#10;oREwQjARD7iEMTXuEyERgALCoTfSKwUh+RNklPnP0FucYd8GhtnvUnt50GN4UaL4oVjocwIUEOyq&#10;lQDN15zrANkC0+tDfTXWC88m/zk6c+ycXpyP0yH7iZoP0ms3vfFlAvkEPrgb6JtCobAFpM2pYGCX&#10;y4sxQQd+eNhtoU5NddHGRi3lmSa7LoCzvkT5HQF75grrqmt5MoLu4gHCY/c+A5Sr/NpNhl+fMlrR&#10;t+XQfcq+i5TnW4vk08KihTSQaXinmhk10L6Y3DY11aorvZjYG0nXBLfJFUjW+JwEzgfiZxkkjNCT&#10;qHWGj9HK41jCbrCnd2JNNakO5JG6GjiltRxn9pTz3KGaMn+0ps8lg06llHXCytUMuTgO6IEZkr4j&#10;w69xDuPpjSdqvCMfmVabIDbls8m+s2e4EshkY44J5Gngoqfy6xMnTqRcH4u1DQCPX8ZzJpAHseM2&#10;wWysUB0gf4yj7J86i+EZihpjoZ/2HducPrEODzVa01t78b4NYaDThwltFwQAwA+wWvI905wZSDsY&#10;bAQ1gbwBm9HNoJ6WrKuNhLCtWlTLoeFl88rLNq+OWefn9aUnxmDvZTKILRAZYvMwwwAXfZs10XNK&#10;4+dAZR9TJscwdT5cPCv4+lwKz5NFlyBMrMUP26Fiae2dPUX7F01V6NjemtuyquYWttJ8WqwdKbPo&#10;fIoCikxZWjFpqys6fQ35pyqk7fhaP40NU/SjI+q2oJVG7RiCtNAUuYUzvzk9UkthNrUeXF0FK+ZT&#10;3a4lFWy2E6cHafmRkfLcxIXq2kHZMEkf5sJrsLcnPXI9LYspzao0p/wjrXiOmfOcG8HKaQS61bhq&#10;TIFMsWGc7qF0+t6YPVhoq2ZajfiDsVMx2dASyPGc/1kgm0n23/77TwNCLBxaIyvzS/Tv40f8oRDL&#10;O3YZQ/ShZTQhGKEBoHfLcArwOQ9fk145AHSLLxQuX4jWAec6ww4hcxl1wYt1GRQYGw2sMnkY3M6U&#10;JSuXoadqzPR3GBPrcQT8MIK6p2Wp7r2vMdm5m5whWXhtXqHw2DjFEtBTunTX7FI2WgyCawZY6hEV&#10;8mlaw2paCljiCECLaH+4u8dP6g299aPwcO3z89HcVuyFUQfZAgvmNP1UjDH/Inhv5eBhYmh2hx/f&#10;ZYp9m1+/SoY2KLJbDFBuAEqIzM/qokAhbeCBW5QrjZyLpZdjq/xavLiO/HYzhAOutyCqveZHtbJo&#10;UJkBmGH3BJ6sy4PeUisxxg49NkDeu3kA10Jt822m4fMaaPD0RuwzmzMQ68A0GAQc5fdIJ5wtLGL4&#10;pgwexS6X3nYofa4DWXY0ABI+TnZmKk2gGsDHdIJ2FoFsgnjWzJly5cfmzJ4FtXLaNDkDABk7jh4Z&#10;dNgo0F3DR2J1QwCb4wh+ewr+xs6uGLnP6KaheDLbz2lFS9Na09ZjbXoI5heXsBcStR5UT+4w3TxR&#10;xAjgo//ZpiD80AZH2ngTs5KV27vJZWF1zN6t1LNcKk1kvbepUAFd4DW/ZlWQzAs+Pls+JtG50J7O&#10;yoqIwVQWtg4AdZ4i6XMf0sN1sPRxeFxftwHZRXt0CN+upZTO3uUqaB09+9NL4Xp5PUKx4Qe1B8GL&#10;IA9nzRgJ9r8pbCqGWvOQ+JmXvpgWZCKgAMYc2rNOl+6d1Px1VDfBXVGEGQkuYIQW4ME0d+NgrT03&#10;CzGBgWrYt5QyFk2tBj2LaMScNng/OWkSjKhKLQuDf0iHb1hPSnHmPPTDy3h+fc6ikBlG0qKdCgzj&#10;NTrRiUFuHZCP9bUdt5B3cMZfG8MHw1g1+oUWUUsjimcI3885TxMC2lLm/srIv4ZhJif/vYGbCef/&#10;dCBbygKjsIlkLko0YFSNEr50/fENTcZrd+SSalqAPlcwI3k/jMR9L9Sgb+ANB4PqQ2Yydhk+RgLl&#10;fG2yNFNB2CNeQNoWUYIuOW9judkCcEhcHDadHeRMjUBdsesC6ILTSmvwvEJaT+k6dROwwaWzeSN2&#10;6QbaVj6btmhCl6aaUJVFf4camjCX9dDyeTp1ao+e3buF2Jrh1yZoZsUjNRuGUXowKhvjKpeVL5n1&#10;KFPT63gnXydoIxmuRILPvUkgm2HYPXrl06iPhKELdY1e7RH76WeokDzPlAfSBuU8kqyrM2fWcJg4&#10;A2rm1lhw11Po5yfH9tBkSPPTb2BLcw2bnKjKrCTKkqGL41pQE8pme62jxVgXTm95uCdGdm0J6Oa8&#10;+QjW4YU8cGxbDRyNqPtwdsWsmwaROYdTVg8fNg6lTjS7WFNNHjuH8tqV4HXVjOkuIMSmW85MAtcE&#10;8cxfZ+7cuVwyi+U6CwTZNLIzwTp9hovlx6MI6IH0yP3IyCPIxtNnumrq4lFy8mQ/7d1Y45cjQHiw&#10;N5ctAJ2Y7loImWAWldb8yBpaFAVeAC2rAKa2S3mIV56iejrYVUFrOuB/VVPNGmZWvXJpNN46gw7y&#10;msXBUnoK08yQXB4QxLepbm7Sz0azXrpp9sFY40YYO5hiOYDS4qjI7thsGV5bFWWeUVDr8Dh2gwm2&#10;epiDHp6OtriNfGFWE89K5+qPJ9r/7opCru7W1o1LtWw8U/yWHTSqagMNr1Bba3au1P4nZ2j7/GHl&#10;sSbaNwqABl7WbjXUfVQ5tRpWV454Rs+AXjvSq6lqda2l7Gho21ayUeOuQG9bV1KGQqll19gOolBb&#10;rYequ4y2IfRsD3Sq4R3TGxtUl5GDng3IpacL6DFMBa7cOa0P9MZvjOKrEbO0JGKjFGOi2mTjx5yH&#10;nBccI4X7q/T+M5D/SaQJS0mNFIzh11rKbH5uCZAv8bpw53dI4zU1YVklsmgjymtEByCMe4DoCWbZ&#10;vhSIow/KCUbj2vNMLUoyptoQEDzIUn5k5aWxRqmwLAoLDTQdlNSwFb1k2zWvkpX8TUnQLM5UKhVW&#10;lAT+UWfZ49s73JtsGx+vyw8fa3fgYh13m6hHRzei8XVT8Z/xv0Wc7g/I798J9g+ocxgBPOO7/JJN&#10;fPSNSM1rR+lbqSLTTGtFAgK5RokdA2wzhmC+TSAb3ad7PGBRhXMoDCRadC4sSdhXGqmgeAY0byjN&#10;b0Lk2IsqyeKiUAnJOnWqJ1On6YXlfLit5iANMzsGwgDDL7cIgpcLKgRH+2WXTBnanpKbCgV4Z+Ax&#10;JvdnyAhnDaJorDzWD9M0D1ZVzm3Ud0Rrghncs2NfYJA4PgKFHENPPIHJ9uTJM9g9E5QuLihzsGZy&#10;naYZM6dp1mwXzbQcfjxnuuYvnCkPLybQcwli1/FynTtZcxdNl+t8JuFTwE/zd/fFrG7Y2IGsYsbK&#10;HXnckENOWgHdcPkFaHun+mkxDJ9FZCDPKNYrcU21iPWiOxptnpBIvJDoWYlryLYzvRW4qgWgFVvV&#10;4T2rB6iie4XsCqpcVHHFiis6XRZdS4kLCJfgPQaUcYA9ogF7PLCCBEFpfYssHJeXgAaRZxB3N+ES&#10;P8H7+j64633Jk8uHHnlTz866vnUrfkLG7QLlky8f9RrRvCegDa8jPXSFwHj7+YW+3r6hR/sP6uiS&#10;AO2cvUhhURdg123XSP/hcgoiCI9NUN+JpVSoWhKybAplt8uojFzWBeok1YC5LbXsYKha9Wsgm0q5&#10;lA0cQlaCuEQta+ZAkxGL7AbGvhPyyQbpR8uHVrsfk2rTVrmDiXBYVli9STzn4jag6PIUVZYENcyv&#10;XDzG7TRBgdRohRmX7Ge/MjJ9siVD/n1G/icFcoI3jikLEiTBLPrAdPDG3OsDqJWJ8/pr3AKAEZsQ&#10;oD81UKsABngcq28R5g6+0kaLcRBYSKAa93kP3Oc92Lv5kLFDeUi2RS+Qz55p6j65ofLXTK90yJxa&#10;VUuqbJV/U4qivyl75TQKPNSHsqaPvPe2ADjSCm3g+Yp5+FAv0Lo2ahifQH/9gbvhT6OCYTx+fiKf&#10;ixyNmbIbCVRTQXzAYfw9SopXY56DgJpB71ZB7lbZdb5EPt1PC9AesMhjMu9d0GDGrvMqGTqaTBFH&#10;oN6lh3uKVedrmDPxTFgNfe42q6yoPPl0GKnWBeyzB2ZIpj4lMst1RFmt3oT4/flx7FPHauZlwC7s&#10;K+dFAJSIhE0FaGYJQe4VXosJfxWqlSqsaKqh5VxTq7kA10JGX3ES6iQVjsvyqtiNloYDXVwdxtmp&#10;9ZiyajGqvJqNxNJmcif660EaP38YWswOmu07RvP8HDUHO5gZHr00aWEHjZ/XDAOAauCgy8p+emkN&#10;nVNGDkvKauKyGpq7g9nEcYaUUPMCkGlajtHAWnDkq2mNlp6DOH8GBUmL3DHMHoZbQREAPi4M4NeH&#10;aOM5Jx274Kpd64ZpQa/SGlYkvYamSSb3VEm1E37weS7JW2DYn9KG3GM9aNqX6/S6NxBxuAmS7i4V&#10;z1OqmScZ4YxnSgdNEY015hQ3jbgeW4dIsvF6SBOOZGNH+676/fhOFE0oRf94ZAmAD6/RM8OswCI8&#10;aMzYjHL3H/dRL7mhz1/vI9j4DjkfxBrvR2vhioX0rR2RmprK9gN3jbYFla9WSrVyskVrGqO5RRVV&#10;uFFmpS6cUhU7FsEyZzyYh+6aubmWpq2trCXoW6+62BMddv4OxPVCMCAMxHRh8SHAS/w8OLyTZuys&#10;ph7z8urgiZ1wwfk6vhgRpQRdru8WM/uEfbBRKLX8ngUVYtk1/Tr/shf+t372ny6tzT9sMfIyq230&#10;ob4QMN+MzYnFo+mtjoRtIJv01CRvIGonh5Bt2msFONQQHl4fqF1LIFm701csJpAXk4W98IPypz9e&#10;sAcO6+AKKlG/iPJVz66CtTJp6BRAI+7dVaNbcQIa/aYZHZleD2E1hXD5STSRdvSUw9RJ2ozixXVs&#10;Vl9bdKl4YQhUdG9QSETF+Q/kczlG9NuomBmNdaNb/JU3/v3Hn7p0KVahIxy1iKn39qzABFlnxMOS&#10;eZg5DXIxPFDsJ68RyDH0wldhTJlAfkYgv2LP+RLQyRPOPYL6GmD8k1ArNyMF61aimAYzeGlcND38&#10;4nzqP4sqZU8vzY5m3XHVid65rRYaIXbc7RdfJojJ0oFXajBXqKEVKE6sIKhXnK1EINWCbMDQDOeL&#10;4CNM9NETW7S9M0yaPpjOD9HszUPlut5RrkvHa1bABCx9xmum/xjN8iWI/YZrnv8QzQ/CHTKkH3rh&#10;DJ4grvhsphTc0V3+e5CkOUjwMlAMPg9W/iIEl0tmeIVdDoi61efKkXlKUzVUYCcKhh4UmykdPeER&#10;e+AI4YN+md+xwVq4thPAlopqV8danWzSaQR7dneqk9/ZEJxGqCEGy9v7QC2fwUS7nwlNcS7Ga5jr&#10;mQvyJms+07o8J5Cf0Qs/IYAf8nk3zdaAgdbdXAV1ksonkPI6pHlzHTm4XTffPEA6+CUJ5B6BcR8x&#10;RvAMZOfPXN4JwoUAlX7cppyNQ0/sARf5Vz1GQjlwY4hc/WcocNcibbu8mDatjqyrZ4EMUZ7e3hGg&#10;0kgt3t9T00KHq/mg5spZNbPqM6QzdkYmcAPB2K/AsMB89INDHWDWTLSJwbDi/GgZvU600iK2K06r&#10;S6n7nPy6cScG1RH0qS08RTMY5tkzgWxhNyX8PPH3/mOh+y8/6z8dyOb2SBDoRAOKwDFicUZS1Kg9&#10;vv/ySs/eXgWDPU1j3ZozVAB/eqoXDyd9E7e5FzrFS4zkKfQuDwJ7CZRHNyhtk9ZUU4NByOU2SKUM&#10;xSh1yL4VO2XDtsSD7NFJJeoVBIddHJ7yKK1nhbOGYdFqCAzLjvTB8xeQgVcPHbpIP4wy5Adje2DE&#10;+j9z41FCI03HHY0iodHrNv7PRi+Lr9tMDd9RSbz59FXhe/dp6eBBmm1bWBuYil7Knx+NqKy6CNrr&#10;OuXeHfPQgQK7zo75BkOv20jI3AGscAu65C0AKLd50G6D/IpjJxqeFxqkdUHkiKw0FyKHvXUy9aiS&#10;RQN7FNOU2QAktvfije9PdgPad7EPazcCi5vcN4zKhGm/DxWLMYM3Ig0+ZGVfYwxPNWMM8IIgrQdB&#10;yg8OGwCWFy4sAAufk0O15OhQLT5or4X7Bmru7j6as7MHcrndmFUgV7QPW5NDXeRzjCGjWeGZkpB/&#10;L+RyR4s3l/Hr9Y3AKYThpDdDRg+E4jyRd/W6WJ+1TCO5sctfHNlaHrEMh+KYVMPDXXIUM7+N7dAl&#10;q6VhXWzVCyZbL/DSLhBR1hTKr+N2droMCCeC/vcaJfQDDAGewh1/kBFRB1Z8V2CnxZgtARnZAG/i&#10;GXbF067cQ4onkoHi5cL5YTbl00o0rH3RZlvdpoXi1q9RPNawrzBae2scOb8js4+NrOW9pM37QoX1&#10;lSHsZxLLp+9PCeL7BPETvUYkcPXu5YghjkJeypHnZhJZFseURQUI5FTswxlIxSwEqQVH/uRgJtfg&#10;0oP7q2p3G6WGVuuynoEWO+FloPhCw8nEZr14gveHmc7ScKMYw3blLJfgSS4BtOZG+lbXvPX99Qr7&#10;38RANR9NEP81kBOD+X8liM2f+QcEsikTTHltvjCys1lsG1g3Wfn566cEzwudubJFs4OQQZ1ViVWE&#10;PeboHRDVM4MAApgH1Zv9sSdrJs/IVnI72Vxjg+uoVqdqautkB4misGxq5kKAIIM8dg9Rmfq2Kli+&#10;oAZMbw3SZgQsGrLJfvrs3QDTD3XUOoYNTl5FAFxM0tnYCHqShFaDSh+FSTPYN17LCMeZfuTLG0T8&#10;MYGj3PqBY+ErWoS3tArPsTo5ffCIFvZHPM+6mNbaFtMemDgngAXeQN/L6GUbfahblNuxTLSjkAoy&#10;7KrL9GzR0Ohu8KAae5KXgE0ep4UrjWDBDUrBK4WstAE/qmmU6EPgyg4rm1YT+wIR9Gqt2ev7yH3P&#10;UB4AB3SeRsCaGSB3Lic3bvlFrOI8o9tpIZWLG1Nv9yvN5RHNygwRQE8E3L2NWgmcbx88iDzYzy++&#10;1FpuBJsbr+fCCJQaOYv4vMWRzfizXJ5RBGh0I36tDoe9fjSkkxhQaFdAZEVU0oLL5fmzFeUeTfkY&#10;U0ULYvAmjqFMjOuuqVcxpTODO6h6k8J6aOw+5FwBdgx2tFP3OlnUk93wJCb9QeCfj1nnVCy74FsI&#10;GNzkgrsOMu42cNiHaG49YaX3gNL6cgFYaVjgGoeIWNZN98nGr/nc14A7btMzn0YaeV+ZQnKzzaUJ&#10;dvnk3r2lzq8N1bf4pxY3yw88Zx+5jP/g2fuCRphxwDCC/MYC+LNpmRAI+IDi6Geew1cf7+FaclgO&#10;rn01I7gfSCt2vKw//c5U0fStBVS2ZQbV6VoZcQwHqp/hsLSGsCIcKp+DA9CebqJkVsnUfz7C8yd6&#10;QwbqS3vRVqvjOoCrrgP4ozF4iNYJohqneirg6EA5ejfUaHy1T1/fhdpoQoWQGMSWhEcbaqkafp3/&#10;jzOy+eK4AVFa/PMLMm4DvMDP4p8wwcYNAo/7jUfnqdPowvL4nXLtkLGYNOboDLUAfBhlykXwNT0Q&#10;tw8GSLA+Yoy2nV/NBNdFi7aMUvthrZQav6YSLVIqa9Gk6jQUWZhjC8nu3eG31kET2ZpjA44VuB3C&#10;9mtOd1O/CWCxvefoybuXFrcAM4h7Ryn9gkvndaJmMAqUP3HZ+4nx98+vHyx2La/J2h+NuuTr97p/&#10;9Jw2desvHwYsKyizj1mzfiqSlzIvQcDPrKbiyM5RZOkIwCIRBGiMAS0wKHtAnxyf1YoBWF6wwLn5&#10;NXjR9IH7ASysrVxGC8sX1qB8MLvSJ1HFKknUsEt25GHLyyUY98d9AxB0G8bDgm4ZpnY+UawwosBq&#10;xzAUjGVPC9HAPQo1FlY9C6loFmPX4wn31QcgjTdE9oVckPPYwS9kX78YG9Il0fwZMOCeEPeX4Fe0&#10;6HJDLWTV54bR2GKCeckVc2ozrKrJpVFNi3BBMMf9chWqpGoEdCvNj+6hGWCmp1NNTWVfPHR7QzWb&#10;a6uinX9T3gq/qWzhJGpVMKnGFEZHrUxRHapcQheLQ05ghx8Fjv16RgQeCND7yDI9pMp5RAl9Hzhs&#10;hHVmSyAb87WrvKYPQOS9pqJ5SSDfY5983g4Ru9zp5Ei2Du7RRtd2rtKP5/f18QXPFhWVMZQzYoIW&#10;E+NfwnVfqKo+fzATX2Nt9FOv3z9hJXpXl2JPaubicZrkTnDucGRmY8/Mpqu23GqtNTEQJEaUVJG6&#10;Vkg1laDN6AXe2kHLTg8HHDJGi7cPUSqEKFqMKYIEUQctA+BibICXRbdmoAVBAtCPWbl5HQYUcqo3&#10;Gm9tNHBuLc1bMYLn6qFFDMBk4MSq9a8ltvmxCerEwP5fycr/kIxsKa8tZsx0JB8oZXghLQW3sanE&#10;ZO3zHy908foezQqEp+rEYh1EVsgZBimsXFbHgQBiNbXgVHV5hNUDp8qtdqYzgmaI3GGxsfZKb83a&#10;0F35KpZUKrDPdk2Ta8pSsvje/irbPq2ylUxF6Z3ccorWS6/RXrZMe+ljjvbi1sWdIGCAXn+5A0ML&#10;HWleoYfA4B6YftnUDUZDmvJfXx4R7E/xQXrO/4yR92c95qF4iCfQ3QtXtcJhuqZUqq5J6G0HABI5&#10;Rza9wjQ7miwcTTaOg111lVXVDbLJXVZPj1ldvUAE/VkqysR0WfWWh/cdgP9XsLPM1Dsa5tVFmDkX&#10;sqbQKf6uwHRpNAVtZgdE4Rx4aCdWBRk0oq7W+/fS5l1khqNDtJDydT472wWRnBhsZ2M6ahYZeQFt&#10;yRKOPxXNcuxHV0Cl9DcsLHx4l3AW89ouQl7GcijJ3dnhe+AI4okvtR84aH+2B76Ug96g7PyPM7ug&#10;313FRbiR92c7u9EdINTWnnBU0P4x8t4EYMKlkYY3yq3eBVPLPlNyzUv3m9aht7YXXneYNRpYRbCp&#10;BekWzv43Eu72VS7A20bhkgz8HL20eIL4SVb6Xi7BaIQPTSBfLshryGX4gN9/wmv1GHG9q+yTd3L5&#10;TaGCaZ4vmcaN76L957bo2adHiOcjB8yzZTYOBsJg8ZumujIeSUb68vMbnsM3BpNsnK1eW2Y14dGn&#10;tSh4tuyn0kLsc9RmXr/1cTXBfFeA4IAXE3OHMaENVLVbYeViz91pTA4+r6f2xM5k/jJOvYGfJkGg&#10;oN+8hvCN+4OH6K2FJ3ht2Rl7Gi33cEgSxv/sFO4kR1FPQURhpvdknY0MN7QIS5L7t4I1MQH+rwRw&#10;4p/5TweycY5LnLRZBNUJEmMiZjyNLQxKo3mMy/2L9zE6HB6ilkNsNH0FAmuHQTaBS17K4GsJUDYv&#10;1hbel9D5YgAWBBLInJWXu2gdu8qZqG2UrF9TKdkj9p9eVfaLa6hi13zKWh6h8MFt5LTISV3HdFXx&#10;ejYq1iAd1ieYYUNgWLyxg1y8YbJgjnXn4R09p396ygv6jGD+ajESN0Ow15yHfN0P9fjdDT3+/kSP&#10;EDq7x9d/7xOX0qvPenAyWntnzNWSWpU1H4mY40ysL4HnjUKFJIZS2wTyNZBHt+np7psHlUB+SSC/&#10;IojjIcG/hH31Ij1MLFYrz+mnn+ahvDTyRFwK0XnSal/u/FpZsDCazey98+XRAIKiPYih1pXzoceF&#10;T5FLSTmuqKMph9tpJuCSuVFdteBqV82HjO8eA3KM7OwfAXqODB1EDx1IIPuZkpt+14NqZwk7XXeC&#10;2NAIPVHl8I7sKF/+Dh8TxOipBTDcWgrBYT3CDZsvD9GGs8Ap9+BLvLKuXH0ra8AkOzXuU0RVmxdU&#10;XVRcOrGeGW2bU0sKoaWV10qnqEaicPG4Bqz1qvmemOZH0x/f4Nfv830+hD32kIHVk7QMD3kdHnPh&#10;3US8IQpKYQT98WWC+SrVyuNMcMSpZIwjRASv3ao0tCFFc2vDvJE6dGGdbryJMz6c4JS/sGJi3kEg&#10;vwPn+OEjlRUJ4yfWKp+5fL8QxF/eU3Z/xMKW3exDHDhWbV7KBmU0u9wZ8tyGKN7J6sCCizKZt4M3&#10;3JAMi8bWMSx//Pqpae8GygUTq2yzvKrTq4SqdCysgtVyKlepXJq1EQLPxVHMLPpAAOJSNACnaGR8&#10;Ihvy+kNVpFQf69VATgvgqh/ZiB0rl8nfldCJwZdYav9nSup/YCCbGt+IhhlrEZDWBMlPSljjAWwW&#10;3iYrf+UF/kJWvvPsrCaBJR4KM2o2Q4OQ0z3BHjOpBosdHIkgGeAC3zBeFPoNb/qOAProUPow5+A2&#10;yl+xiIrXstXgOY3UaFgJ5a6VWo2G0DutH07G8ETEbKpaDKirNDYptGAjdDJ65xXHeiK50xnDtZba&#10;fjhIsY+j9BxUzVuj6/yrh/qGBekPjKXNauoFPVT8j2d69vUFPsMYxVFu/2FcFp5+0tOzl7V34ULN&#10;qlpVR3JhpI3tTAzZ+CqrE6PAecMEMg/oPbKNKQ8fsi55CkLMiKLfZfp6myxsxA3uMvm+C53uHh8f&#10;QM64y8McxprqGHK2+4vZaCuQRX9+3SVDGo1ibTUML+eRFVPLoZWVRvUpqrFD7YBgltJ01kUzfehn&#10;aSeWbGrImg4U0WHmBEcQdD+MsAMDrWWHCFBzYR5GsvcIkqxUKSFHjdQOgXoEEcED/RWIMLznKmCu&#10;UEgXLGoMHrsONMVKchqAB1a73OrVMJNGlE0p53wp5MyEfhba4P7Z2d/CIjvENPoCw6cI8M9R9MSx&#10;VBPXcpoBYBoLa+we38cj1ktPmDw/o7w2GfkZgXyXqiSWSzCCP2Oqmmtk4/tUNPEZTfWSh9cyt/ZC&#10;hFhdprh2TB2mezEH9fD9Db34SRizIflIifqWgdYbAvkVveZ7YwhONjYWu1/wB/tuXBU5bzACeM8U&#10;e+02X7l6QcBZNQi1j/GIA1Ri/pJbo/xK8ow1BdOAtQsVSmg4TovI285YNkwdhlZjY5JJWcomVeay&#10;SVSsYQa1Hwu098QwhpJQVs/z3BK43gZ6TBD7s33xYVI9b1NrdR9bXqFbF+jG/TiqBWIBnMWv4fSf&#10;Sfev5fR/iUD+6+jceBkZt/ofxvCLlc4Xhg1f+Sa+0UN/RTb35Yc7OhaxViNmQfPzQOMX94lghPpC&#10;weSGMLAJJKME0rcF0ZstPFqUEgZoHYMFe7dmSs8qY9CcLqhOVFXRZlaq0sNa7rtZ1INXXnNysjw2&#10;j1E3p/qWQF60GbNyaGNbIsDGUipO9KykOYFdteNEsG4+u4YbgwlkXBQYXH9kc2YA7J8QB//w4zmb&#10;qpfsGh8gsv6AjgFHSiMi/5pWgUnZ5QuRmtR7qA4w4LrExDqOnthgr42o322mrXcI5rv8+A5A/xsM&#10;xG4aa1fWVXFMq2MZ5sQAbohj8h2HXtTN9OiEZUqlF2SmWLJypCXD8zlktRhK+Mv82RMEzg4IA0tx&#10;RVjAxTCJst0JV4XR2VPKsURSjaiRQSNa5dXIASVgSlWRE8yaie6obsxGG2s6iKsZTUFzNQPBhcb1&#10;nNZy4Uyf3Ybpchs8mVDmcEVeB4fBkb2qqSdaZJ0rZlfHEunVkX19xzxp1J7Styd96yqkc24ytHua&#10;Mh8ItiJkVFsupbysjqCG0gPHsj66AlMslkrldm6og1xyj3h9HtE+PGZ194x98Esut5ewy56RdW8B&#10;7LhMxXGR1+Q63/8DJtjx9NAfEc37AjU0ikAOZf20rlsLPYjYS2t0V69w4YxntmHmHMZllvkWvwag&#10;kWz31tiPMs38hkOoMV8zq9AvWPA8fvRRJ0/HyXl2b033b6K1SAwtp/TtOs1O+VgnVetYgr050NLj&#10;SDfDVAq80J0NwFCYSmO16eR4DXOtqEb9S6mxfSkNdiuvRQfgVrNZWMIsYgE6Yx5cAB7MG7wwPTdu&#10;o7O3NdGIhXU0alZ7XYo7gVsFLooGp2Jp1xPWTn+NF9Mzm1//6wrqf7W8/k+X1v/iHzYtJ6WO8ZlN&#10;RKSYftlYlnzG7e/9V9N93pbfJvx3Z1dHQbMGg4Q+2nytL0FLaU2JHUqZE3QZhNcZ+MeUf4FnWMzP&#10;qSvrirno3TxUuUNZWdeBfTK7pbZGj9aMlfTVe0ch7tZDVaCTZS6eSoH7u4KT7cbqAFokgb4zzJEB&#10;Rwtu5aH6/dgWvcTI7CuXjglmAyf9xMXzjhc9/v1Dbnt2kga0/gfz7e+veRO47bEP+YHX8JkjZ2Xf&#10;tJP2oz8dAQ74KqsRSyBTLt/kYbxFVrlNEN/iXCPrRhKoMcAMr/0qO+PIQLcoPR/iFGnK6yeG50xf&#10;HMtOOgoIYlRugpneO4osH4VKxmXkci/A3DpZrpz21qwJdxbBf1Y5s9CmGoklbAdUIWtlTapSOZKq&#10;EMbt1gycbFjXlcROtDRKj3ZYxxbjFMEH2paPtqDhCuf/TUXRYy7BKYlHtF2uJCqNIXwlROma8ONu&#10;mKANLZFN40oX0KQKxTW3QhmdQxL3fWE77FYK63EGG/pdNLQMiZ9qI4rsGoMy6Q18pW+zX79DRr5H&#10;af0E6aTn9MEveB2eciE9gLzwwCh7sHO/wxopAnEHo6V2nYxtAvkl2fpjhuz6nNlKkcgqBUGQWNGh&#10;kW6f30l79pIq6oNe4Gn11jhzmHEM5x3P26OPn/Tsg9G8ArFHtWXwC8YV8vXrt0ByL6r/oFFyCx6j&#10;NUgqr2PNZ7YcGyOnqw0QzKwlM8u2QQZN21IZDD+wSogsZhW4MmyMtrKW8t7cH131udoa4amtMRMh&#10;RQxj7dcLjyc2A9jBmEBeyErQz6KkiqDeylo4opTXoYhliv9w3+JQaYErAF82vsv/XuZN7KH/awSy&#10;WWyb9VOi7YVF7ICptmn0iexv3JpfCZLn72PlvnyU+k2ponlr2+OFDFj9OMv0M5TbhvHE8CEIMyyz&#10;aw5i+e4PFtt9P0yb32uqWN0sajWQCe1ONwjdQwnwHOqAMfmUkBYa79cQx4u8WnFiqOata6dmlIe1&#10;2hfWblBUG1kjzA5qCzilu9bt9rXYfppMTMLFEJwXG5OyH2TdPyB9AMbmDXikH29uMxAD8/oNj9qX&#10;73Ry+V71yVORbJqNXs9MXkEkEcxXyEjn6fXO0eudZ7IdViCjLpN9oygvHxDohr3zmAxzJ1VKC3Lp&#10;Nj21gX6GkYkv5mV6mzUZpWdScMfJUbNIUDYxyiSxFhZWHlY0BRResIjOcU4XKKKT+QrrGESDw+g8&#10;H8Q2ZR+Dob2UvHvSZdJu+vFNaZJrTerftCrVb1qR8jeFcoL5cTC/Fpr2Ny1lQLUs/W/aQnWwl9L+&#10;IMF0DB72edqCKwTaDabGRpHjMWqVTwmsO3nzKs4GPnd+JtDMBGKQGY4zXyNMpLvGsQMhhhfwgt/T&#10;OnwmsN+xH36JjNKDdGRoBl3XuZSiCuISQQl+0gQwFcc1hPOu83s3ANrcAXTzyAzDqDiMWksY4I81&#10;6G95MpNYO2cS7wUWNLRqP2jVfhozuZc8WGCVDenuLbOOd7yB5vL9weX76TuWO1zUB05t0QDnSgrc&#10;MkLrj4zX9gtTtPPyNG28MFFbI12p2GZg89NQ2SokpffNoEHzurB370qJ3RWbogHy2TYUW5j8qtUr&#10;h5xDqmpVBIAZuNR+SDj5wAnwulSDIVcthoUGV43mGBiJUYtba4bPCJ7vW7SUvzxnCGKLT/Xf19b/&#10;qxH7b/y5f2xGttQNv84vjKhFoYRfMsH8zRg1M6749OOhTsWs16zQXuo7tRQ9GyUwIgOhsKGCECsL&#10;oefwvcC+zsj94K8UCq0xkIng1E0lAINkVoOu9dDAmo1bn4/K1i8tGwYRnZ0qasmOHsAXQSxt7woa&#10;p6SyF0+rzOBim6C7tPbYUIX8PoDhTTfN8nKEM7xXNx4A2WPKju/Yn7ah399Q7nxmt8wU++fnh0xD&#10;CWhcBp/F3tC6GYHqlrGE7mEM94ZhzBMC2UjIRNLvnWHyegrFztM2SPBaZ7QYbptsfIds9Bi44TOy&#10;0XOGXY/I2oaAEUn2PYfe1HnEAR8RyC/Jis8J5kdMsu9yAZip7lUe9igUMy4jIB+ex1phBG+Yla3C&#10;rYroEicid2GLYHt09gKKMZpWCCjEQK28jDZ3GAOmc6hlnAWocpJznMvkOL92govlFGX7aeid57mA&#10;LhGUUXwPV9l/34XI8Bi3jXjQae/T5dDnNDkt5xbBHWY+l8rCAt7g+43j679OL3yXAH6UKQWlcUok&#10;lTipU+qt+ZgBk3najftcRlfZBZ9Hfud4oZw6YptDFwjs62ZNZ6CXBPFd5gcGx/6M8vsZl8glvt/N&#10;iCnOsCusSV1aMYUG7MEQ64e5ZI17ClNp4w5p7Jo/Gl4vae87M5gvvGcvAF78vn+vZrmP02xWeSv3&#10;j9C8Ze3Vi/62ViesbzqVVNNhdpqyrBMWqaiIuvVSmdplVKROYbWdVFBz99WWx6HOKtfcVmkLpES2&#10;qBSqqK0ZBrZlfoPcFAon3iiAmBMM/zjgUkcgmcx9YLpN9O6psJsHgIw+0RfmKz+YGdFTWkgRf6fM&#10;8w8O438IIORf+Zoskfu3Y4LZBPL3RKG+H2Tlj7HaetRdfbg1pwU1hXQ+kDE/wcySfRnSskvQ6PLE&#10;K8foA4fgIxvMznnx4dqqhgJn0foFgG82lePCESpcsZCylEitNg6lUDUcquC909R+aEXZVM/Am5MN&#10;qhmInAJJNXhaNfkby5cDiL0v6wXBu782HwrQvYexZGHSstlNUVH/eGmABFiSQil7z3Dl07dHoL4e&#10;6eK6NfJv3FVumYoh9ZMdSVWE3owKCUFgVlAXKS3DOeZjJNk4lhL6HgCR+/S0jyDKv0if2YLHfmQs&#10;axj83EC94ipDrmh0xO4ysb1PmX2HjGZYPzeg5t1E9uYGogXXgDPGofgYCzsohr40Nnt+XSVwb0DO&#10;uMW5gxj/Pbi891nZmN31fc5Vq1wEXC5FUJpfIouGc8LIgmEFEJyzzqGLNgSLOfnNwIk1EFn5KuXx&#10;bcrg+5S5T2B5xdOXv0ERxZzrXCzhVkzqjdi7lZlGk4nRzXoIuu2xCUKy6iOjasle+K5BZxnKJ5fG&#10;DS6Na3khQtBGnOP34rBXjQFvfYM9+yOm+o8ZaF3j77hGT32TDG9eh7v8mch8VjpqU0RLQMVNqFhR&#10;8Wcv6dNT0FvvCAzsdM35440xvKNtgwTzkZL6AwPLF+/xITseqLmBA4GodkHKdrCWbOiiTo4lVLBG&#10;emUslpIVJdY8lZOpcjtrjZjfTe6bkVNa2FMlmmRXkWbJ1dDBSi3BrifNk0TlW1pr2go8vuDNBxrg&#10;0vlyCgU44x9RHfAN8lWY+fmf6gErrL7GLMEm5pA/LQDWst9p3WgDvhkXS0gcf1jUAxKgmP+s//4h&#10;GflfhXf/XWY234epuA2Z2mTmLwTzleuH6V8c1MOxnNxWgJY5iK0MO+AAAwc8xYQQCGcAeN5ASuyl&#10;4LDXxHZTz/mlAYbkUc4yuZWtTC6lZF9ZsmlOkDdoQu0eCglgkHIUzKEyTfJq6Pz69M6dVKBUfuUr&#10;l1LjAxl4RA2X15GucvSrYtkz7z8crOe37lKu8RI/4UAHfUtVxGYZ3swnkF6YX3+4oV0THeVDqXk+&#10;ezEL4uguWeoW01sTyFcNEITANceoiNxggGMm0xZCPEOcF+kIYiSC3pAtH+ISeZ/S/BEm3I/IsNdN&#10;oCI5FA18MQr6ZDQBGQeM0bhl3IGje4/AvZ8V8kYmnBXQpHrEecp5nsloWwGc4GsxQ6SXfD0vKY3N&#10;uUYwRJBxLzNou8gJJ5uGEbBhlPHhRsy/QMKJyE9fjtJoDAEaZ5WgHnob3+F7OYxgfwr2vckt5yaK&#10;G1cKJteV/EmZCyShnE5OG5Bar7h44qkwnljmAwYznVXRYKvDQXSF08efpZQOx0Atkux7OVUaxaO+&#10;8orX8HXqbPqQMpve8zGGzG5MAyKpTq5woqhQruRD2SVvYW1FIG9xoTI6O32J3l/nzXlLdnjH+cTB&#10;V1pYy36FZff640vdgfW2/+xZOXs3ksuKsloJlXDN6QEaMrucCtdPr0L1cqsFk+jhCxqrdg901eGo&#10;V2hUTvYzcUBBTmq4R02VbVVAGZBLTmeXSjZVrTVpaUdgrEz8UagJQNJ58ckiEEQqwBNg5XSuLpY3&#10;zeAtd6AarCr/TQt1L/42w1JTHSQwhr9+ecvA1/CLjZPi/48COTG2DQ779XtIDR+u6+r9g2rSPT8T&#10;V1ZOW3vSKwN5O80LRTCvigXATw/idYrRPmX2+us95YuX8oSAQWgNN+DWTKrsNlk0alEPiPljNDmg&#10;jTIVzqhcwPmmeNtjTD0Xb2O0rWaOVY5COZCmKapZ2yH144635tJI3vQGGgdTaOOyUH15Qs32ggni&#10;cwZfTNuf8MI/oqd/jrn61WtHtQYHQT8ewgs5ivHQZrdIr/41kGMJYHOMP68lkHmw7zGwec5O+R1i&#10;gB/Ipq8pfZ/gCPmQYc4detAYyvPTSVNihUIPieB6NPjsGBRKTCBfJ9CNLcodzt2sBDFkgYeIBJq+&#10;9Ql+R8/4O4yO1TPK+2f0lk8p25/Sh5tjpumX6WXNMUEcTsUQZnpywCfhDKQuQgs0xwSykQuOBXRx&#10;lWC+Ac/auDPcZSr+kEB+hHmdObeRCL4KbS8OdN3N3MktgfwIUf+nMLuesh9+RCDfYeAXRwUSRmY9&#10;Srl9nvL5tKlUGGzF0e8asYBn7Msfp2O+kIIJdars+oAqSxwXTAT//mUy/WX+/YSTlZIfq1ybsvIv&#10;VVUjbCvo9ukr+sMEssnG4OZNXf0HOOtvCD4+enlPv584qrZ9sOBd0xkFmc7ou/UCFNRbFTukUXpb&#10;rIem9dOpBzu1J8ZLWy4EyXn+KJWvy+C0QhaNC2yq/XfcNCVgmMo1K62CVfNrosdYqIlTIEL0IZAN&#10;FLO55h0qyBC2JIjEKng9gUI83UldJxcmWfTRmdj9IIGxsGVibvbGllby6zuGv4ZX/H9cIBsKVqKn&#10;q2k8zTGEaTP1+lVqGzISBt9f2B98/m4oZXcUcXM/vkKt5cRqJADj8OBIQCERrKLO9yJw+wFKZ6Bw&#10;joktapwrgAmuJ6tOWtaWmzMFeNYKWnvGXaPnDFP2Qhksro7JySKDXBpr1YlRDLmmynuFq/KVzK2a&#10;PQugp91SG+6M0LIbPdBVYoi2BcSTZyutDBijHy/ukZVf69WHryJH6x4jlKeU16uXLVRArUraQXaN&#10;ZIp8EZXGS2Z3anbIZOS7DIqesKJ5Rjn6nPMiA2ZwDMPupmOQxeDmdh4rJrv0umgyxyD6F8PQKpKB&#10;1WV4tXEFcFJAQ+xeBmtIAgVZYeE3hX52HFPhaC6MK2SzSAIkioCMYl0TTekebfpvsutVs7dl5XMT&#10;R4XbqDrehbNrjhkkxeILbDm5mC7/OnF8NOcq2d+ca5iBX7cc/IRzMYBi732dkv46uHDjp3SNEt+c&#10;h0jKvoLK+ZZp/QsuqwdcFHGs1y6xNw+nxYjk4rnK93I/X0mGe8UR8sdYD/H321QS14CnXmVgF0V5&#10;f6EgkjvMEoyx/CvmDPFMqWNQcDGOH1F5UvB3JudgrEY1czVbfp3IU1ze+UuqR2ogrifCyMY8T1BT&#10;//j2FuzyUwZd15DpOaSgHbPVc1ILSDnjLPjodZd7akMkWwu47g1Hplbemr9pgAvWqOG+tHBTeS6m&#10;Ia80ToNm11S+GsmUr3I2rTw2B0TgeAQdmmscLol+YYO0kKzucZbdPM/JskgjCIlgAmywDZcQjdzX&#10;Xc7uDWHkNdb56D18aS8stEkDhHoF1/2b4R3QSn43BvDwo/81VY9/ZJn9Dy6tTSAbSmOiDaSxgjQj&#10;uwQg+3fT/BsyklHnMD+nxP4EBe0tNLPN+/01BZnQ8d616UWQTMXN0esEGOOjA1jaw2yKgv1zDuP0&#10;kyzwz3bCxaK/nANGQanrIUf3TipVt7SsS8JTneIoqxJWKlbLCqvXcihs1FbjjuWUAeeJ/i6A/9ld&#10;d3Urrhr21nI93ABKYEctg3rnuQAAhbuLnl29padQ4K4DNLjHy/+C8tp5VC8tADd8jCA4BQvqHAqN&#10;FzjGIN0EsgGBvCCA49Nn5IE3ByeE9GQg2E/3CRjjvXyBgDgHTPMSgXw2TwEdI7MaSl6stR3ZtjAX&#10;AaudLEWYWhemtKXkJjPHcAlcYVgUQXkcSQBHMA2PQF0jAsH0K/nRryKLxeWhJEZN0pJJCWhzrlLS&#10;G/3m6By5wX5zeXBizYHIEYcBeOK5xu9f5/MSzzUummv8m+ZcRcc78TxhcPUhTQq9Qyf6CZDL+2a9&#10;ZjDUoLoiEZK/nLOAIrIVRMGDrzsdYvKcJ/g03UWX+rqpPICmRtCjH6GMP12Uy4G5wEvjlGkJZFZ5&#10;+VnTWeHDlTNFwjF7eAL5QoHSWlECed1shbR6gZfu4iltYaz9fENr9lDHwtfKay0Cg4GDYRjhsXx6&#10;oZwC6qrnLPy5QlBsvQyl0r+MbGunVxv7ugo54MoKai7JApz1ieFasLmb2jpUVBouktnLh0OzHYaE&#10;MySKo20VFNMX1hfPBasmbwzK/RG7WIGo4PoI2GmQdMYvqaqBEytp5wlvPXwZxaDtvSWIDdvqIyvX&#10;xEA2FN/vVKD/R5XWCXRG80WbADblhDmGQ8jtZAKXJb1RFPluFEWMlq+5wdj/fUYa9PHrWAWvn4lf&#10;bH1NXI9V6Ym2MKTa8gIapQUj1gd883xNeZ5ELgif2WUE8LrweQR0ZyB0NvQ0ebBkaawtp7wRDq+v&#10;vGXx5y2JikNtlB4owRu0rAjLqCdrhnoqAPnCbkh+TTiG0B+Y21Cw3Z4b2uBuSA+9eq6OXzysuPhH&#10;tM0oTnARTXYYqAlFbLSWQD5hnYd+LiEbxzLxvWZAIUbpkVLaDIrMTtQYbj+i7H1KJr5NUJjMGk7m&#10;Owca6gBCcxvJgMFMkn0IuCCm0ocY7lwga13MY8T8GFTBYzbicze4NG6Tje+aLMgE/AE72vuI5t/j&#10;3LU4YZghEQ6UlPPXDcrMAkBhSozbwjW+JqP4ecPweTm3qBpuMZy7TS9tzi366jumRSBgb3MswzW8&#10;rq4nBjI/NlrQsXx8wp97x+T9BZjwm6yVDDHkUv58Oou08LEixbWTwdRG+v3lTLtXUjrvgnO8k+n3&#10;SVqFCIgPcfmRTmLgFQW81SC/bvH13YYhZlqUGNwW47A4vWfE5innn3Pum900F9mhgiXkXbK8elNm&#10;h2Bsd+vyJfICEM1397TrYIjmrEEWOLSvXDYORCppIu6Ok9Rzjq3sumA9NDi35m/H4peArdS+oEo2&#10;KqhBM1vSgg1BuHEI66cRCsIUYZBrY6XBJmgKrqAhSCytRNkjlJ2wJ2STRWiPeVwETgylNACe8WrW&#10;UqHH+8rZq45G4Lbpt9qJVVMEdN1HDLfIwgzfvrIvNqq2BqdgbFJZmln+98/+7x+akRMCOXGXY8bA&#10;5tB7GraRZdLFB5Z/FrIC36yl4jbTbPY/35g6nr28l12vk3rMaqFZ29CFgoMbEl0R6GYVlCiN13Ij&#10;ixJnSERlrURRI4hBxLig+hholVLnUQT6Pnv8ehyhobVFxtRKWW2zqmTVkipbtYz8l03QaJfWqtik&#10;IMgwa42+gOvDjXaaFFNX06IgbERD2N+NC8AM1EECHHT03G4wuveAm37VFv8gTavXQHPIQAeLFSZ4&#10;ADUQHGaHHEcwG6jmFcAe5kQz8DK44Wvmc6woa+HVRuMoGAWO+mSJIlpKielVHNXNGpi6N0B3zA4V&#10;kZLpFYIR92qMuNdDldtPH2qmxHcQD3zJg/8e25PP6VLoO2udH2lT6WuaNGTHdJTyGeDvErwEWyQr&#10;mzC8jsML4lZoJuZk6AfspM15zL74Casik00NOMMcM5l+Yi4cJuj3+TtMe3Cbkvrmr2COo3qI4cKJ&#10;puR+QEDHE3RPoB/GsqI6S6WxlwBdx78VUKSI5pQormkliyE6CFa8ArDH5rU0nmFYKGunE1Qy1+AT&#10;P+b1+pAyhT4mTcrgjl6dqXoYfXQM1cQ9eu43GZPpB5LC3znPQLNd4GtZwf56Ar5MffBrPrd2LWKJ&#10;sXpxPxa01hYNHdtK9sv7axIuJPPRCnc/QvkLl3vsqlKqNjSnCjIQbTECMYaz8zEyaKICtXOoQE3M&#10;4TyLoMZKKwXQaCaGgI372SkNFcFc/q6VhjByFojw2Zqag5mCy7nysMMQSbyC0AKc78BjKKyEsGqa&#10;isNEyFg9fRlBQjLDLFZj3z6SoKgWSFBmrmWKz8/8+AvP9//oC/GPD+t/QiCbjGwy8f8YyIYr+omR&#10;sMnMid9wAnsZvOzHF8AlH+lo5BZ1mQ7ULYAyeF9pWCWl6ZnpWZADCoEY4HWuAthsO/bN6EIhk+N/&#10;GMzw3kVac9QT5/vJvEFD1G5cDuUul1QdBrTXgXP7dfTsYQWtnKzarUqoeE1bkGJgvN9O0rSrbdVu&#10;Yz51XJ8TXm59EDkDtfcUqhqL+2mYUx/5BnnSkr3V85g4nXf30Mo68HdTJCcw2QXzYF4jkGMNB5ns&#10;bORzTSCbybUJ5Otk27tk2Wj65SsMsy4TZLvw710CPHNLo2qKnjNOd9Z5ab+roxaXzyM3HmYPZIV8&#10;UifVhrRJdBzE1lWC0QTgq4yYzGFE9oVA/kZW/JIurd7Sfz9htXWHQVccD/1lk/HzQfsjU8YBrbwD&#10;8eJeNjIdvfNDJvvGNvaR8UFClcOcR2RYA1J5ZIgeRkbnL4F8jSCOoxyONoFs7GX5HLM2e05FcrcA&#10;Iv+U4KshNMwjKCekBIedP69mlS+jnUP6636Ah54EuWsWypeBcLgP2FrRBuDOAUzzG5fGDy6gx/xb&#10;lwrmYYKegxYAny326PEZkupr6iT6lIqpeKoUOsYl5cPnTyleRHvnztarm2Ct71zT+mVeaG43UciG&#10;GTwbizX3Irpjh2DI/d5Um68P1YarAzVlY3dV71Nd6XHd7ORcUytOuzG97qV0xdIqZenfVKnnb2o+&#10;MoNKNkkLo+k3ZeDzPJC33YB9zZrzVGlnamj2xSpaHIvsUjSoLUpqr2PdNGdzJ/WaWBGQibNuPj0K&#10;hwCxgk8PLWQNowX3wzhHGISR4R2blEap/YEW7YuBYf7jY/df/I3/kED+29/4151TonFNov5QQptg&#10;SBUWlMu/+M4SOM0/ydyvP73Qsah96uRQFxhnHc1Z2xpOaG9tvcaNiDWr//n6lNi1LUoZgRc7yv0Y&#10;xthnAXsAw1zGJHrNlTEoi2RTwUYMOBZW1Ebe6LXHPFW5iZ3yVEitzuOqy3f3VNXu10gFqlspU4mU&#10;ylwquUq1ysqgAxkbBmshh4ziRXdN8+2PjYuLwqPi9PTZE50+BtBgwiD1rGKrPgyeXAvk1baSFXTJ&#10;roZiMoI/Tm+NdYmNXue0JkhYMVEiX6H0PUvpu4+ecgkl6Sy7Ujrp7qnHV6/q1qvnin7yQMdPndLO&#10;tesUjLrl9H79NaxmDfWjlB9EeT2azO7C3+PO5HeprY02FLbVTgZuB3G4OFU4H+U62mLgmy/nTI7v&#10;VQrdzJ/CYjoXZYAifB1xxvidvthk23tcQA/Z+z4BA/2CC+UtwoFvmDw/S8uaKQNuhfx+DBPjc2TS&#10;IwTgNtvsCoZ95Fo4txywrB1kk0d9WS31LmqtAdUryKkrYgc4Yqzcsg520mlF3bmphy+e6/7jh9q5&#10;ZpUmNmok1yJFtbVEKV3EXO8xe/RnTO0fsUq7m7UwCLKC9NipdY5q5KhdDu0oVUReBQtprJUNRA2w&#10;zcOH6NT+zbr/NFabTwTIJaiXxvsgjbyjMwPOYcgPjVGX8XWVu3xW5a2YQXYtssOOA0y0dSo+Wy5q&#10;3LmSchXOrP5OrDHXj9XiZYNVs0N2ZbFLpoyFkykt3Hbb5tk1eS19MH7XwbGgCBFR8ARV6BeF9NKZ&#10;ylSFPA/nhmrRNnuQiC1xBBmgg6f26QOSsV+/gME3O2ILZtQIBxDQcAoSHBONJ5rBTiTUqf/s//7B&#10;gfyf/3KNXNoLOKc7T6yQ46y2clrCC7uL0gZlQqPEaTxmDbkiABEC07v4IVMTgEyON6XSYji7c3Z1&#10;UK6KmdRoJMyofe0hZdirbq/KymSTAQplTQTm2qrNyErKRJao2biu+gzrq+bdmitr8fQq2zoz0qat&#10;MeDuS0APlM92J7ks5gFa5KmVO7bqZPQF1E6Oac0ad80Z0FGTy5TSfPa8mxnGxGUoDg65OGVhQT1O&#10;QzmaCmgiDKZIgBNnyNY7GVp5FcinEy4z9ezcJaRfPiG3IN3k3AGAcvv5C8XduKkLZ87qwLr1Wjdv&#10;rvyHwUNu3VKuVStrBuWrK6XsXMp1d4I7kP53NeCLwwXYFYMoi8uPxQ346mhsRiMBiETkKsa/XZRg&#10;tmFohUIH5fBdM4FGF8sYu78EifU6A5k+fXI+gsYCkHIV3ehTnJ1MqVeQtf0oyRcWyaHxlQprRH0Y&#10;Ue2aaN5g9qozJ2nbigAdP7pHF69GKeLlM90A/HAXptsDHtxHZKI7jx5r03w3zatRW0tyUykULqlr&#10;aTMzAc8O3tqGoC6B0TgWLuyOjxVKodU2ZPi8OTWOif7iDj21xctX504c0oXLx+S/0Ueuy0dq+squ&#10;WoQwxcqwflpzoR+a2RipT2ym/KXzK0m235Sm0G+oXOZWbaRqOw5srC6DG6hc9TKqUMdW9uOwGVo/&#10;VF7rBmkMbhmjZuIcOW8YbpEIzkfaaxF+3oto3RZcrAXvG+QW5B2vCxgQnoMqure3JgV0U2/nttp6&#10;YDvf20OGWmCnzYLGkqd+ydD8mguB4rfIX5k8nJjO/vOR8e//Df/lAtmMB1D74n+PtXrPIkb8HTWO&#10;Jb/nHm5LsmXAGQZfqIoEXW4q99MIvMch/MZAzBM8tufpjnKBgVIMH6ahoG0W7e+ugQtrKql1EvaD&#10;WIoswY94WmPlrpgMI66MGr+oo1btn6PZISNUsmEuixfz/PVImxpjOUjlgfTcKw4sRAOslyYuGSzv&#10;dYt04PTvenwzQpd/36JNkyfJrXFTTbUthDtjPoK1gM4hEBfDBDeK3W8YAXeS6fZGEFW+dsW0YUg/&#10;PQw/pQ+vXgBi+KTHPAysrvXGtBxwo43IxR9GhRT6nSklb506oQsb12uvl4e2uLooBL1p385wiJuC&#10;KIJA4cX0exN95JkC+fFEsmI/DfOKifktMt9NdtcmE1+n571hSB3stm8ZyChuk/cQaHgAO+kegA5D&#10;8DAOhhGFC2olKK5lcIxDqzMzaIjySAcuSkzhVsyYqi2eHjq4aqWuHNyrR9GRev/sEWWkUaj8icGJ&#10;me7/0DPWLc/JTvFml8qk9uHFc9rqNFJu0DM3WFvRLtBmYAUTDcLrItXMeSibO5haBzMbcC+UVUsw&#10;bN9g76hLa7YqFtroybMnFLLJUyPm9tDMDeiYUd56MtycENqEdRLryN/7aPGaQepo30AZEIpPzvtX&#10;uEpu5S2dSbnsMqhysxIqVc1OWQtmUNHKOTTAqZ7WHZmiHeGBmJR7UUbPQq11FHplXTBEMEIMSCEx&#10;4FpsaLSAkYLgcC/Y0wJB/oYajjD/0u1UUq+e8F4BaDKKjZaVqqkuTbgmzobMqskoZRp2wX/rQIb0&#10;zwsB6VEvvtxW6Lb5smdtNHdND4VA/A5BNzgY2KbfhXoEckUti23ER9ZSqIusuQ6w/UJndZprjQYT&#10;gu7udZSnTgrlqpJTU0LRaV7QVFXaFgGvnVNztkMoB3a3ObovdMp2ajIkn5KCWpoFF3UWKLPBc6pq&#10;jG8FpGAaaueNtnLb0lyDpmH7Os1e4bv362EUxnFxV7V37zbM0PCgql1Ew8pkV2BxWx0pUlH7C5bW&#10;4VLFta5wHs1FRH1mnz46H3FCNz7dA2jySvHohH00KuUGjmtcBxAXQ8TE0nIY0sl3zley2wcCJZ4H&#10;5TlDt6g7t3XufJhO7NqvA14hWt6afWbBitqVrQRi76X0Onlxfc1cFNM6dK8yJoeEkEwPsmMGnisp&#10;YA967jzsaVnzGBSXgZVGEFwnKNU3453kX6mKBiFuMG8gU92lK7VszwG0ti9q170nuhnPzv8dz6xx&#10;MYEEYJxFjCiDxWWEhxm0Ol+nuX455iOf+PMPFDu+PtXNw5u0dlAHTcN7eqVNVsrnPNpol0lLiyXX&#10;skoZNbsg3OvieeXboaVOeHnrS+RN3btyQ9u3HtFsD/ABiwfQmwLdRSRhWQwywFurq0H/kkqWLamG&#10;I1649uRw7FsGq3qrikoJSKVpj3JqPqCcyjDQzFspL/rTWZWClVYSsOwFymaX/azGWnNmrFYh9Rt4&#10;Dmme02iVnaysAGYkQVeg1aJIEwz9NRgZYL/j7eTkX1N9p1SXq/dQVqXguc06yfTAZutihB0t2fiv&#10;Q97E0tqkpITf+W9ZWvM4WwL5M+SKj+gUv/2DN/XkElXpnE7zt6AceQoFSCRWvE6j9Yyh+OyDJVja&#10;V0UiCHECZIJCLoPyumSv2bs6qwHaS7kr5NbQuUO0PdId4YEa3NiFNNSls7ZdBwGEKF0ockLD3Ssp&#10;T3VE7ylLA3e5wGturmRk8YKN0ms1N/SW2BasK4Zo5aF5ClzrodHdkHmZNENH9+1X/MtH+vzxqc5s&#10;D5RH55qay7DL+7fU8kuWVtsKWsmddc3a1m1099AhxN+ekIHf6uHXeAT8iYrEd/ov4wQTxIby9hE6&#10;6Ht2ku/grBIS6GIkLPVMgFsMAR6/VnzIZm2t1FS/Zy3OdNxOL5IW+n8VyOGgrg4yqFpXuIgCKlfV&#10;1Gq1mA5v0JcPXKM8rDc5pvx/YyoF0woaOt57hjfvUH2BbPINYI95oBOQA8Yh+xuYgI8INLxAQ/oF&#10;Gwr0pt/e0Z09q+RVLh+2qSnklzWJFsG8mgojyzldMq2uX1635k3W9zNH9eX+A907cFpDuvbXqJHT&#10;5LU0BN9pX22ImImdUDPaKJwtL3SBMTeK4EzOfAPRhQU4JV6cT7YMUC5goQYMNHAiXPSzy7Rw5UJ1&#10;H9FdeYrnsfx6KtZcmezSaDaOkUuBAq++As01FsCHEdYHbDT7YG3NPQzyj38jBKuXsUvLMPHGIWKL&#10;owV8YqiJX7htLQsYxtKfPvCO/N9A/tdrfjMD+8GL8xkrF1OeoQehmLvhCAM4sWKqpNmroTsex5qD&#10;Xd9S6GR+4RXR/CqLlWV5DuUmhG9fACN+IHzGL++gXrNxgTzMIAOhvlpdbVW5TUmy6yBthwMdchph&#10;grNdFHAEOSEGHtOXtlErh9KyqpRZFZoD2t8+AG+m+pq9BSbOWju5I9wecqy3Fpi1105c5wPA2gIF&#10;PXporV48jNa982e1N2CDZg2Zq36N+6tuqcIa2LmZdq5eqq8vXzGtR2sqnkkngf+JB97wac15hqbU&#10;MzKYkbExMD8j1fvzJysNQ5Y3ihgECXADvWLn/hw03BtDs/z0Wt8pXZc3aaCV7KYvFWLYxoT8Htn4&#10;IZTAR6yYjHH7ZWCYl34dg2k2rKVHsI4eocN9AzH9S4BSjuTFdqVMJfk3aKaYbb/rjw/f0Icm077m&#10;sHx4R6S+4ut8bdiDJnDh2f6ALW8gkkQ2AY54IXjnn1/fAopAEM/QDhkCff2MWgeKHR8xDIhav0mT&#10;6jWiaimr0XUqa+Hgdjq0fIEenT+v++dva+eGzZoyryeWLXXQ6a6JpjSOI8eay3VXS1Ublk/jVvZA&#10;yncMWbIvoKAqmrLKWgUrpJcdpfMYjOV2nfdS0JZJKl61oHIUzwYYqDmSRR5y3zZSc7d20DDvEuo6&#10;K5uc15SmJwafAEbBG1cP4z0WiqRwEM+BL4bkQYA/AvGscvZrANkCQMpOVz2MD2MC/Uzx70Bv8b1b&#10;qiaLeaG54czPzVWWiJ0wGdmYkSeU1f9tM7IRKDPoGIOS+YTy/nseiudvnyDed1xeGzD49mqmqcvQ&#10;+DrIHvkCtLLLlbCVwa41qgKKnAS1mWaj9xx4brg8Dg9n4AVFEs/lOdtrqFyr7KrctqgWsqPeHNMb&#10;4XecAhG0Wx3GCutEX7mubagiTTKpVKPicpjZW9tx5tuE7GwbhNjajcuCCGAFbYzppUU3O8klCmeL&#10;Pe0QfB+kAB8cAIMW6eSufYo4G6ujJ64rcNlxnAsna9XO1bp570aC0ghKBt/5Xn58Mm4X8Ga52p+x&#10;nnhCID8h78azsvtEMP/Eu+gP2FcW+RoeChZ2jFHIzJStLwnwt6bG/U6evhergGaIvrHmOVckP/0v&#10;gQx00gAqDDjFYL4vgAQzJwySxCXw1XEwnZ5Z4KQ5CGiQVxATTuUuqqACRbWmVQdUKvfq22t2oq95&#10;BH+VAu/IxsbI5DkZ+h2rlK88vD8N3xZpHXGx6OsrIh7qmPmxcfCgDTArmC8M8Yya5Vegle+xvT0c&#10;sEKb57hpT6iPwk5uUGzkHm1bu1HL/HfL0ydIc4IGas76hloZA+DnKu8tXlLTdtVVOqql0h2KYwg4&#10;Smsjxmp1LJf2afTZqmZVBnb0VRuWRdixu3aHueHzNVKlQfnlrZSdeQj2u2ewSI0wg9BamrXHDgw/&#10;3lQcv3PAgc/hknG+N+LyvQAFAQ3m1zyP1NT0NWWRW66goK1TFH33AIIYkCG+gfFDFur9B4Afpj+2&#10;oJEtEf2vBLIR/vu/gcxuzuhoMfszwmood3wkPXxEwO/6yzPYco6U46Ja6HhVxrQNxwNkVpZGGnmg&#10;GnBDa/ER1X/AHoEoQAaeQ072PKoQkZ01f1c1le/AWqpOTnWdWpPLAHOuhXXl4FGDHgxd6AM91Lh/&#10;fkADmdVrQnP0riZpY9goTV6KtBC6Va1GWsNfraVFuxuqW2BFgAjtAc8P1TLMv7yCh2jq7C7y8Byl&#10;Dds8tP/CFh26dFwnoo7q7pt7qD0C7uch+EkpSj1GNuVhMN8bPNXXn5CvQTr4HRnuo8lmfK8/ARf8&#10;YQ6/bsT+TUYm/zI1+AY5Cy0qQvvHD4In/qZWdEFvCvXK8xD2n5KB49khG30sIwBoiB0X4A+bE4Z+&#10;9CVWZmbH/TIDLCngkc+hQd7GF/pIbqbhILt2DR+s+6cOE3jx+sYDS31Mdv6sdwx3nvHvPzdSO5SW&#10;X6kUTMVgCWQyskFboXbHj42mTYJ8DfM7HnzTInzlPeRQrr+7e1cPr1zSpfBD2nt6g1bt8NI0NwdN&#10;XjBRi1fNQhBiOpXTEM3aXVuue6riL1VPC1COqeuYTxlKpVTjwQT2SiM1W1+9pzLUKpdBOYumUtEq&#10;aVW/M6blu8Zrw2F3DZ/ZAbZTJuWumlaum40FEcL7DLLMgDQkqilm5JWRsm1hcdMI4SL3P96NFecA&#10;eMdtNRmfslGLK8hj9Ujdfx2G/Snv3+fHDLdMtfFT79GHsijgWDwZTCCbniMRzWjI0gkT6//2gWwp&#10;W4xIRwKy09KPmOHCN14wxHgUcfuQPNaMZmhRQ9OXNQSlA9XseGMcFupDeTQ+zOg4n8CeNZyyKQyZ&#10;V5wrVqI9vJRetzU806xoNaXHcb444I5MkApsamZX1+nYvwY2VopsyVQFB4t5qHbuvmmPbWtb5SyX&#10;QsXqw6aC8uh3oJ3q9k+jDIjhDfBDEP4Uqwtu8xXHuqNAYa+5y+pq8NzCGupZSn6H++nczd8V+yxG&#10;D2B6vccNweK6Z/i0lKt/QI7/8ZZv0GBnjNSFOYipc2tZSlvz0dD1jCrGe1oN8jjY72+QOVAC5Q99&#10;+olzwaebOujEv102J/BOVkkof3zO+pveQ9h4kyYPypW54SEbLjK0wnyARoCWXmeSbkQRzHlhJttM&#10;vvcAEx1P/3o20EVvH5wlmT7kAoE2CGHkD9wb3qE0+px/8wUFvnHpMIW+xQIUfDHNMt8D5y0PM1+/&#10;SVCGqmrMAMy3+p737vnXj7r68o6uP7kG8f6cvLb7qsvM/uo4o5fm7B+IqP4QWEXDtOjYMI1f10sV&#10;+lmrSv9C6j6/jFz2lINAUxsYbiFlL51eBaoUULl6TZQhax4VqJVPLRxyogSTEXx9DqxfW0CKGI4D&#10;SQ8Nml9ZtvXzqPuibJpzuLpC0ARfeYPel4/zjyPIf5ZV5oWWXPbMXY4jKXWwLyymZpiXN9Ti4NFU&#10;gTcJXKoiUyazVvtpIJewroynlOV9NMdgMU0QWwI5kV9gJtZmXs37a3l2E84/+7//cusnC2iE7/yL&#10;meLySvww5lb0JZ9R6v9ATvrwxz09+HBK609NURN7vI+9C8mXQF6B3YwJZB/eIHMCwvDiQe41FO/e&#10;pVDOvI7j03zEWb1n9lLSIsmUFNpfkdKlNcZtoBx8Oipn9eRKDrpqqp8D6ydHee5rqL4z8ytVzqQa&#10;v3gYEjFTNDmomVIDXijZtqRcdo3U6mjDtsHk+vdW2hk+DA3oEVpOD7fw9zYaH1xXbQZWlyPewtuO&#10;7uDBwHUDMsZXI+QHp/bzS/SnHhPRfwnkPwjen++/QqCnPDXBbB4cA/XjKTBkuAfc9CaYnwI6eI9s&#10;75e3cYqEjnesblEUQVLoWfLf9Bopn7dI8P6HA9nKuEfm0TiYR7e3++nHqys8wDhXfrlvCWS+GKqF&#10;d7DAUP3mfKDs/zOQ0WGz6CSRsS0XkRGaYxBnYbcZQUMzKGNYdxXQy+q9mzR6mqP6ju6lMR7jteRg&#10;EAbgy6GsOsr/ooNm4D3VbHIppQCck9QmiZLmhcWG4H2uuknVwyOZPLZMV4NODZg+pwY7b62GTdvI&#10;b5ePdsZMQ0G1g6o3raY0wD2d3DGYP4tZ4NmxyCK7af2NAVp+1ZAfEPM/yW44DFwCP/ZDIjjkMrjq&#10;MKSBD7aXkw/WpxOLK3DTKNBYsRadMAtiywL0ML2wWTWZBAOWGg03AzX+BiDk/wbyv3VF/XrBzANs&#10;yc5m1G8saRgo0D0bMCdl9kvdenFF6w/6QZBoKKfF7JF3DoI/ijsDSogBZ/EtApUTiFvCiug6iJDX&#10;QHYXK1fc5j2Rfpm5EXvTDU01f3NLgnAGus32yo7BWtfx5eW7Z7jWnZup8Z490DJOpXr9EPM71FMT&#10;/NsAvGedUSIN5tfQLI+0lj/2LGNW1UBZIpuq9CpoYWGt3jdURxAU3AIYZcNmJ3n6DpYL2Xvciroa&#10;4VNfqwG6XHv+gJITEslbvkmqsa8olBjXehMMf7wjq73niTHaVMSRcbYxZpcf+bw3XGzxlChGp+o7&#10;wfMz/r0ert2ina1wAkRB5FjuQkBGC0Het9bHdPnogw0RA6UQtLIvo8wRAWT0aq68lNX5gH0WAolm&#10;AwGkjPYUr6yhyAPdO7afLP+KkviD3rwz2dYCGEYV9ROBSUFPOf/pK84clNfGouWneaCpGswq6gPV&#10;NatxgoB++sN33Xj1VJtObNDspWNgtHXQrDVtcDysC7iH146J8dKoQQjZDeFQ1URM0JCFbVF6SYst&#10;S1KN8qpPVYRTw6yqqt2L/T++zKtgJo1yr6DiDZIrB2izcbPHKHi/s4X8sPLkAM0I7ahMpVMqfy34&#10;6X4IFUZ3lsdxqrHrXPDQYj2Mx9gFzOwR5fdgU+GD71Xo2f4KQJlm7JLG6jSCVeOOhbr/PMoi3/yH&#10;sTm1uFdYCAF/bhj+XLvxXhhxvQTarjlm4GVOQn/86zH+7wsI+fMV+BPZaZlj88vmBTKa/VDEzL4S&#10;OZW78Te0+eBqjV3QD9kfrFK2gDo6zYQaKGcwQRx40Y59MzvS8wwu2BmuvEiw0/eGnkXfmNXDuuiO&#10;8tg5Re0G9kOgAGPyOWXB5Towve6DvlMFFaqaWwu317esqNo72Cl/ubxqM6gh1qEdtO1SW1YUuBOs&#10;r6Ny0CTTl0yr4nVt1alfOeRnK2gdD+2xIzO0Y/tEBBM6atLOihq1rirGXhOxEfGRf8gK7Vi3Q7EX&#10;Y/X2FW4chvpGv4wIVYIeVTwXF7JDljKclEz7TInLwIsAMpNj43JvtKs+Hr6onZ1xWcxYQLusy+l8&#10;ruJ6mM5KL1NkxRIWyVkw05GGbsgxonYXoQ8+SIkwQbrC4LRLoulVCnO0khpbqARglTAqAJZ//Bvv&#10;jT6WSbZvUUB9/5oe8TlZisk7k2pTalpmPKb9MRsYvuyXL74pPOK6trB/Dlq/A++tpZoW4KwpQZAT&#10;1rTDLRIaIQCeDVjWuB+tqX6+RdQU+xX7IC7PkzgzzGyvTAgXGtUO953ttflKP6Sb+mlqQB+kjp20&#10;+eJgLTvRBiBIWQAfVqrZvJpmr+wCdXEgMFx7fm+wuk9rgw9xT4uhQQjmc17Y0vpcwtkyqol88aB2&#10;PwP3/CSKM2E9UYnpzGwEOqJvEw2ezte2eaauP7jAXcp+IDFwE9eCiR8TR9Dm5xaBScvE6++O6Y//&#10;TOD/jQPZZOrEV+LPqDYvjglkA3uDrM2T89WsZbg5P5Ky1u9dqvFuGH8vbKo5G1HexGJ19ZVGDDMY&#10;WhxjUgmsMxhblGUX0dC+ADqMvnnpxSaIFCBrurO/2o9sqizF0qhat5yIsbVQrW7F0PzKoZ5jG+n3&#10;2Kk4BxCsLbKqcusiYLBHMiDB6iYaB0P68YWHWpCJ2ykLEMNsgO+tCmNrUzmlBjgWkPeyUQpcNwW7&#10;leHsuDHAvtBLrluGavii3ho0nYfIjf7sd2dK8vX6/eJ2HYner6sPLun5q9t69+oBYp4vCSYyIwMy&#10;hJrJ4gzEjH9QYiATSF+j72iTw0Q5WUPCLw0wBsGCNaDMNsI9XgXm2q+ItXxwMgwsUkD+BfIoEMfI&#10;7XChd2YpqK25i+GrVEjTbACsdOuo2zeimYh/YtWEK6UxQqMPNO3AR0ztPn94RZAblg810ftXev7y&#10;rm7cDdPZSzt16Nx6ILWrIBPMB58+QiPxxB7raa9ZKx0UcnAKxnpTqHx6s/9trMmB1dV2fD7YSb8p&#10;T1V8vKbaUNrasw/uoDylsqhm6+pUV23JtF214Tx0w1OTtebYVHls7a4F69tqom8LtR5SRcmQAG45&#10;pLTmru1KGT1IK3DgCKZMX3txnlaEY4aHp7OfycKwmQyc15TSS06B3jpu3BSHMJluLcclzTQR1J7f&#10;Bhc9fXeVTualJRv/MAH690H815//iegyP/gfP/GvgWz51H92g8zf/1+vR/4X3/RfS5cEYGuCT06C&#10;ZxfPdsJHXqn9p/bTj4LImlEX1Y/2lNktyb4MvRiCLQXMsSzcHjG/cryxuRD3K8kAjDf4XAMydWM5&#10;BleSddPsylQyE2D6jKhvZlcL+ttVpycqZP88layFR3PVNBDWS2lDLEqcSL9MNT5KcFVDzzTVwjU1&#10;lKdQKjVsWUR1YFhZlbeSVY28qj+4vZo64NnsC9cVydSAE13JPoARLuMEGNNY0yOzaeiJpGoWWFL1&#10;PTDEXtpS8/c7aG+sN/7OW/Xk2RG9eHxObx5F6BNyNl/evyFrM8mmD7W0HiYpx7/S2uXLNaR3N9l3&#10;b6cOjWqqS4tG6tymudp2aK5m3ZupRstqatS2ltq3raM+UAzHgDEfWrOy+lUrpz71qyJwD+xzW4Cu&#10;IP97g3r+Ou3LXdLtS0j8H/D0ff/yvV7df6Wnt57p3rWnCmciv+90sPy22mvwghJqPSmrus3Pookb&#10;SyH2jln78UZ4dmE9c2k8g8CJCto5WT5rpqt+m8rKAS48I+uwomwPOjCoWrCigzafctZ0v44qigd2&#10;chBoHpubac0JbH8Iui3n+wLucFQXhzoMKPOpOy4Ya8MHKU+tXEpbKC3YAuCUB3rRZ5fW6usoyGCf&#10;sxz7l1AMyP3OdGNF2QupKOxzkIsKOd8OpB42sDv6qv+0pnJ2G62D549bGPQGRYfcBdN2GEym/PkL&#10;SOdPdZvECP3XPv7luf2f/PY/Jaz/jw5krJwsgWzURl/ge3ssapsc5zeDEZNHE5fakJmrQgZvyT6Z&#10;NcN59r3ImXqdy41jYQGtvcqADJuaEJQQA3EgWLJ3tgZOH6g+4/poduBsbToVpPUXpqnl0CrKg99R&#10;B4e68j+CCwEyMv4PBmOg1l7eV9oCFqmNqmdypQACOGP+EO0/s1pbT2+Vx3YPWYFmsqpRXAMWtNPG&#10;KPp39J9Gh8LqOcwg7noLLbxlrbEXM8gZMf0Zl5w1DWkix2Ud1d+1joaNq6Whw3GOGNtZS72m6dSB&#10;bYoMP687N24TvCx4f131hg768e0bPbl9TdfCTij6zGHduHxBt7CUjb0WwZQ4nDXYMV2IPqGrsaf1&#10;NPqsPlw8q7enj+r12WN6FXlW8fdi9ITS+SF98D2a9ls8zHE4VF6+eVVnAWxsX79d7jPd5ThwlPp3&#10;Hyqncfaavqi/5i0H+7wbhFwkRnMR3aGastJBFmf3kxGw1Rw1IaSh6vfLr/rdS2C0Plo5wZ1nRpS+&#10;sz2zhEO+2ntlqvZHztS2s5O05vBkTfEcpKSQH5oNTCnv7bW1EWBPyL422kMPbWYh+ZnO18OneDk7&#10;3zmIUDTu3Vj2rl3ZEADuuVIBqGUhLhEID1jz+oG79wXO62n00mHJrQR+GXgGoAfrpeo9M2j+6tEK&#10;v3dG8UzezWDOoOi+sAI0SP8/LPYQv5JtYkpNbPX+rWD+v4H8Ly+ohP2bcUtMKKMT1uqWqVfC+VXN&#10;WFZTZCXLMQNTxAmevr+j07E7FLx1MmuE+nKYWx0jN4L4zHgm2wOxBOFWRpQgIBzf36MoH55pgHlX&#10;PQAGjXC1aCefo80UwH54XbgTShLOYLNbKmfxzKrSsoImh7TigWU/Tak2B2K62zlu9hODsLNpqMxF&#10;UqrtkGryWDdKW8+5K/igizpPrq4MZdDUHldC8/BjCmB63j+ogIr1Qgw9sJrcUECZiaO9K8CW5Zeh&#10;5EXgi3x2gJZACli0H0/kgwzk6BWnolwyBRF/18195RTUGSXQXvTw9nINHa4Z/rgjho7Q0h0u2nFs&#10;kXZgXXs2JlR7wrZqy5k92nJuDzpVu7Uv5oAORO7SofDNOnZ2jU6cXKELYasQclhBSeyBxegkjNCd&#10;5bRikByCaVH8e2usT28tWjpc8/wGaa5/Oy1Z0ULB26gotnXRkq3taElQ0TiEqTcspHXXGDzRpy6G&#10;FzxuWVO1GltYFZCSta6cRdntUqpqOxtYRyNUr3NeUFdp1HFIHa07NF7eEFQadi6t8g1tCMiyCjpa&#10;SR0mGAYTfGF8o+es7K9NF6ezMXBFRK8ossYpVb9XUW2Ec7wiglJ9F2ukIwwzKZ2NiZ3HBSiuRiLq&#10;bB3Wjry3bC2Wnx+oYIBB81axnZjdUf3GUVpv89Klm1Q7H28ycXlFHmYaz574i3F1NKoeBgb75yNn&#10;fmxOAgUi4SSsl/79mE6Y7fyth/6nJOI//9L/chnZvEimxDHHBHMCRfsvffNf2hKL5zGDom9MV43Q&#10;2Rf65Vdf7yruwXEebF9MzvoyyMCUbC1GZYdxD0CJMwD3vKWRlNUGygngIBBFxKBLpehfS9BTV6Qk&#10;q6XV4LW98CjuPqme0qH1VbCCtTqMLao5O0uDEsLnBxxu4KUxcvDrrIqti/PgFdCC1Wg+HZmOv9BM&#10;zVzVX9b14Me2La4xq1mFRXfQ9P31VKRzcpUZWFwTgQxO2NhKtYYVV72BJdXRsRKlXgVNCoE2B8Nr&#10;KQ+pFyKDvhA6fKMHagEihBN201Nva68p9IqT1naXo29bTQrsjHJoR80FJLFk/QC5rcL0fdtgTOzm&#10;aOZ6b81a76VZa935+SItWj9PnmQxv3XT5bN6AqXuGHltGs10eKgmr+nD19RPY9Z115g1XTUGQffx&#10;KJJ6rO5rOd4IFAbvr63V6KWtY8i3BmXTgLMYmCGLE3y5P0CLIRq+tJ5ajC+rcsjqZCmVwoKFLoTm&#10;eIu+jeW8pL9Cdo3CkKCDStbNg7hDHnUYVF512iICz9qsVM2SbB4qa11kId4nG7XuXQ3R+FKq3qac&#10;Oo9urLaOdZWlJEIAtUvChDLziZ44KDYA5FEOjH1ZeuCacgda6cM6yR/RRl+kawMwA1xxmWEmrDkX&#10;VD3GzusD8ARlzK0rde/pHcUj+vjh232eMcPbiicb8xwxhf4KkuWLUej885EzAWsC12IU/OtYTHn/&#10;A4GcKET5z9cI+S8XyIY0YabS5jDWsrx8/2KS/edswbBPECJ4CUzh3SuLZtJ3ervPIMC+IBL+8Y8H&#10;Onxhg5ygwPWeU0tT17XX/N0QyJl8LmfwFEp/a0THfc9W4oFEG+p0KcABtVlL1FEggnxe+3vhTdVC&#10;jXoWUcEqaWRT5zfMvDIjWF6dibc9ATdITYeUU+6S2dWNYdnqE2O1JXwC2trDUZFopFRIxw4koy9B&#10;PmYJD3yfJdWUvEhyDfbEzhTXi36zayk9g7FSNQoB6s+iPGVSqGqnbBqxpAZqFL21mJ56/slu+EZ3&#10;12K41guOoCd1GXMxytFVVBh+u+xRRRmr0IPD5bObIN7eXS7rW2ry6iaasn6wpm8YqxnrncCQj9Kk&#10;oH6auZTPWTkIMM1ALVnbX7NCOuKb1YnWoKfc9g9GSmkU/kfOWn4RWOm5SVp33Fk7j03WruNT6FOZ&#10;9mNcFngCLjhOIMtRlPRHR80Dc3XfSxjXX+iqXh7FVaVfVtlB1K/cylqFq2dSlWblNM7NnoHVXDTL&#10;HbX14hR1HFVVuQjKdHhdFShVSDVbcdnN5dL6Hags1rqb4+Acrxum9sOxB2qQXXmqpVf++pkRfsik&#10;IXOQ2NlLZQXQxxclDx803HzgDnsiNOHGe+nBZDoIU3e/sBYIN3JwpRzpXlNODBXdQiZo7/EtBPBz&#10;+mDscpHR/fjlOeA1/JOBln5npfbdmA2aqT0Kr+Y5TPifoSOa5xCIrcVW3XxMoCj+W1V3QuYxv5uI&#10;wTZIgH8uKuS/YCDzYoKSMMfkZAvd0wBoEhHof/YuZklv8MhglF/d0tu36GvBLPoKrNH4TRk7y/es&#10;ci5ei5GDdyv1cMU0LpBeeJerAo9P0/wDVcnM7DTD65CJa2s9sj/Lw/pDbewHIQN64OkuBHRr7bjV&#10;UfbeBfEByqTMuCrals0Dxa+nxi0qqwqNs6hKkxLYkozVOmChG+jHHRdXUuEaOQnwbHCnW7HHbi7n&#10;FQ2R4q2qrGUzY2U6RvOXdlDDFtYqaZsP9c5x6tG3gUqhOpIBzemcJdBZDu7OhTJOA7zrqp4j6KRZ&#10;pVGJ7ICm2EB8q1i3YPL+OyJyuxA/WE+/GHq+G/aeneV+89ehBVjCsC8InvaOuD5cMi31O3jz7ec7&#10;a/WxVqx2euBvhFgDfa0/MEUv9rpeXBqhSA8H7+2rFVwS2/ax8tkyUtu3j9KqUwNRleRz4zpqHiSS&#10;eReQPLpcX+5Y+yzh+PE9+lyAQLK7ltx+b8gevr8cFtlRWqdTvR5FtHAzlqV8rWsiHLVwTyc16VtG&#10;ucF2dxowSLujJmhnLFDaI9iebhsNmm4KlypYABQwp+9ppK6LS2tAQDWM2svLJ7YU3s4ovKBu6cPl&#10;EYQAhA946SXn8YjGvmUuQR0KGcb9WC9NWtlWY307qNPIWvJFLSTuzimeldcEFPBS41fMbOEz9NHX&#10;rPk+fCBEiTnTnn0F8PIN0ooRuDCHOo9j0O6JxyhXm9D+hdJMbKX/0v0lBLJ5UE0As3X4P0XX+h9Z&#10;/ZuX6D8ayIZY8AkCwrdv7DgxW/uOe6IBj5hAfodX0Nv3OEV8e60bbw/wgDipp2sTdZvWQlNXo5V9&#10;iv3wZUMer4PqSDUyTT0FwGryA3cbTDYMNYB6MLpBZ2ppfTQP+J7pmuM5B2zwOK060FdV2+ZXsRqF&#10;1X9MJwY1ztpEGbeGwVlXdqO25W00fi5m2LCrNtxsD1ywkvKXz6+BM7CpOT9DnYZVkXVRjMwb19Px&#10;/au1a1+wth1Yo+EThyuTbVq1w0Znwb5hauxQWamKJ1OakimUsUgaZbFNp6KV0mngaDuGaiO0mWnt&#10;8iOwtxBK90BXah6m5973eqh7qK1qjk2tdi655ENJvwIWkQnkBSurqsvYjAgW2lguqYCwTnLeXFWd&#10;FuTRqGWVKccbqX4foJBF0ylHgfTKY5VOVojatxhZUFP21pBHBMbeV1pYBOksQcyKzyu6CfI4LdgG&#10;UNKeYmLM4G7DBXPBDFHF5tbKAO+46fCS2nNzKsIAfVA/BdiBVUsRJJIy57dmJdVCWwGHuP/eXc2G&#10;llfmohmUr0VajVpbC1w0+GdkdhYe4/W/UU+eUSUwawcfgGa1J4MwcwF5n+USM5paBLIbBmuzjzXR&#10;hA2N1d+tmjqMr6ANxz1RXznPMOuuZRduiCjv3qKLDYnF7MJ/AGYxQWyBAhN4n3iGPnx+9f+fQE5o&#10;8P9WDhhWkjnf2CO+fPlSN27c0EPoaR8AC1hQARbZW4MSSMCYWlw9DPyWH1tk6s2N9ff7c/Pplmmg&#10;+b8EdIy5AfGdZ3b62RLSfxi2vYE2GUaN2e/9WtabG9Uga74xbfzEO/GR3/9oofxBMjDk9u+UTt+h&#10;GABi+AIi6d7zOJ24fFgey+arr1NTDZxaHkBBEy09iv4TML1loMGCT4PZPo7j3mkGKAxNlqLUGXix&#10;Dh8xXA/vwcPfX74Yzi3aU181B2VVW+cSWriDVQeA+83RQzXSqyweQulUulERzNfna+uVaZoU3Ag5&#10;1py4SFpbuM7+Ox1VEzx3bvyq2vayI7u6wrdepBV75qqnYxvlKpZVk/z64wXdEhRTfpRLbOTo2UGt&#10;RhVVpa5pVHtAEg3zyKtVmGwHn25Ir9qMDNYaqCO4coTTl10dhx5ZEWUqhq0qZI8pWNeuwdR87yU8&#10;jmY1V67iSVW0dgZ5wrFdHzZWIzxZ67RJq75zimj+xraqAaY5R8k0qtQ6K7TP5KipJOGkYnpfQf6H&#10;RvI6tGM6jSfXRXpUeLxeF7HquUILwd7Wg329L/v5YOCyKyMHaaRPU5VumZ+pfh5aEgQh8LpeE476&#10;yp7RGjCxt5KjJ12sTnZV6VJApVpbKXeV9MpZK4l6uBXRrP015I2ogzfWpV4Msnxja8s9ohIStZTS&#10;/HveUXy/UcgYX6G0N70wutPTN1XT0Jml5DyHteBqF527cAittbuYILxlL/4Z8oohieLeyDP8zZgs&#10;G4glpJCfwNEsggms9b4T4F84n8i6H3kuzTEctC8GXWjBXFNUG2EFA7E2fAmD0rRotJsnF/AMJ5F2&#10;apo9k8eNfrso4/X5mV6DEbh655LOXTqhE8cOac2KFXJfuFjz585XcHCInmNYl9BUmn/AkFDMMQIU&#10;hlfKMfA5zNstE96//PdvltYmaI0Rc+J/htFizleCxgTwpk2bNHv2bM2eNU3eXnO1eLGr3BfP10p2&#10;mlt27NTOQ0cBClyhtL2uO8+f6w2MJvONW5Z2lsXdr9i1MEgodbgMDLb1Gx+RNQOYQJnDN2DUCRO+&#10;GVMSsUM15tDmxTTTaiOPw+7JAKKojvgzOEOgvBEP6us9ffJnHJy+wCP98pGVAqX2R76GyNhwrViP&#10;lpTvALSJq2KAjSD+Th4+NK5XMCAJCcOkyyCCzlagfKsMx5nSLIwpKIokPuFGK6ylPE800NjVDTRz&#10;J+srgAghqE2sujRUPWeA/qoJG6deXi2G8+yxbbiaDrRT6aYF1HN8W+2P8lWPcQ1kVTar0lsnVTGY&#10;Vm3ZV/ccVx/EWHWLQGD1ZpW0CgZPvS4VLP5EnUc0JdvP1CKEEpxX0h6sKKrZ0PGWxZhgAj+Ofpnx&#10;5vUhOwUjqOB5fITKN2HCixytVYmMWNDaaPVBB+27tEhDnNvrtwy/KVWulJbp7dL9o8A9t4RckFnd&#10;J3PRHBigJr3Lya6+8c2qrqmrymvwomZICxeXXU10u5C7WQmwZgVSS6EXkSbGMXPJWeNKiM0P7CIP&#10;gts7kswJqsr/Uk/AOIPVwamu8lfIoxqdi2vZqX6sjroDqRwnt/UuKoUUTybbTMpaLpPKtyujzmPb&#10;apB3Uy04xG6Y19sbVJZXBCtDI1d8pQaBXJ2SvrYWUQ0sjmyu+fTEc+mHpx2qp5HLSmrAvIJawBBw&#10;5+/zdT36FG64PHO0V4aG+RJb1ngC2Ag0mPPFQFzZkZtAhtFiMYj7+pZEArzU6OkZCLxByVo4LsTC&#10;a9hqH3mOfpgMlUBy+tuzDBLui2GwgXp7iZPnvdcvdPHOdR0Iv6At+/dr9fq18l88WZ5znTR3Ll7d&#10;M4dr9MQhGjtquHp27qL2Ldto5NAR2rN3r16i2mq01M1VYiGmGIbZD+B9TNXZM/LF8NUb3ytD2PiP&#10;BrLJvomO6okZ2gT3cwJzBTdJ8+bNVc6mgOrny6XG2IC0y59fo6rV0MwWreXWtbtWOOJLO8tVhwL9&#10;dXrDRoXv3K3LO3YrDtvLB6dP6U004PRHqEigtPAVPO9ngtaQIz7zb7yHi/zJYHy5RQ253gjZf+Pn&#10;36BF/TDDCPNG/PLMZT7BsIu/hun1s9ev0cNinYCn8ReQOl++v9LH99h2cJN9QazgG5fF+893den6&#10;NrjE7HXn1QBrW1GzVoPHZv20Igw3yIstyHT1LDtJo6dtpHh9yEJeZjgW1hQFkpZaFY2eVyTT2HD6&#10;vzDK8TM9NTa4tiq2z6NsdunUZHAJNR9SVqVb5FAL+ypy3+isrRfmyaZGbuUpC+e5QQGVbmiNZOtv&#10;Smvzm3KXSqdarctqzGx6yaMLVQQTsbwlgYQObsTkeYimLO9EqQ+wxJja0aOuiCUbgyEPImMF8DUH&#10;gjEPBoJq719Pdo3zKV/pXCqIObx15bRafmAsyLHF6j+urZIhs5sRH6fC1XMiawSGPLCj7FrjizUq&#10;t5afGqVWg6sjh1RMs9d1AzzRV1vj3NRnYjtZs8Ot1MIKMEZ31nAoS3KpeaP/vATp2OXXuxB0gC4u&#10;8fpcqY9DA9aj59gBh+GvFdiD4VcppSuYUlOXg4HfT3WDf3XgQVeEEHuhK11RjYeW0xi/npjTu2lt&#10;7BSMCSj7uaCCKd39I8Bnc7l6hvN3cnn48N54IrrofpaV3MGmGrOppob4VdawOdXlQhCHXVlJlRiH&#10;yAGw0rckA4goH3noX/O8vELYwVRsZvryCRuXr5jAfed5+mqeNZ7Bt2/fY7MLs4ygNJI+lmPQ/Tx3&#10;8R/eEEMAckDX/aQK/An4/dsrJJtu39bTqAjdYC8fsXe7zm9aq2NLg7V1/mwFjRyh+e07aiIm9f3Y&#10;oXfLmUY9mLP0K0qbZVdCbcuWUV1M5Ht2RVBw9SpL322kc78wdLO4UxjOtyGlmGwMg+w7lN7P/LuG&#10;4/33pun/7rArMQObj4kZOrHEvnfvnnx9feXcEPJBhlz6HZL6laLldNu2lK5nAaifLJkiOaczJdFS&#10;9JrHon/cNVUq9UmTUhMKpFVIvQo67TBcj0JX6dW5aN19/Ey36F2evOYFfgnOGIrfR7Loa0r1eFI5&#10;OfZP9YzvX5hSf3iZYFdpOGJvOa85idet4brDnjKrBMvqmTcyHqXHD4AcfsAc+g6r5/Vn1g8/79Fn&#10;esrBtY36T66tCZ6UiNtQaDw3SpsjR2nFOXppyBHB50GKUcItjTC0SDIhQR5wjtUVg59ASsqAM4gB&#10;Qkpfhv1mL0ThMpcEvWSXUZmKZlLt3laslXgg9w/SsIW1lb1Uejx3EUI4PAyng+Eq2SqpUudnb4pQ&#10;uu92hkzn5wHfROK1VCalzpdaaemZUxZOqdRFUmvONsgDZKKAc3CvEVUwE/fAsAbAEaHjne8IEKKL&#10;yvdOq6ItzL9rh+sgVjn01cGHZlBGL1H3sa2Vlml64SY5lBLBu8Fz2uFK2Vp2HdPIrnMa+RxxUqMB&#10;VVWqZUFNWN2Z78teW+htRyxqJdtKXAplgHdGjYQz3Iq+vCHzBb6vMAQeGK75gnTzMlWL4YRHmWzd&#10;jp17b5B19hrl2Y5ATqUizZPIZW1VhRjLHyx018aO5nUdgmUuemwXu3IxMmDEomXJ0drs+BsBoyXo&#10;CVqfw4B2UPNYdqo36qaDkCseDPRzFP11D+Rva8nRubuOrT2sb/GGMZZQ7Zku7DNt2Esu8feU1YSm&#10;pfD9zkNi2q1PmKK/Z+30xmjD8b+EH73TIy7/xzDLZAzuf/CMsQX5zvnMz999eqx4hqovXl7T83uX&#10;dPfcXu3zmqX1I9BAr1dF89HpXpgimYKTJ9cunv2LSWGUJcUkIEVG3D1w9MAH6wGY+JfpSqDQUlEu&#10;uWxA11XWsqV+PL7mkuHrNpVqYsX6d5yM93xPcNIsx3zafygjm09KDOTEXtlk6C8GF8l/JjO/Jvsd&#10;cVsiX6vC2pvdGiXGMgi0F0KZMa+eou740hpPIIYlRzGs3libNwf1x6DG9FZ1SmpROVtNtrXWwLy2&#10;alWsghpTXnS0BzE0z01Hdx7Vg6sPyKyUK/xbb9AdjTdDCErmH0Ydg/ONUuPdW/C/Fga7qUIosxGX&#10;+v6KXR+BnWhuYZRGPrw3rn0Q5MELv/8UT/fD8v8P5Hb+uK+nHy8p/M5mLds7Rf2nVlZPqHQj3Ctr&#10;zib6rFM98ZnC5pUeNIDyNSjcUCNbASJpZglib+xrvE/QTxsxQGCABvW1IXy2Vh9ZjcKjH9DEIK0+&#10;RQ8cNYULYjAaU2mUo1R2fHlbafUZJ/nsGaQavbKQlZNpuGsrkE4LtGz/dGUpnE5Zi2RRl+Fd5Egp&#10;1rB/Q7V3bI+oQSsm0fSkZ6pZAjkwrBrkgMYWy9nleBJ5HO2iHLXSqjmrm0mBwCddu2HWnVrTWD1t&#10;vOiFEmRfFayUj514A2W0SadKHa3VYLiNSndOr9Jd06G+MVutR9RVyeYFNHYZfG70wv0ZWo32aM8q&#10;qZQKVcilHdEO8j8GcIZAWwY91J9gXkJQ+4SBprqMllp4DaSQKlEpdGLNN4i/c5y8fndSe/s27NXT&#10;gXGuavEb9jnVhzaAoeLFflpKb+9zqo3cDnIRnG4Kc6mjhZZqxPECITqsj+yJWJ4RX+yuRYBRxnjW&#10;VIvh+TXAtbLWHnXVvWcXaT8h9BvdJEMwgZX1lerMILZMML8jm30gq1k6WKbSJiDfYEb+FpeIt4Sw&#10;+d/Ln6/QKcNUkPB+YyhnBLsJ5C983vMXN3Qp8riWrvTS4GEM5ZpXVeNaJdSxRkn1q15SoysUkWtp&#10;W/kgvLixSGEdLV5cV2xs9AC73FeY8b2EF34PRdOYtKi3pDfMMztdT1HcEsgnV61Q/JvnFimnf1og&#10;mwA2GfivfbIJ4MRjfu/JzWva6rNAnWEG+RfCCwgQ/jWy8wO8f4wH0gVDWAe/fIJSbx+slf2oKB4B&#10;LXXENgPCbxn1O/5GmzE620ZA/w7wf0epclpfv7aCm7TQ2i5ddGKai+5s26U3d+/rHSXQa5pjI7f6&#10;luA2Zc4f6EJBz7EQ3L/zhr1H7f+z6Z0N+4wv/TvL/e+49/1EGucbH7/DoTVkcQoYkrnpRtDA+vpM&#10;d17E6XQUw4d9mMl5DyGocdqbi0/z9n48QMA7Iat7g2QKQl97OZki4AylLSeUB3hVBAMgTNk9jyJR&#10;g+LEpqixYKsHsxd1ZCBlhmSd2WM3UY7aSdRoRD7N3NQGg7ER8jzYQxV7pVR6ROQGuTTSisOj4EN3&#10;UTKUL1sOYnK9agTrqmk8vBDvfycLnelE1kcwMBwjO5OJz4ElhxxvrFJCwCRPXdeaSiCNuk3A8mQt&#10;xAzX5kqZOxlZtqgC9o8jkLtABsmlMT4QQ3oiqlAngwrWS6vS7VOqfLc0BMsEtRxWXQXrpteAxWW1&#10;KZa98oXRGu7WHPkj1FNwLVx7AZVNJuAmW/pDSlhyqrY8z9UnkCl7sfjxptz3Zq7gQxCaLBsKpdPn&#10;UC8ojJ01bQ1STEeqcwE0VQBSSQtPobhyhgv+MoIQkQgnckkGsa822wJ/jNQCD3dm4t5fq44M0xJU&#10;VCexl3dywU4IJ5BNOzx0+tJWPXxyBUmhN/rKVPXhk+9AdangePNfALdktGQwW5Sqb3jfucBps34a&#10;J0domu9p456DPXiEMNlLetEPPAvGiM14Gn989lCPDx9QmI+3do6x17qebB/a1tamRqW0qlROLbdO&#10;q3X4Re3ClG438konMcKLyGOLv1VxfLqK4VaJtjneVs/RRovHwfIlyi1PrPKhXFpQm4oWkmspKp4S&#10;hXVmWQDP9U2+JtPyGRFd+nKeW3MMf8Csos0c2Mx/jC200U0zBjVQaSxl+H84I5tPtPCBjXQL2dgE&#10;bmJwm2A2v/4B7amLlBkuXmM1sYittufAjS9HIb6JPHqAguRlvG8v2uJlZJsUS80UumCTUlcKJNfV&#10;fMl13TjwIQZnfJTiM+TEBgU3e0ThNuPl6wH9zgdTs+UVqmh1F9YPU+dg4RKq9UeO6tyDB3rK1/Od&#10;AcQfX8jZqG/8RJnyC33xO9KzCdUP/N7nj5ToUP+MLM4PNJf+gBj/k6HZd4AkCbtmpvC86V/NEM/0&#10;Jny/N5/e1p6zO+SznlWT70CNoyx0WYp4+dYu8ifwQiA+LKNPDThNScmkO/QCPrnnWMGcBi0G5DOI&#10;UjuYNVQAOsnmBCIpE0jZvYDesCel9QzKY+/jBORFIJ6HOqlS/xRKXzwJNMw2QCX7q7V9EYIvBYys&#10;spqxtJP89xiK3hA0mAcSVCaQ22opwWyQaT4n0evi7156EQDJgc7qPN1O6QqlBB5ZQM0Gl1aldrZK&#10;mp3+GzaW2yZ7UFEdVaAaU3F0ocf41lGJRjmVtnASWdVOqhJtUiBqOIJAropPUkr8t6y19+4Mrbk4&#10;QV3G1ZQ1ksKVEVRYfro/PXJPeuRWDNgw2zuDKwNVgTcXizuDLxPIK2+0IEtjtwLmOeAMlEJWRKGn&#10;O4Pcasb+OkGWySeqhpZcqiy3CxW1JKwGwzEuRSRvQyjJg7AzDTmOGio0Ru9NOHQuaKTJc9toid8I&#10;rd/kppMnNuv1s1u8t6+YGvN+Mu38wHn4GuEFPt6jH77PkOgR5oDPUPL8ioytzPlOqUzwfqEPfsd7&#10;/4Ktx2OIIc+Zm8RTrd26FqX92zYqaOYMhfYbIG/ECN2oJj2hV65BwPAIohIR+c1zm0wPkRh+mSOZ&#10;nuJU+Tp9Dr3HgfJ9Wlu9SV1A8Xg/x6chiDEAeJkliZ4h3Xsbf60Ym5JaUMpWPVqUUrDHBL2Pv2Mx&#10;a/+DAfIPBrjm+XvNieeY7JyITKY2sAhLmAA2PzZSan9Lrwnh/G/2yIkBbD7JIohH9jPBnPhfYiC/&#10;oxl//OWlnnx8KM+e7F6LltEx441boLhuEpS3bTDuhu0SVQAP3EIYnZGJY3BFiM2dCs+i1Bhgp9dN&#10;9KUeZM6LyRiXAK4EJ2yzaU/JQtpZ3EYrsUmZjdNffy6ILkVKaULXXlrj4aWwQwd169J59JYRwWHV&#10;9OnLM71FbvYjN6uBvse/p0RCJ8rA7owZ9o9veCsS8OY2/sqw7IcJYNYMXwn0LwzNPnOMKOIbXtg3&#10;3N6PweGeurpdc0JNADTUWA8AB2vwy91Jn3wIBBFKiyEgtgLpF32PguEGgLE6sgNMK9BOpxqQqVsC&#10;2m9IyYvEDGuSULLm0ktjtSZ2MGU5kr6gxxYdaqMeC4upSgc0s1YN0MIN3WTXLLnS0k+WaJqZYCyG&#10;NlUNjfZmrXOIEv8kDzmBG8i/5XOK4DmJBDC74FCcNiava6ZiHVIpG7Y4ttVysWKywrA7l/IggZOy&#10;QDLsVgZqmGsHsmpmjfNpAB58GH15ZUzA6cFtk8i6LoF8aIzajayp/DVSqtmIXPLaPYiyvLsqtC4s&#10;6+p5IHM009IzgGXO0RPDGjO2Pf4EccAVVkRk40VnqzGUYvh1A9TXWQL7WGMuNggSEYBWCOiVDOZW&#10;XKI1CKsudwgsATDQ/MxwjHbBg72+UbEMOYPsDkL0voBuFqzupImLm8sRr2vPIEeFXd7KnOM2DziP&#10;O0qiP6nA/vjGRU0Z/Yng/ExQP4Py+ZDJ71Omx69ox569R5nFiANyibNnokr7rDcvydRGR8wE86t4&#10;XUGN9PjWjdo8d46mt2yl3jnzaGY2K/ngArkKd49thQtoXxGEG4rh8Vw0hy4WRjaJ4I7Kk95i1ncX&#10;0/nHaXLraYrcepwC98rUyChlyIqzpHHRTIt/Vlr9jtPIRpwr59RhgOo6Wj8sQWxUIxKSzVcePrZf&#10;lkm56RBMW5CwzUlQUKWmsBxqSpKV4SL8S6TYvxnIJlDNqulf+88Eufl9E+Af+bG5LYzC4oP4t5o0&#10;bKQG2JRQcP4yOowCxYusJfUMo+o76bD3xMMomnIjMmM6xRjjsFwF9Cqvnd7kq4jCY2kdJJMf5+a6&#10;kfs3PhfrE7J2GI6El41hGgO1uDT5dSRZNoUmTbAX8erfRtfhw8a/idVz9Kue8SaboDXyLIZT+4wX&#10;4a3lxTB9Nbn6/UsOb6gBhTEkYwZiGS6YYzTCjAoH8WzZeRs9EjbUZPfnWr51sXqNbKxmPUpqyNQ6&#10;cvJAqROtqRUnh2opZIz1UCTXgAoLoBwMAEW19AK99DkE/GBXebOTXnQUQsXJ2mgzt2AIxOSWTL6Q&#10;Mnzh8Yba/WKsNseO488OAT9dT1V6Z1HGymmUrmxapSmcBmkh1kh1s8hlcwt6YKCJZDZfbGCN5G8g&#10;0/IVwEWXXhqm4QFNlapKMlUfmp9pNEittYM1dTHDIMfOyojDhP24juo+rBG48EzAVutrK2bfUxcN&#10;UIXadkqVOSm46IzazNqrt1Mj7HN+U1Z8kQoibpcBL6lUxVKo+hBbFDeMxW1HuR3DBuYsazrwzoHR&#10;lNRX6gKPBC55hdXT5bqaCfnBhyl2cASZlR1vUFg76JsIChypygWEHSmB6xtmpu68RrCSVjBbMGi6&#10;QGSSAg4MoQLqrF6Yr7XuVwG/626odlxhq8HAicnxJ+YdiVyEr2/Y35on3+yDP5LHXj6kzeIj8ryQ&#10;qPnI8MQor1BuJ4AZElaW7+KZUiOn9OnpS13dtVeLaONGICO8KHU27c9iSz9bVD9/y6o/UuXRp0y2&#10;epi9mMJyl9DvtuW1vkxlhVaC912xrHxKozzKBPoA+uVRGN/dw0r3PkOtR6iwPMlno9vWtjqLTPFy&#10;Pq9X+5qqXLGYfBe583WSex+Z1Zf52k1PbxlKW+ASFjiFxa3U/MDkZYMMMzmYQS3n66+TQCb623//&#10;bkY2gWqGWyagE8fdJoj/WmabdZoJ4idmR8cNF3P6jFYPHKGFGQroNA4I8dkJ1EzWTOuyYbSdYDd6&#10;wzj8QXq/xa13O11eXU+ZT0dwud+dKb9O0lvczZ9S13P9hsF3ctwQ+DMFrOg7bHQrcyFdwmfpYEG0&#10;lUpDDyxvrXqVrOU8qb+OndtpMU3/g4GFWSu8ZaJtyu8n3M7vuZV/EsgWxzzKLqO79AnUl0Vlw4BS&#10;LG8wPzTvOXsss/76YiFhfCSUX+jZuziE407qZMwahe4crz5Ty6jjuPwIBFTQ3A1Mun8ngI+QGU8x&#10;4LkAuITy1/+UwXHXZyVk1kMAG5h0hyBkYHS3DU7ZPOT+EBCWmEHaCbNfxYTuNLrNh8cAMpmN0J8v&#10;yiLemuo/VUPd+1LGD6ZkR7oV5JQfGsw+ZDg/NJn9kXNdcrSnes+tSX+cjswMeurgONQkp2r9Pvyj&#10;VrspJ3K5DduVVbXmRVHXyCD7KVW07iBotINe6ju8m5KzW84BDnz1nnnqOqKB0lj/pmS8/qnhBhfm&#10;9e08viOEEQctu9wHvrFRo2yF3W1ziz/SglOVWDnRG6Nk6h1JOY1jwxIw055cWL5UJZ6ncNAkiFcC&#10;IQ0wlqVk8WAycyCKlj7Ysngx3Fp0oAnEjRrqO68IKLLcDLHI7BtH6WjEat19ekHP311n9Uh/a3AE&#10;3LTGzfP7J1o7AvSn0TWjjUoIXqYn6Gv/MILcRoWU5/Yb4AnzOQbwYf7MV0u79VOH9h3S2MHD1M6u&#10;rMaVqaDAWsB0C5fV0ZzF8Mgqoj+S59TXpNn1OlVe3c5ow7OMYAPSwQsxbp9A0I/CH2siNrVryNSH&#10;bfPjZ00rSRDfyYg9T0b8p7Htic1lpZO4cIYwBKsMFXZpiIceXEfU7wWRaxpeC86DhMhwzoKxSJxS&#10;/yMD2QSuybomkE3gJk6uE3vkxJ9b6noC+RWlqslqn548Uxy7tI2dW/FNZyLosBxlqHU/RwamdRn0&#10;OHVqdJcL6kLB8gotVFXDC1VT21rt1bDHGNXr6aQmbQaoc61WcrRDoLxYNe22qaCruYtjNJZb7ynB&#10;X+Mf9ARbzqvZsyDjmlFLc2XTPMrwua2x1fRaTFQyxOKG/sri/jMTgk9veDPZH1pWVcbekq/TYrpO&#10;OWOxdv0L8t0iWGC+b7NuM0geC9bWFOpm8/gWocjHuv3kso5e3gQSa54WLBuhsW4dWF1VZxJdB0UM&#10;yAT7CaTT9PQnKYVPQfPDBCyIibc/vXIQmGDfs0x6LzDQudgeBhXGdJTKvrhnBJ3rS4nMagX1Cv+z&#10;KGuEOVGuj4V+OZwSHBsTSnN//owPf9YLsoInf48HqC4vhNYNqssVAcBhvpSnqGUsR11jJSomKwBf&#10;+O8dTHleBhmjIggP5lE3lyxAVIvRszazKGvMWdtZ/VzKadBc7GuPdmdaYIOGFAAAUddJREFUX4fK&#10;oJgcfRCS96ynqaGt8D+C6IGFSoBRKD3HBUUQ+rHj9Y6oQ9DS75pAJoC92CN7sYbyJgN7ARzxYZds&#10;LpwAWomVprxmWh3CRRR6qq/8D/TXzNUdWG3V0iAUUUehzDJ/xVC8mdx1+NJGxT48j5nfA5IpPmCQ&#10;GowijIW6wJv01bRFRsHE2OqYH/PefiOtmWPwBx8tSD/yF++jkUaKN2tMzgfarA9vnmq71zz2u83l&#10;Ygd/OW8OBq15dYmy9xpC/bdRTrmdEX8qfK9PFs2u1bYlNM26jrqU7Iy80CxV6+epcsOXqMTIWSrZ&#10;e5Bq2mA8h5PkITDyjwqk0wMM8h5jivcCI/lrGOjtyF2YP2+jHr0a63T4EZ5J5jmvDQiFwLGgw/5m&#10;vfMnwNGUhBaXR+MtbqpJwz9/bcGKsxG3nL/vkv+nGdlk5URQiEnkicCQxN3yJ37/DS/YWxMgBg4D&#10;6uTGwW1a1r+FxuVKqxUlkutEUbx6sc/8iqfuh7Q4HWQuot15KmlModoqW6WNcjjMVGa/7crkt1M5&#10;Zq5Q0REeatl2okaX5023qq1LGYrqc5rs+pY2hT7hHfwlTXL+rlR6hV/wHcb6W/MW0ETO0Np1tWb1&#10;Sj1//Jw9tMGI8vWyijIrKotP0d8FriWITavx12P5aSJt7X/8aOiSn3hh776K0akre7R+t5+8V07U&#10;NPi7Yxa1kJNnI01fgazMLva6B3G8oBwOYNJtAjqEhzuQYY4/Ae3HdNb31/EyYnA88L5kWB+IDQZM&#10;4X2OnzPcMm6TfmCJfcMJYMAoRgXSHG8m1+b48Os+WH/6hlFuQ680JxDYZDCDpCCAFH7wnhfvb4JL&#10;ZQXN2lUYsogtWbA46qIVuTyaWH7f9zjrsxOs1KgWlrEHXhVdQ2tBjq2BTrkKhFYAcFCviwQqx5Oh&#10;lBf2PF6XTRkNUMNyalNaYxqA5LAPQex9Hgz0eS4e1DkCw6gizvfE5qczLKu2GAW01sTAZho5pykm&#10;el003Rfx+JWQTvZ56nzsPqpOpA1Y/XxkxfgRUIThISWCARPWSVzOHPPRmJea85Fy6h1Dq0+ktfe8&#10;x2bf+pogf0gQP+XznvDjJ3yMeXBHK0OXaDh0yGklrLSyWB7mMbl0hdbtGX3xs0w59Tx9Tvyic+og&#10;6zlvHDrHlSyjLtV6qWpnD2WfHK6sPreUceVNpV4bruSLg5W6aF61wDRuZdHUuslu/km2JHpqlEwx&#10;1LtGBt+Uy07OhUqqQ89GWrNjpR7epzdGKdUgzr4humhR5eRSMsNXI3xvAtvS2zGQtUAzLeguHuQf&#10;BK9RNbUE8f+LQE6svhOHXokQzcRMbALclNwfOK/5R98Ar/r2FremiAjtnjNJsyoWlDvevdvYnZ4F&#10;zHCDQH6OzWg8Qug3smIclqmYxuYsp0YVW6iy0xzZLd+hIuv2q8Syvarpu0/tJ61Qr3aQ3ct1kF/+&#10;6jqes6QuoDUVwW15B6fDp+znbqVNq6uYbp+2s1NwyZIaVtBG7cqU0dE1mxnrm2Dmxja7ZUoxo1Jp&#10;ZHYTMNocizriL1qVBSNOhv7zMNU2bgqGgME1aTm/IKpGMP4T8rDv/8CYnbL7Cz30u++3dTJ2IyLr&#10;DnKY31QjFiCkHtpcU5bhD7wOGdYdyPEepL88gQUsPa4/ayQ/sqiv5aA0Ygnk9pTKBC/ADl8AKL4m&#10;4MMovynTfVgxGVKCJ9JE3pTpvqCezMomEHBIIFnS/yITb/pyzzNt5A5xwdiB+hLI/pS+AeDI/XHU&#10;8AszPN0aTJghHVyppODoqpZf80Y1wxcklT+gkgAuiMBL9PKX2VET0AZkEsDX5EXAe0AV9ALC6k1f&#10;68PxZn/siXGexwWDvOLrCmdyz4USgFm4D4orPmRdv5PwmVFnmbOjhSasqKVRCCqMBnk2ZCb63xOb&#10;y3PlJKxqN+nhuwjaxYf0f2hmcft+NfrZTJc/UOKZ4AXabJHi+cw+8ROZ6iPP2ieGRJ8t+GZQgAw7&#10;XnwysFym13weMcLA8qceExgvqLxe8fGegRUvC1Hrklz4+TJqeRlWpaWLKLwA2TdHHt3JW1iXs1rp&#10;fHYbHS1YVkuwse3Ls9ShUSe1s5+vpgsOyTbotvIsu6UCwRGydd+tYo6zVK9YcQ0rlEnLcyfXOXyt&#10;otESi82UzOJyGZ3LVofylZNv8fJqUyqvxvbtpF0bTaK5RzkN5JN5zUeD1KLqNS3dByDE3whiw9z7&#10;aeDRpmkG3fUHl1risQS2OYk8/V+B+j9Fdpmy+hOYVHP+WmInBropdz4ZsgI409c3IxXcv6tmYZS9&#10;zio7g4PUWGhmUSQDqwvYZ54BV/t7luQ6bGX1/7T31tFZXtva925Lcbegwd0huHtxilspFC/u7hQN&#10;7u5SKMXdNUYS4kYEkhAlRgIEAtf7W0/ItnHe855vnLO/889uxxoPeeSWda8pa85rXlN3S1TV8cI1&#10;NKtwdfVv3kVtl05X9cObVfD47/pm32395dB95TnjpOz77+qbaXuUrckENa43SvMaj9LhGr10tVRD&#10;2dN87DkNwR2LFZBb6SJyr1JRF8pU10KO7XTmohJxq6MjcWO+7oONvKZbYWOCzR8mmEDk8K9aLkPb&#10;/bVlWrq1ziih/Fq7ZnLUGdWU6bSARL/ZTZvGc0HRrrr8+ADUNr+q97j66v1rLQ2bxwJe105L9vXQ&#10;2tODqB8G2glt0FFqgE85TQGt9ROR7X4EroA1sm/eyd5xB7lZExTaCRxzuz2Y4ye0EUVAdz1rZhk7&#10;nZr+0+B9MOFm2Lo10yqPplrj2UrrvLpqAyWam0kJbQ6gasm/pdZ6N9JKhHmtR2ut96SayaMT2GUC&#10;cFjbVc9oZEY6aBXHWQc32QbQbNtJC+2mgGEnqTVjWbc+wPqjlHZTdXXAYSAFHEPJi4/UUYcpOmA4&#10;um7M1JYLE7X80BAUWyv1h5Thxwk0L1/RQeuPzZKj1z1LRPavntA/0epY0HgmfGFiFhgmE6+yEL1b&#10;qoHNXAOrNPlhA+yxYP7eolJTGSC5jDU2tRCm1sY8a2POo97o2bYd2lavrjZmySSPMqX0kqhyeKac&#10;MI6S8izRQFfKUiVWu7tmNByo+s3HK3P3zfp26yP95XaA/vKYcc1Ff7nkqOJ/OqjznEOaYgPq79uq&#10;CshqI79sVrCXZtWfJb/TTtJSp2iAcIY+zc+rV1dEyXryJrbjVJxKLzzSGdRoH/xzBRFzONhAl5l1&#10;kwAWIprOHsahNSvQpJhMr4IMhl0L0b1Zuhm1RWY//Y9B6/83+d7fW+S/zylnBMCSiQwGR7zSI8eH&#10;Gt37B42tVV4bq5YF+FFRrpVKwquc3SLITgjyvWJZEeA8uk1g4F7JarpcoZk21GirdtUaqUiXFsq1&#10;YILyHTmhAn+6KNvvDspy7JFy0kPJeuM1NZlwQB1aT9fIchSJWzXX+WJ1AZqU15OiheWAID8rXkBP&#10;6L17CmTZGKKPu+ctlreXL+7KV6mzGN2M/YiBbpq8OIF9oqGmBDLNwPFw6dJHoqWIw2KhDe2LseDm&#10;t2hLE/U0vXE/mPgB4z3Bs3dYhFS+T6kHDyhcMcl0l4i1gxHzhp76HdGph0u18vAgjaWh3MC5lTVo&#10;fiWNWlUH4oKWWnyEOt7LrbT+DtYOgrhd8F7thmZ3D1jmvew597qQm8ZV3unYHJc5fRgh3u7QmD1o&#10;I8vY4QhOnPf3UqywHwaTTfROWuPVXKs9WmoVudvV7p201rOt1nkjxF5NEfL6WvG8rtaQ+jGCvIGx&#10;0YOosjvtVNjrrqUccC3HsnXpaRHk3R6QMQDg2E/ByF7YSvY5st/F8u4l6LaVSP2qC201/1hjTd7e&#10;TMNXNFWvqTXUbUJli+Vdc/wn/emwUE5he+UXeVkv4xzpShlKugXsO1bJDOMtZWx7zKuB1BpXM73L&#10;SIYQ/02QP1AVlALAJyk1lrhFtKIhCwhMjFEke+AEtAD1D+Du8cZITZkCotTQCJ2cPlMT8+fTSdOX&#10;uXBB+l4V1lsscFyhsnqev7oO5aqm1Vb1EdB+6jtkrZose6w8h57r2wvP9c2N5/ruppu+veyk71cd&#10;VoXOUzWMdXiqaGv6UTdSVNFKcoaL7M8S3+sA5Z+25JePVi+kx3iIvrnLy5NgmXtZjEw9G41oVEEN&#10;2pfVhOkDFUHLn2TSaG/xPN6yluLwbuNMvOl/UpAzShYz9scZWOuMtFMGOCQ69IVuHtul2Z1/0PpK&#10;tXSetJN9kWryK1RJcSXqgvIqKR8mzBt61ud588udqJ4/e5GQgtbyK1ZOD61L62DJIlpTqaBm1a+o&#10;gd07qv70iapLrthm1ynV2H1dFXY9VfktLiq38LoqDd1BhdAc9bYZoKkEzI7Wa6hLdSvrYtViOsnY&#10;3rCqehBNXD93rjw9fdOphzNQMsYIWJgK0s3sF0sPI3r5Qkhgot3pEQgzzN7E1Kf9rWwywyobgTZ7&#10;GgMBfG86KpCL/sRJTHDsI2D790TM31MDTeSAvDQQQKiHQuNc9Tzwhh64nNA1u706dXO1tp+eqRU0&#10;gJuzoa+GziMYtbQaUEiqsQ60gUSAuTzXGQgnQbHbUP/cJxr+EItNUOwIhAdHGcfIt6aPvlh2KpKA&#10;OB6ES+zAA+Mi42pj2beCvtpCO9LN7F23Mgy3806EcRd1xWZsw5XeRiHIDvbae0BV7XOlAATGj73P&#10;CNSR/93+pAcRZ6Lq7KH33+0Jo+ggbf8T/qtDQzV3S1dNXtlC45c21OQVTTRrTWut2wNb6ek1+v3C&#10;Zl26u1cPnp2UZ/BFRSTdY0Zd2fqFY2UTiOOYwheT/2XeGKb9SnrE1qSJzN8IoIlrINCGJN4yTKEM&#10;qL3P7IXTgFt+AoVlkHqpEOYnkyeORqjjeJamDV48QaJ4lHQymYqPplleqI/WTRqlzjS429AciuRa&#10;FbSzDt01KViYUaOOetZqpDY9Bqv+jLmqtna7ym25rBI7A1RsV7Bq7nBSi9Vn1Hb8crpb/EimpKls&#10;K1JfTXN7b3LMr4hiv8pTgGZ4ReRC2uker1fyF9aZArl0lcCsHVs/15LWsi9YwBJQu1qxsnbRmH4z&#10;jeV/nzlFLz2d2dMDSAGoFG/wGiw50xfAUnj4lTI7g5/OfBZnEF5fbVOGV2xe/9Myxr+vfjL/zkg7&#10;WRBdJOBNTfK5w7u0pH8nTSxTVvcqNFJQoQYkxKsr5vtKdDuoq8BsFRWQsxwDsAduTFQ+ayUQgY7L&#10;kY9OCDkVWii7XqHFfIp+pwcFvtdGwCAdO9dQzeE9VGfqXNVaflhltz1VriNhyn00XPm2uavo/Iuq&#10;NWiV+jUB+li3idYR3je/W1k+nybVKqWRcECdPrBHYVRWGUE2wptmUFxY0o9o6c+GYN2SXyboYLG8&#10;GXVpJpmWUZ/2tVg6I6r91f0zgvyelIYJUnxiEX4yC+7r8T+RGjF9c1M5Txp7uU8mXcID+siiek9+&#10;+wOWP5Xyyhg4lL2CH9CR4jQdKXZq84HJ2nBolDbC9bV6f3/YJH/QjLVNoMlpqHlbmmr5XqzpUUAW&#10;JyEOOA0c9Cy5WVMHfXkgbCU0ILvel4EQXu2ufVfY895BACER3AKlrCFQsAxoerY+QJiNoBtgCfvz&#10;nQ+JQJMT3kaRwlbjEVBNtBXWyk2X8XrOdyKC3YQ9fgMt2FuHa6qvRRs6aPE6aII2QIhP4+9Nu8dr&#10;zwG2BpDun7+0TE+fnlbwCw941MKZE6Kr9KdKSwth+DGvQTwI02Lma6LexHJI/1nSSKbDhhFmM0yZ&#10;oOFgM72XUZKWFW2ASKYW1wyTcKVy6Yvh2KZ53GdGKkCfRDyqeEYCjDFxOKhvcFvjQHOZ5n8J8b46&#10;s2+9RkIDPKRWRY1tUl0/N6+jbq2bqGHXziozYrgKr16tLBdP6S9AM/9y1o7t3UsVWOajWhPPqUuv&#10;RRpZl+6bBQvpIgLpS3vaSPLrYTRQD8v/nUJyZtfLPMX1skAlBRSsILf8ZXQHYb5KV8zbxfKwBSwm&#10;l6IFybRYkZMuR/P5SrIDxjzbuowOrlwiJ29HCjXIihibYwQ4o8T361bua6m+JYgXysdm/A2alS7O&#10;/yWqH+NSG1c6A81lNuiurq7UIK9X/3Yt1bN0YW3t0F7XazXV02I19TxfJfnmLS/fbGX0PGdJeeW1&#10;lm+eonqRq5A+gKdOwUJHZc2lsOzZFFGYzoGE8H2K55QDTcaOVy6tUU2rqGGtSqrZpJ3q9J2q2tP3&#10;q8zKO6qwyU51tturhe0t9V14VHMmrCAg0VDDSlB8YZVfv9CobFhdkvar5ivIw8VSnmZaf5jrNoon&#10;MYH9FK1QTErNvPfRYFzJN5qWKF9M2VhGQy5LxbixxiYgZjZsJh1gyU1hEXDfQAN9NMfGlTO8YZ+M&#10;qw3fdHoHe4PxxmIbl9Gcw6RCKKtMwPVLegtHFAiz1DQEGmv9Pi2SnPVr0iWB9Dx2V9CbW7rjvAOC&#10;vIlasKGbpixroclLm2jmqhaav55oOK1NzFgMymwJY9mWDlq+HcTZrvZas6+9bAmurT/MezBZLj70&#10;g5Yeba/lJxtpGR0ultLaZsnBZlq8vyXtVdpo6YG2WnkMN/uYjZYdrENHh9qavaWeZsFxNcu2FaM5&#10;/+bvjXVoMVtR4+ZW0tQFzbVs1TgdOblOTxzPKDT8kZLjXSmTdYFz2wX+a38lRlEHTjFNCi1jEqJe&#10;KPa1q95E2Cs5zo3e0FF6GxWvxEhELTJacaQqY8JeK57XxGjmJ5qSBUZyTAzfock9IyWG9nEcMyWG&#10;48ZG6x2vb6OoQnoVokhw/q/9fSwjzN9LIb4eCg70JbD1QqFRwQoHPZUEg8wn5vtNqK8u7d2jPnXr&#10;qU+9GuraAEvctYsGTJysPqvXqZHtFpWm3NZq515ZrTmqogsuquzgPardfKK6Vu2k2eXr648qVeRR&#10;qaJC6GwZiAB758yMZ5kF9FYBBbK+A/KWVjBu9nO8UPfylfS0VFHdAIxzk3XtUq2C7gAauUFP6rtW&#10;5XStfDUNyJ1XnevCFrpuudxe+isOhZVqPD5TK2Ai2Wa9WdKlJs9sOoykgR9nEHz9L2Ot/z5KnYHy&#10;Mq8Gqunn56dFixapQoUKqp0zpyaULKZZVUpqAa6x7Q/wC9NfeHXtAtpXM5+u1i6oRxVyg1HNwU2S&#10;esqeSW9z5VZqHiuajeFif5tX3sDb3OiQ4AzQw61geQVlLqP35O7citbSEXoYLeHzWaWqaWL9NhrV&#10;daDGTZyn8Wt3Qvi2XwPW7VLn+b+pfI8Bsuk7WPYQGbzDBbP0D4baJQ2XK+l9gqLiovQ6+jWVLJAc&#10;JNKhAkzuW4rIk+m19A6EDTKdTnCSoQUtr0Z4DYNBBkuJgYKZkAS6kxTUx/cgxRDQ95RffjH+kCVt&#10;kK4PTD24ARu9BfaWGPWFRQ0zRQwRVvyi5AReE4AKwgAaF5uo6FfQz0Ri3Y1XnxGQM0RwNDN/ExWk&#10;IN9neu54R5dhgDx2YIt2Q+SwdvlMzZ/+iyaO6akRQ9vqp4EQFPSvq0H96uiXHztrzI/99GvfHhoP&#10;V9ivgxpoXL8WGtOzvUZ26aRffuii4R07a3jnehretaJGdK2qMd1sNKlXR80fDEnfr/N0cOEaXdhm&#10;q7tH1uvx5a1yfnJALzyuKNovSpFeEXph7yXXmw/lQD9l15vXFPDwvgIfuCvgZqB8Lnvr2elHenzs&#10;vB4eP6Qnp3fL6dwROZy6q4eHbunm4dO6cnKfbp09ovsXT+rhhZN6cO6Y7p89rEe8Z3fhhJ5dOi3X&#10;S2fkcp7xxxm5/XlO3ueuyPOPy7I/eEpX1uzQsTm/af/kxToz/jc9HrtZN35aqWMjF+vkAltd23dM&#10;z+7cV8LrSMgATO16OgDMP+yNKjfroertB2nwbFsgoEc0cuRcTes3SVMa99fkEs01PRvURln+ouOA&#10;Yh4U/ou8831L7UBWfcGqxpMCfUGzvID8BMqIAbmUyA/6sICeFymkZ7kpDqKE0auIlfxKFpd7qSK6&#10;To/qTdm+0/KKRYkflVW7qkVVo3x+1atsrWoliqt++Sr6sT0FJKvoOxUVSbAOVKIl2mLKGvHkLINC&#10;D8ZnU5VloKameZ4l6fy3//7LFjkjf2zca0MsYGdnp1OnTun8Ols9nTVDNycM0+bOTTWhcjGNod54&#10;MS1YjCCfBmb4sDxY6zK59aIwYJCs3+J2Z1ZS1rwIdFEajlnrFe6GK/vlp0VpKoYgR+apSjSxqlwK&#10;VdO1UnV0oFIDLa/eSOPqttCPjdqrSYsuqti+l4r3GKIyfX9RwdZdla9xG1WjUffYufM07JefNX7M&#10;EA3o3UmN0LwNmtqojk0d1a5bW7Xr1FHdevVVv0ET1avHqAt0zqa5GjdowWjKaKImGaMh/27YUE0a&#10;2TDq/XXUr19XjRvWVdNGddSsYR01AbLXtH5jNbZppIY2DdWA0ZBj16/TUg3qtFHDOu3UuG57NbVp&#10;pyb1+XeD1unna9iMYzZXs3o/qHm9Dmpar+XX3zdQk8YN1Kp5A7VtYaPWTWtx/CqqX6uc6lI5U4cU&#10;Sk0WRvXyBVWV7UQVqsuqlM+pKhWyq2rF7KpJ0K9WEWvVomlb7dI5VMeULDL/9UvBcInSrU/O3aZY&#10;SdUlQGNDmWPjstnUgtLJluRUW5aqqJbEOVqXrq4OeEddalmrU6NSat+8jNrhKbWr11YdudZONm3U&#10;uX5zdbFpzL/rqnOd2upaG6aTGj3VrUpXda3SRl2qNVSXmlXUpTbHqV1eXavxefWO6lS7idrWr6oO&#10;jWqoXYNqakuMo22diuoAhLFbw+rqzvvdbKrqx/o1yOFiQfGy+mJJB9s00VDOOahOE/WuZKMe5Wqr&#10;d3kbDS1NoM2KntnF22ooqcpO1rXUDJhwo2rV1a8bePY+AzR86AiNHD1BfX8eBzNLd5Wo31nFbDpB&#10;ddxRdRk963XVkPJtNbsc9MU12ut47aoEY6neK5WNHtLZFVsgO61oM1tGFDDjIKqe3LG2z4rllTN1&#10;yB7FisiXbIwZRpA9rMBkFy2gh2RTzlYso9nFcmlE1ZLaOnesnB5flNfzJ/J49kxezm7ycfVkSxKs&#10;FGTLVPf9ywT57yXfWGrjmibQDygKlyf2RYASXewVcf+yTvTurrVULO1l7/sQ1hBXFsZT9hHPKffy&#10;LJ2TRmK8FiKnnC8HQYJ8iiBQEJWvuMIKAHErXFxuhSmw4DWUemZfBD0IF/xFsbJyLFlOZwkYHGMf&#10;/nuZyjpsXUnrSlfQNCLjc+tX12ICBytLl9C6SmVlC3RzXSUr7apcWLtK5dXG/JlBmGXWpjxZtS3L&#10;99rxXSbtyJxFO/Pk1oYcBMWAja4tmFurcmfVFvY0a7J9L9s82bWhYC6ty2deczKyaysPcFfm77WL&#10;32wzuFzw4rbmO2jc5Xxm+9332pYzD7/Jo0X5c2gFecTNpDi20EjNNmd+rS7A9sO6lNbgTq3JRdCF&#10;vdYmHvZKqmdW57bSWvLjtmw9NufMqx00It+Bp7M3by7tBRG3vUgO7WBsZe42kL7bkieTDnKOg/lz&#10;6RBbkx15s2lLPhQnBSobinA/LK61JfNrc1Hymzkz6Sif7UeJ7iiajfdyaFMJOLtA2x3gvk7kyaxT&#10;HO9M/kw6XSwf58ijlczHJqt8OsE9HOc8O6kpXwtqaTUAnz35img317mf18PkXw9xX0fZO+7NkVNb&#10;wNNvoSvkfnKye7MW1EF6MB/Im1t7C+TQHuZqF7n/XTzT/Tz7o/my6FhxzkMBzToIFLZxb4fz5NDJ&#10;Avl0CLTejvx5tRX03o5iVty/lXbjlh5mfRzjGIdpG3soa26ut6SOFiqiIzRtP0vnyXO4tIcJNu0E&#10;q7AlX25tZet2mPV4BOaaw4x9pJ02s2ZWli+r7Qj6DpBX67mPtZXKaUelCjprXQG0IJkQjMrjcqXk&#10;VAoBZR79mRcjuCF5KUcEVRjF8V8RAfehus87T04FWlkpqAhrFUimL9foRVmjN6+eBL/cSDs5sVbP&#10;Uaq7o1A+/dmzo16cPkhYPQoXAdgpDeI/EcG3dNfEbU5nrTNEP4ZfDEw4w/xvuErSjGdoofs0W79/&#10;zD/9lyzyP9jwf/rjCz5LVHggyfZt2teyjc6WAA/NRj4mdzG9KcANU4sZSPrJCyvtWJpBJZQ7AQCD&#10;uQ4GmxpK5YgZAQULE+kuTCPuAljuXPIn8hyDUCQS6X6dPz+uS17LiMhfUDE08vZFkK6xAJ5UK0AV&#10;Sg7+/k7uLMiHLE57eut6Wn2jUJL0sUUzk2r4Xolo1E85sknfZ1FalqxK4fdvEdJoFvtLhCSk4PeK&#10;K5wDxZJNkby+5r3QQtkUV5p8o1VOSiyz6jMK4EO2HErKw3WwUF4iRC9LFFSEtZUSQKwlEpF/jfvl&#10;w298SuJx0DDtA9cbxcP3s8ql0DJUx7CXj2REAw2MRJMHISihPOSXIIteEyBJpI47heOkZM+lT0Bc&#10;3xJpfclcvGHRRyFIr9mTReXNomQUwLucufQ+H/PBd0MZMSVKs5jIX7KHcy6XUwElc+pTtqz6mDMH&#10;lTjZFEz6z886m1woH/UsnZXnk43Ps+hT5kx6nzWTPhTOAxw2qxxKUplWNi8wwzxKpo/0q6L5OGZe&#10;uVFy+oa/37A1eoMyS/8315gnn5JQPuFU+7xg0YeWLKSoLNkUny0nVUC5mP/ces0ifomiDOPeE4no&#10;fqTELyE/OAPw9G6wlrwszD1lzaYPKLI41kIoCsIfBeEFLt+b1rBBCEs478UwP4k8//gcuRSPOxvO&#10;sYKARL5iHl+xbkxZrK+lNJZrJQiViCKJz5NL0dmzUrjzPfdOWW3RrIpCUbzPkYcWs6zJMlhWKvNC&#10;Ucqx/CYUBeCFsPqiQHxIb3pT7ONF9ZIv1x5UqADXVgB0Yn4ayeezjEiYP8IKFlUgw5/6Af8iJRml&#10;ASuVlnd+a/kUKKUA4J+PKar4E2qs0wN76SFbig+JIbj8dLog0/GRaPzfwNYmW25I/NKH4TUxCDYL&#10;NYAp/jDjHz3r/1qw6z8T5ITI17p8eB8uGaVf1mV1s2ptyhYpYcyKFmNCokF3haD9PbDGziwiZyLU&#10;nkVzI7D5FMyEvGIhmhFAf14/8nt+BfPrBQ88orgVFhvtBwA9HK3rTeGEO++FwLoQxAN1BlZ3E9fS&#10;HgSZI1rTpRDnQKC8qleSK2VmXlidF3AkBSGML4oz4QhcNIrhDQs+NidCyCIMx/XxwKq5YoGCrAlY&#10;5MyiWCzAK5SMN6B4LyxzaFmD/KFSiwUZgxC/ysz2AIvyknppL6y6Tz4EtkY1vbEmncYxffitP3Ph&#10;gvYORyDj0dKhpUrImcV9D6v/GgsRi+AGY5E9sHqvKpZmr1WFVFwpKJIQdJPOoJY1JHsOCzFDCBbK&#10;E6EJtUKgUYphvIYVMaB8PmOBRiH84XkLyZ/F7YZl8i5ZWs4Viup+qdyy596TWGixORAw5su7bCG5&#10;UYZ3g+PcZTEH5cmmxCzZFf99NoV/l8UyP56lCsixGsqgagnZcw0h/N6TBWxXsoDlHgJ5ZqGFrQjs&#10;gHdnTkLAFL/MjNBw7RFYPe+SgCM4rqkEiiD1EoIl9UE5+yAM5jWU1EscvZrjsL5+0D89Rck+LZ5F&#10;3riekcxJJM82zCj3QiXlW7y07EtbI2il5FG6lDyJ+oZwnhS8tGSExZe5ccdSeiDM7ii2V3hl3sUL&#10;yoH96zO8mZecJ5StRGghDAbXGcDaelo0r9wrYD25r2i8pQiUxsOSefSErIcn8xrCcw0rVVKB5cvI&#10;B3fZnefpyfArVhglZVCJeZg3hB6LHMl3oxD2cAp9XpqCCdZpCNcVRPN4f6sS8irIms1fVG5GuJEJ&#10;Z+TjBHvnmXTI/KlTS7k539E7cuAfqKlPprLL9J1Or55I77QCBMsyvvLJ/msF+cL6zRpDOmkve9mT&#10;5WrpCrhSu4qV5MkCfVYgi0LID7uh+Z/l+E5+RSASgMExGDcqhMUUjLuVMfyxer7GMloVRCOXVQTV&#10;UD45EEzqkN2Buj0EPeNYrLK8u/WU+4ABet53gEJ+Ga1bzdvpTONmut61m9wHD1Nw50EKbdNXrhWb&#10;6H6ByrpH6dmzET/r6ZABOlmjJi5WGV1jP+vYiyqlylV0mPGwTQe9/HGQnuQn2l6+sXwrNdWzMvV0&#10;u3hV/U7O8GFrIvLsm0/SfvQs0cbQAUMVSnDNszzosm+K63HWkjrXpoX2N7PR9XI1iGBWV0CearqT&#10;3VpXS1bW84ED5LtwujaS+nDNxtbhm1J6lLO0jkG+9nraFD1q311XajbVg+rN5dOgk1xrNdc59sjb&#10;qgG6r1FFKa26ImBV5Yzb587xPBo2lcOwvrrdu4tCuI7glj31uEpTnS4FPLVFJ/n/PFp3CaAcKlFB&#10;D3guDpUay/nHPrIbPkjX+3XXyR+ak2+vpgdlqmGl6yioOHNEluFFjZZy7dJTjwb21wO+f8umhf4o&#10;V1N/VKihG/WbyIXPgkaOltfgn3SnXQddb91Gz3v20RPgs3YFq8i+bF3drVpf5yrVkFPn7vIYMkTP&#10;fhqsmz9208mmjfS0VQc51GiCUqgkexTyM4oJbpcoqWuVK8iuc3t5jR6uu0SSH+ch45G7lhzqdtCJ&#10;wQN09pehutCffHntBjpduKKcrGqhlBrrVocOOtOptU4So7hWtp4ieo2QW4vuulGxoc7ZNNOlX4fr&#10;5NC+cug1UC6te+hpo45y5vVZi67sXRvofsEaXHNjeTB/1+u30p0evXV/yE+y41wvASi5U6L4hG2L&#10;Y64seAQFFEtDgXCE2Q+vz6MAXg3r+zlwTN+C2VD+eBsolBdEsl2/+0YeGAVfDIwfCtG9eklq9Evo&#10;CvGHfZWqaQ7PdFDtShr0Ywc5AaQylvgTsNMkU1BhaJ/ZJ6ch0On9VtJ7rpimwhZMhElNmfH/Fdn1&#10;n1lj89nN7bs0rXBpbcpXTqcIPtypVlf2CIcTGFYXiqqdC2YmAFBQgVhEfwT5xd8Jcsg/CDLuMYIc&#10;hPV7nau4AjJhFXNayReklmexirKjxDGkdkslzl2gZIJsyRcu6/323QoZM0nhcxYobtceJZ8+rw87&#10;Tyl1zQG5N+0pj8Y9lLBwvd5eOKvE65cV9dtKOXbqrssQBibdvqNzHaGYwRo+GDRU8Zv36F6eCooe&#10;Mk3vNhxV0OSlumNdQxFjJihq/GQ95DfXO3RRzNY9+rBqgz4cP6eUxVv0umEvPSMoF/H7cTnMny67&#10;eghj1opo/BryRZmEz1up2P37FLV/q8KunlVS/Y54BVX0uv1ARR0+pNTdu5RIFPfN0g0K6z9Wgd2H&#10;6+2JKzrcpqVu9eN882YpedRUarut9DBPMV4LyYnrTnpwRfG/H9aH3Uf0augUeTbrrpixs5Vw5Kze&#10;HTyhhH1H5DN7qa4UrqxXbfsqYe8BJV04o7ijexV156I8Fs+QU41Gcs3B/OavAo69guKHz1Ayv0s8&#10;C1b9yHHFn7yoG62guUGQnwweruSzF/UeoE7KkWNymzJVjuMnKB5IrVulZnrA3Pn+NEkBi9fqIoG+&#10;2FNneR5n9PbIQUVsXCfX0SPk0b2vIhfZKmDwKAs9zhOE+TLbKd+ZM5RE3j9l11bF37iuRJ6BtzUC&#10;1n2wonluMYxYKGWjTv2p5xNm6zoK9u3S3Yq/fEl/jvlZWwBnPGneQ+/+uKvkFdvl0h6KKBTzm9uX&#10;FP37ISUdPa2w6cvkbZT8z5OUePCcHFr0hbWmmaJ7jOVY2+T/0zhF2G5SwuUrSrx6WR9sFym5f3cF&#10;whDihsdm9sLBvAZi7X0xTGatBrDd8cbr80agg9i6hBUAF8HngbjzQXhbfnh5z9jm3IFY4H5JiAmQ&#10;jRMw3syqWlHdyxXXuRN7FB4WiBCb7igmI0TppQmvWwQ5fa/8/5sgBzx31vY509WZPd/6KjV0oWw1&#10;ORFECMlHrrhYcUuAIIygyUtcGj/2X/6MYFy+V+xZw9j7hX8dAWBVfdnP+lllwQ3EWrMf9LDOJQfr&#10;fAhKPoAludnPlpY71iR09xp9vnJWKSwu3/pNFT13muIPbVPIpjWy7z9UbgNHAIdrLIcRo/X++CkF&#10;Dh0ut5+HKnbNOvmy+K60bUlW3UsH+7TVoqpW+mMiD/3WHzrAfiyStJpu3lLUnj2ya9NKoQunKJAO&#10;EFd7ttWN0YP06fFNBQ0ZZLE2EVDChM2bqbNVyinl8nH+nikf6IDdc+BO5S2pN9PHKXjrMj2fM07e&#10;vwyQju3Vl6HDFN2guWIns6Cu/6G7g7vq3oTh8poxXn5YAo+2nfTliZ2uTxkkn11zlbRrufwaci+4&#10;tK7sE53Yu/kN6KJk76s6N2uwHGhQ7kDk2L1TF6X+cVQOC2fo8ahherl5k2L279dtONBihwxTEvPj&#10;tm2JLk0eJJf9KxR79YDcOmIhATJ4FqdwHq8nZfZyvdm2WR4r5shh5gR9uXFZ/lMm6AJR//tjf1LS&#10;k5u6PKiLro0doJvtsVi9++jj8WMKnDRCJ2wqy2naJEWssdXNmjX0weWWHm+aq5sj+8i+Xzc9xJV8&#10;3KejYg5uV9jksXqSOztWPLdutK2m8APLFb9jhYIH9VHMogX6tGG73FC47tzH2/uksFbM0DVSbSHn&#10;jyh8K1mS2nX1+cBxyem6Hq+ZpDP92urF3BlKu3dHWr1Jfm26y2XwYKUEPNaFxWP0YNhQPW3bWa6t&#10;Oipx5mx9dnRU6G8rsNQ95TxoiD5t2yen9l10Z1Bf+R3dpdR7VxXRsbWialTFJSZoS0zHpVhuaKtw&#10;2QkYusJu48XW5AV/BzK8C2RiL5wJbzMrMRNiCgQcQwnwReTNrghiMb5sWc7TVeMEz2lB1RoaT9bj&#10;CHzwr8kdv4dv7gOotQ/kxgzuIKOQxxTtpO+Uzf+GsN5Qbn3dRpsU5f+0RU4GufTI+6n6j+tODXEl&#10;ooRl2a+UUmLm4noHs2YigZEoAgohaCxfOhuaYfatofwdQW7OBG7MeAFPlW+xb9mXkLcr/o2CymWS&#10;a9VMuserY6HMcCJl1VsCKBfBsTrO/Vlpx3coqWJ12X+PYpgwWFHH1ytg2wrd69Nbj5q11CEgeHcX&#10;TlXi+d/1mCjrbZhHbvXtr0t9+uASNtSnMCddWTte+6b10J3DC/Ta8ZQ2sA0IWTNXL0/slOfudQpc&#10;OUuuC0fIecFwXR/TVXcWj1LEvVO6V7W0zudhXzdjuF6cXKMdjUso6fQWxUwdLv+6NeTK3tiRPdn7&#10;K9vksHGM/mxfTQ/hakpDsL8snqnoYX30egkK4sQmbayQQ6d+qKmHIzvLrmtT3alSQY7rV8r90Hz5&#10;3raVx6pRsse18yKI5A2wwBOF+HIoFvnFGR2Z0133e7bUI4jcXHHTkt2uak/bqtpaobAeTRqt6MN7&#10;5N6tg17jUr85gDeylXLBSd30dNtUBdzZJ4fu7dhOFCIXWoogIdjjJb8pZNEMnacp+m76OkfvXKnE&#10;fba60be1rpGvjnO8qFO/dkPxddelBpXlULOWYpctUuyfa6CEbac7s1CsE8bpTsVS+uB7STd3T9E5&#10;5u0WzdVPly+sy30a6/XxVQjyEDlAkeyBcDyZ0k4RfyxUyJzBekDM4nnVSnp39IDsfhkoB55r4u0j&#10;ujG5r/4Y20UBF7YqYs9KOdWvjSDvVsSZtXLbgzeyY5re/L5Z4Yc36sPiJfJr0V4uBJTeRjzW8WU/&#10;69rgXrpe10YPa9dWwrxpHOcYivukHH+bpMs/99DHHTt1kQKcjcQQbi4er3eUG/pm+l5BBEW9CZo5&#10;Q25hT8HPQ2iR7hMkdCiBW03A0L8Y8RcE2q9wZnlZUYzBez7EgoIQ6PBcmZRMEPHL96StWH/H2NIt&#10;rlJNM1pBrjB/nhKCAyAwgTASnMJ7EGyG/P6vzQotqEND55PRf+qrIBvhzUAa/pOr/N+OWhMUVzTg&#10;C/fXLppOL6OdFavpaZEKCshiBSSTYBYVH+EEIl7icgQQDTYjCIv7Co0VTnongiixEehA2mv6A9P0&#10;L/otlvk7Agx/kVPFTHpcOQeBjvz6RNAkjUDIWXi+nswZoc9n9im5ej3ZZ8XlmTSUB35c79xAGl2+&#10;qtDho3WhRVM9WTIHQf5DT0nteLA3sYV+ZREBidutm+rdC3slPr+meLdLSvC7qdBHJ3SgdhkFU4J5&#10;YSItYGZP1Af7W/JYM1Uey8fLZeFIPVs/U67HN1EpU0wXjIs1f7yCzm7RnmZlcVv3KfjXISzEinIm&#10;supoVVTv7VAiG8frZMtKuk0hyTuE6zMgi4TJoxQ2f5JcdyzTdsD1QYtG6xXnce7TQX8SRJpLOuTl&#10;tZ16dGK+TvdpKFdSZM+xXi6c04EgnF+/9vocjRvp+adSj+9WEJbFk/3yW48b2tqMBUnA6taIoSz6&#10;nYocNkQv+vRU0rl9SoUWKfnp7yixp7q4YaquNqilR3kK6QHsLRczZVXCb+sVumyBLndvqe11y+nZ&#10;tNG400d07xeqzUb01Dvvh3rjcF5xTuflOqS37hCM8vgJi2Z/Qr4onqezRule+w66W660PvjfUGLg&#10;NSXYnVcIyKU/SiHIvZso4tgahU36WU45sxFQKq7ndOCI+n2xXkwbqOvkZ+/gdbylpvz+wN56OKKv&#10;vjhf1SdohT9d2a/3j/6Q97Lpukq6Me3oQd2aM0TOWyfr7fVdSrl4QPdnj9WblWvl3b6nHH/srk9v&#10;XJTw/IKSb17BI+PasIbRU3geU8bI/xrXzLO0nzdBqXsO6gxpok3WhXRn4US9O3dUvkT6QwlkBlGM&#10;44lX6EQfrMcIq12xLARdsyHE2VnLRN1zf6tXWOEgArruRN6dyJ4YV/tVITIiGLBIlIEPkfhDFSjb&#10;ZRt3ce06SpxM2oneZDSoNyWMH4D1vjeEcRmCanox/50gm/bCpvLLAAz/ZYKcwpEjwSyHUqMbCxHe&#10;smkj1Iuo8YwyhNobVNdN3FVfInhRBK2iCIqZEZyfqKcl3YSbaPYSVgQKcLEjEeoY8qYxxSiuyPqN&#10;noJpfVqpEKybVnqdmXRIdisdK5VfD5dP0DtycUGVbeQIgCRg6nh5b16uR7+O0l0CHVeKVNfVGs3k&#10;Azop7sgFXfvGSvezl9bLlrhOjbrpUY0W+uIZoAsdu2gn+6vb41gAV67pSDZSQmYPN2KyvAf+Ip35&#10;U2nPHskZ4b44vK8eL56ut1f/0JVqNXWKPKH7jGkK3L9Du6uXx3Xdo+j5s+XerA177ZK6RcohBYRS&#10;0NYVutCllU7jpn2cMl1ftrFH/eVXRc+chUu5QxuqWCty3SJ9vndBCctwo/FkHL/Lr7dnjunBFPjA&#10;SGc9J9fuWwRPJ38J+REziBkyVCn3zukq2wyfMjUUAINjUMfuSoJ7eWOTmvCMW+vZL1OUsuOEXnXo&#10;p9ThU/Xl0FF5L1moW8N/0kfv5zrYsolulKhI6q4GsYwqupfTWm/nb9KbWUtl9wNdKGs3VvLkefq8&#10;YbecQcw5jBnHXvW6bMtZawsAh6dWlRWRpYKCKtRTWoijPjy7pPCxY1HA1eVVoaE+uj7QiUm0goXj&#10;+Sn7dAe42R4N+FExh3YoahJEeuz572dFQQ3pofg9tgoaP1bXgDk+KlaFGMh1ufcaKY++Q/Tx1nmF&#10;w+gROWKcHBq11TkwBNfrNlLa+Uu63/tH+W9eqy/29/WR+Q9ZvkjvuIfgxn3ZDw9Qkrud9vftrBvl&#10;UfgFqsu3emulTZ6viEnT5TV7ukKJF3y6d08fV+7VpUIVdKN2IwUuI6axb5/+zP0NnhweIqmtSLIv&#10;77KQysuSV5+yk1IkXx5HtD80E2wg5M+TcJtjyBkHkjf3zEn2g/JFF5taOlmpuBYRFxpbPLtWdGon&#10;LwgjP4K/MLlgg9n/COz3k6m35t/vDO3UXwXVFPaYyFZ6BNsUyhqOrvRW6+kltP/kWf/3008m+0UB&#10;oGLQIPEkuP18nurGnlXa2aO1ZhMgOE9KwatQCXKkJWFfKGoZRpD9SU34FS6EkJMTRpDNXjmKCGEE&#10;I4ycoMnROhAoeIRScCOlEZWNdAY0o0eNINPp8P15+JyqN+YBUZAxlYDUsR2KpvdUcKteBHcG6HKV&#10;xrIDyvnx0iPFdhyquDYDlbp4h16NmKenNVvpnZOnzrVsr32lqcD6dYISrt7SOcDuMYs3KmTkVN1s&#10;1EbnBv2sj77P5b99nY4CX/x93FClOj+SCwoguN9gvdm+Td7bN2pvjUp6e3CPPm5Yp8ShWFvQW+6U&#10;Zj6YP1Uhv++V0+xJutSpoz5dvYELPUH3GrZS4IRJenPulP5k7xi+ZqE+PsZ6oa19UDqOf8mut6eP&#10;yXkurh8k/i6AHbyJO/iwj3Vhsfv1wMI+uAypW3nym2B/ITn0adFBL27+IY9F04lQ91PYkg2K2XZc&#10;t0rVVtLAX5W4eQd72Km6wOL3vXRObhPH6VmNxnpGpN6VqLNDoSqKn2Wr91T/xMyYr5BfZ+jzjSey&#10;Hz1Nf9o0ld3IMUq6e193exLxJQodClotJX9dRVRtpHDHK3r30kEvp06RUzbSaJWb6aPzfT1ZO1fO&#10;3XsoxuYHBddqpScD+yj69GGlrlylRJvWim7WXpdb2ihk70ZFw2Dp3aCN4sbMlu/WY3rctj/KlMDf&#10;jXN6PGW0blMcc7NsLV0ian+F6PX7P87rKlFr19+WKurSWfkvnKvY9WuUPBuvoikZjd6/6K2nk44P&#10;+lE+rXspFETZq/pd9Xn6EkWOn6orvYheb1ilL0/t9G4p3g9Y6jOlCdJSAfWGYOplK6LVbAFNViWB&#10;tGIaSufTt+Ttv8up95lzwXRDKhNLG05KMprKvjA8m2ACkYEFiVKXLa8TrPuNRXLRUYXt3+qZCrx/&#10;S/GvXgLDpdqO/bCl6MZwWYPmeg9+31AXpfJ+ejnn/4Igm9x0vBlolmSibp/IiSWGeMsLl+zSrEk6&#10;2Yc616plQHwV0EHyqZfKlNedcgDKQdG4AMn0tCIfiMUOApETlI9cH5PmDxDiNXlZFwgKnliTvgIQ&#10;EMkCDsyUBw6vwnKb+rPeb1iu4Cq19DBnQQUP7ad3O1Ypbc8WvZu9TKkzlsqxQUsime0UOXshARC4&#10;vFau05tpC+RJIORZ9QZKPXRMT5u3giaopOxppJW87yAEa6WUMHySoroPgv2whi5Wq62Pe4mOzpqm&#10;h7T2uFe/vj4t/02xdM5L5TVpxhz59uhjuZ+4RXOVtsVWX1bx2a/TUR69dK9pc71esEAxmwiyrZyv&#10;yH3b9JAyuMcFysivXWdFb1itoPUcZ/0yBG2loof/ole5S8nZCDLVOMEjhgHOsJYbVsAfxNSLQtby&#10;YL8V2Lqd3pG7v1OxPHlsawKBeAdQBTviCidtQ5msXqPYhb8pkOjwA+IU8W27Kxkr5NdvgB4AOTX7&#10;2ITpU+QH5NERGmKnAtZyhb44afh4fcY1/bTWVh8W/Sat2qpHdVvqBmAGr16D9fHEWUUvXarY5cv1&#10;dsAIRVVoIFdQXLFLF+nj/t162Zt5y467TBos9eRBRROpT1iyWGmjJyvpx8Hy/qGzEoD0isi3ps1U&#10;GoEnB+CXQf0HKG7OPCUuW6HPFC849RzKfrSuXjCHyevWkWn4QbfLVdNtrPEdPJLHPJvUlZvk0KSl&#10;AghWRRBB9+jcWUl4BB9+maowm44KwUP5ePN3+axfqKRFK/Su/xi9JfX0eegYxaLoHgPT9erTV2nL&#10;Vyl14nx5VKxLPbE1AdKflbJlozzJFYewzQkj9xwJsCk2FzluhPk1VjkW2qnE3MXhjysLEKUU69Mw&#10;gUCdSyptTYmimlmxhFb80FIn57B9OnOQrZszrD3xVHolUbZJsQ1FEIZE0ASvPn7lVjeW2XSItDDw&#10;WBqCG9C+SUVl5JbTLfLXysb/eYv8nhMbITYlWJ8oQ/tMMcLndzjcyTH6GOELKH6v1swF3N+nlaa2&#10;racldapTi1lZp63J3xarKvciVUmcVyAnBwqGGmXvAkXlCR/2S4IDLmCF7UDvuAOgiGGyArLl1wPc&#10;bMcfmiiISGhAuXK4Z1nlAR45YEQfeU0aKdcJU+U9dqKe1baRPfvUZ2Cs3RZMlfuy2XJs2Rw3j/eo&#10;CX01bJjcwF3fZU92z8ZG7kSTvXFhX9VroTAE3Q9OYxfwyq+IBke3aacQhDUQqqFI3PmnCxfJl6hz&#10;MIriBR6BP1bRp2tHeU0YKe/ZMxQAJXBoq85yBtXj27iDvPmu3YpputWrNfdXSsFZi1PLWkV2PQlw&#10;rV4mn3HD5NG1rfxr1QYUUVZu3xBL6NlX/k1bMidF5QMk8RVezcuCxUlrAbAAdOP1E5F4XOgAtipB&#10;2QEuADq4Va+KPNmHey6cR569v1zKVgIwUUKvEPIIvA9/Uh/OxXHPa1ZXcLcu8gKL7AQYxwH0mTPu&#10;YShtfYLhJvdjqxH00zDF27TErUexsFXwxIL6YaXdJxBcmj6b+R8sT67jFmCU2KY/6HWr7vLFOjsS&#10;rX8Ess9/1Ah5zZkhLxRG0KiRiujTX37V6+tF75/kzzE8iIa7/cpelbx8EN1JvLsSQV61lDn8VY/5&#10;24EUpDceV1Cn3npeqaYcylXRI+vyKEHANflLK7w78YiKtXBjbfSqTkO5YSAiwMbHtPpB/vQfc6/B&#10;PS79Va54b84z2QL92F8x5MIjGRF1GhCNrqhgiPVMBiHyhx6AmCrqCp7frY5NFfhTP71hK5dgvEAA&#10;NyGkygw3XCD/DqDYJ5Rri8YLisxdmVr7yjpfuKy2Uu20EEz+pF4d9CvBvH0UirgGedL1goKYr51N&#10;0tn2/o4ZJaNO3tTm/IPL/NWt/vtqPL5huKwz+Mv+511rcGNxbNYNqbaBkH2k0uQjtCWfDT0pJXsy&#10;DbFSXinI/qqOL5ysdQTEFoOZ3go653xJHg5MIffzWLMfAZvKA/SndYw7kVQ/iOrtC+TXE/C2PqSx&#10;UkhrRRcuReF2bv0O2P9KGcrGsFYOOXJgMfLrSKl8WlMIOlhggev4/Tmggw4EyO7hms7n+4vKFtbv&#10;IIvsQeHYY4XPlCmtB+T2DHLoTIli/AYXHzTRXTpe2OelTw8C4Azu+xzRbjvyncEly4LgKSm7b3Jq&#10;OAGMTVSuPAKOGojg+cEycQVU0XYIEtbhdewEXXWFB+5CUci1PCW0ASD9jHIFtJaIvQ/WL86qCqmk&#10;UtoKqmwUW4gNxAVOg0h6AkWwX3YUF67bmaLW5B9LYHELKxi0VwzzEl64pIIR5PtYh80g3u5lJkLK&#10;wg4DCuiFV3OZ3ORWOJZXlLXWPq7vIYE9D+7BCdTXo0LFiEwX0VNQafbELf5kXh+ytXkOSsuZeXrC&#10;v++C/T4CAmsr6LbDYIfN3twTi+/CPVxDAW0Fg7yY865gP3imRFmitwwQaW48x2s8v8d8x40Svbu4&#10;mAfKltZvoPFWUcBxAKTUrQoV9QCc9R9UuW1lfpaC7FucN6ce5zYAC2v9QbBpuiGYMNeBwnI1lpf1&#10;cJEt2UO6ltiXAjQCZvkpz+UJsYxrRSvqNs/Kkb9dCbrZkY9+RlsWe5oZPAXhdhs01mFawc6kid10&#10;UkAH2dc+5drvgnLz5Px+/MYLTL8ThuMu/34OIusqKdR9ZYgwU+gQTqA2kuMb6GwgljYQ+Ks/xSYe&#10;eJDPyec7Zyuqpyjkm3lKgwUvrg0UjZxin+9//xpQaBrEUakURcP0SLjEoDewsKRb6AL/A0H+2vLb&#10;IszpfJBG2E0+OaO0Nr2s9l8qyOZcEGxYOkAaVh1DlpaKa2AS2mwGwIUa5ndYHZIgiH9DrWl0uG4/&#10;uqaFK+eoe+cWao1ADgUfvKFwBVA7uE6gkZxJp/hT++kFJ7A7keoAHnZcAdJZLIR4Q0iQFUy0Bcub&#10;XSngniPJSb4Au+tNyN+D4U0UPBiq3BDyf95WOVik2QnOAAlEcCKIRIaBs3UGgeMCQseNtIgDsMU7&#10;pBI8SuQDwJIdDyA3xeMAUoBDOmT9DrQOmF0i0WmUXaZgLb0zAzE1sEg8B99c+bg+sLdo71eZgTNi&#10;4ewgz7cDXx2ZOb+SyCm/Jv/tCbeYGws7nAUThmB6kxd3Bp8dXLosAIMC5M0LQ2iO4BDJ9apQXHbg&#10;wv2AZsYCS4xn/xWZDUgpUMhEFt4bhNMzK9kAlJBf+RJsQQqhGGgAQPDQjWKLO6Tz7oI3fg7o/xWL&#10;MpRrCWe7Esm9RyHAYXzXx/CpMS9eENF5lMkPqKMwDBZY59LEJmjZ40YHkFfgmcMo+HiBJXqOoDig&#10;1Jyw3vYoyWcUf3gRsAwqisuPgggAb+zLoveGWtaL63rCHNwHn/yA8QR4ozMupzeelT3HfEgU/gFb&#10;pFs8HzewzP7F2Rpw/0/JtzqgUB+UB2JapQQeB3DWzAVJPVLLzlrwREH5AdcMNYKIMotAqKIYLw2o&#10;BBx+IBBSHwPeALvwnP3pwyrwxpXNKUcwCyFFwMSXKQ5UmDQeQI1w/n5N2aFP1sx6xJox0FTfytDi&#10;liNVSZT6AsU356pW1hnqj09BKXW4TDlt5hnOpfxwWLXi6lSzGNVglTSBfP/lW6f1MsRXybEx1FzD&#10;n26IEihpfU8tcaKhHkI0TbcIM4xsWKT1b7EsC7dYBmDLlE6Ywok041Ib8j3LQJCxkmmG/vc/Bnb9&#10;94NdliMbYj/TTB3LnGxqlg31jdEfYEc/0dYyNR6dRA2w6StrfP7XFNi7BHvpgcNdPTh/XPa2tgRQ&#10;hulsqVraxz5kL+mq87ly6nY2CPvANj8nNRKcGUwwLuZ79oipCE4KmjWBIoY09i+JpC2iCJBFApqP&#10;4AGGUl4WWRI8NAvSGyidDw/pRXm0LIsqhsUczb4nlIIFN6B1jwplAWvLw6ZIwD4/KbAyBfUC6+3N&#10;IvNEqEPQ0tEA5eM4XzKW8rPpUVXYWjG43WFEroMRNNNZ4B2W9l1eIHwsbA+gfO5YlxT+Ts2B8GJF&#10;XQpR+IFH8BrLGQEGNxjF4A9PdxQsEZEGOENhiBcFEk5cq2s5BB2LEkrRQALnSOH7EQhxeCaKJ1Bq&#10;bwiuhFAwEQaO2IWF6cC9PqewwQ/v5BWYdQ8E27F0AVImWB8E1hQsGBx1DIijKAoYgqkEC8Z7Magk&#10;F3KgDqDtHpFWeUKVmgN1424glgLAML8250DhmOt0pTOIE397cU0uCKMTisSVV28wy848B7csOfSM&#10;9+x5bs+4z/vG2gIEMuMe/75F8cZzvIHnKKcHpHauApZ4zHXboYQf85kDv3NHiJ/xehqstun/ZQdS&#10;KuybzAoFB36ftXCF6PF9FJUHSsSBPO8LrKwvuPRnYLbtsn5P/j6znkCud4/WptcpAjlH1dtNcNyO&#10;OSjMQGA9uQ5P+hM7UHn1AkbXSHjWX/KeXR7w3vBRP6GI4zbH+J2a401g99czV+uZs61gtfeRZz7e&#10;Bq64X3/W9a2LdYct4327i7L3faKXCaEW8sk0w6ID4XzGRjYRsokoSCsTEV7T5sWM/1CQEer/pyCb&#10;ffW/VJAzOlsYFhZI1AzP9TvcAEvFhiEVN2wcNGb+9Ba3wtwkxfyp0LuY3JnhuPpE86wEf28FX7qo&#10;Z1s26/5iJmn+Al37dbzO0gD6cDualeG2rEMT24JXtYU8bTUlksuxKkvIR68B+rkC67kYwVuAAM9n&#10;EcwH57qMgoflLJL5ubJqIjm9qVQ5zQGov4BFM49SxJk8pAmAOn7JnUnDeYhjgN2NpZh8LgUbs3mI&#10;ExGAcXm/J42WX7PJE87k4c/O+T3uYG5Gfs0D9DELsMtMgiJzWICLeG8h1nkWHsJkgPWTzfeyc424&#10;tdMRolFgcccVyacVCOEqrPkCvj8FAZtNIchignlzKICYQOR+JOcbXTa/FlSwpgiluFbiIm+gReca&#10;LN1qXPTVzMFqihNW8NmSMiU0AaGfVNNac6sDOKDoZBPleCvA8c6vXYGOf9aaRZeJdSDP1pcnT1qh&#10;tDZXKgPLaUEt53dLq5fQotrWfNdas+naMbtOGc2vU1bLIFBcS5uTzVikLVWr6DewwfP4ew6NAJZg&#10;qVbQOnQt0f7NpcpzbRU0GSs1iTGbXl2LyIHP5RwTwSlPr14OJFN5LYbbag7Kai6UTEuo851TE7YR&#10;qGiXNaujpfWqaUHNyloKgGctee1VvE7nXDOpUV7aoKrWU7dsSxpzC/GMzbXq8u96WtEG+qGmNbWr&#10;Ae1b68KMaVNbK5vW0Zrmtfl+bdnCurGS9M+ihjW1hLanGymk2Qld8nbes21roxVNa2gT5a+7bGoC&#10;5uH7Letqa0d6VnVrpxM/dtVxoutHxw/Xialj9QfxlWsrF+nxlg1yPXlIQQ+vKy7IValJoZQe0uqX&#10;Nr3v2Qd/MkgsS480QxNt6GxhLSIynURnC9MdNInPDT3AB2ORM6zx117IZktq9r7phU3Ij0FzWVxd&#10;wwBrBkIGpdRnItr/smCX4Vr6TB/IL7BsGG/akGRAkYaR5ia4mI9gRy2c0jQe/2xI498w4hmQD1ty&#10;aQh9LEyCkbDoR8LzFIdmSyEMHxAconuPH+j46ROy3WSr2XOna/ykMfp5/DD1Hd1fPQEp9BnZW31H&#10;9NKAUf3U/5e+6j2gh3rDgNG/cyf9DKh/NIUDIwH6d+nZRZ0JLPXq1ll9u3TWj5066Qd6NffkofXs&#10;213de3VTN4I/fbt00SCaePXj3z1g2ejUr7M6DuuhH4Z1V6chXdV5YGd15r2e3TurB9/tAd9TT47Z&#10;vUdndeH7XXp0UXd++yOf9WJ05zw9e/dQt8G9OUZfdYEqeCRBqNFEugeBQOsMqOKHIT9qADDLAYA2&#10;egzqpXajB6jtqD4aOmGEfh49TEN/oT3qWBqwTRqr0eNHaeQ4CuTNGD+Sz39W94nD1GPOGA2eNU5j&#10;ibjOnDpR42ZO0shZkzVixkQNnThKv/Lv8VN/1VRIDWfMnqyxAF5G8ruRczjmkkkau2yqxi2boTFL&#10;Z2osxR3j50/T5HnTNW3+LM1aPE/jlszWz0tm0pFipkYumK7pc2dq6bRZWj1hphZPpPfx8unqsmya&#10;hi2dpakLZ2v0zImwb0ykw8VUTSRfu2DyNM2aNEXD5k/RqBVzNe63+RDUL9A022Wavn65pq1bpmlr&#10;l2gmY/aaJZq3arHmrFigqWsXavz25Zqwc4V2bdyoI+s2yXYbBPNHN2r0gXVatXmdtmy01dpt6zVv&#10;/wbN3rdOa7fbajPZgw1AOX/btlZzVi/UqmWLtXXFCtmuX6UpHG8GGY65G1do3jrORcZg8S6+f3Kv&#10;jp07oas3LuqR3T25BbjI57WvAlPCFca6jGFV0yoQTjA8TON+IrxfAHWkJhKNhtbJRJ8/4COnIHAp&#10;hpvaMK8aqTOkMjB6JvGHRZAtoeqv/vHXkkRDQmP+aZjjsOsMOqVYfmiYbsye1XACpxdNZBDY/I8H&#10;uyxNpSESToMyx2gMMmFckOkgB2k9GuUdN/sei/whgR5ShnA4fQ64eW7W3LDl+4bG9J0i0G7RhOkN&#10;GflbQ9iNxf5gFIGF8dK0rTG3ZyYzCV0AeyJE3XGpMfSTTbIUX3803KcUaFuKr6NgOQ6neBs6HROr&#10;NyyXhmPLELmlsW9PZM+eSqWJAaVb9iQG8mZmB0/B/P6z5dwfuA/DoMx30FIWrWuuwwDbDYGfha8L&#10;ShbwsimGZM8k7S2EzKazBd0QcKvem6oWPkmnXuc8eCP4YZYukPFmmwFxXCq8YaYr3zuOH8nxX7NQ&#10;Ung150tle5LCwzR426T3EJrzXdM+5T3tUVIgoIvgvEFcYbjpbUVNq7m2FH6XZLr4MZI5jsU74l4+&#10;MszeC4p9jvee5t7x/J4G3/zeXIthp0hkmN8Y6G0S1sCMaH73ml9Eo6Bj+Yy8BDsk7tO044l9qxfM&#10;hT+WxjTNS+b88VwvJEuCZEdJhgHTWBPmIwrFHsnxY/leHN+Hng82DP5teWU+eBpv+dxcbyL3Zgjp&#10;AnkCL0yzXINFfg97Bs/Xh+P4mWtlbX2Co8nM1Wt++5L18N4SIDJzZwxJqiJh2fxgqJ+AQSZD3OdP&#10;e90I3k9gJLFeEhjxfNc0/UukU+d7w+Fmed6stK+fv+HVjDgEKwGaHUN9bAlEca9fzBqCw+4da8rQ&#10;I6eTgaa37P1s5oh1bnqM/U2QTUSYL/3NBFvYpNIFmRQuR/i/CjLf+5cJsjnyFzSOGYncbCxMiXEs&#10;xEQujdbR7BsQVW7I8h20irno19zfK4QmgkFcm+9imYl2p71l8nBHYniw0TzoWAMyMcvObPYtQTNu&#10;lYX1mUk0tZtfaI35mWZsyTxc03XRdIbMIMozE5nKIvpoCPEy1J1pWYDyMARnYQgcXI/y5XjeLLxw&#10;k74zro5pU0CHCsN0/iWWJWvpSmE6N0J4hldhFmUqisnC8mj6Dxmlw7VGcizUhpIN1WEEn9GkK4Rr&#10;COJewviMHpGW7355w0kiEH6EwPwmgt8mm0BGRk8qFmuaaSnCcSxtRbhes8eKxVdLQGCSTMcFwwMd&#10;x1YFxsk05tR0JjA9q9K7ZHIs09zMNAiD2ukd92y8pBTeTzIxDMPy+bVFiemgYX5n7sPiMeFVGW/O&#10;8pz40TuOh2pAmZiidjNvXAeBy7cGvGBiNharw7wYz4/fp5lmaYY4jvcNs9kb7iuWgoAkQ5ZlPEqu&#10;xVzbp7cs+ESjLNM5DQ01mkE5pRoWUsu8GtfUHMf0dzLP/wOClIaCoxcFCvYj5/nIsRL4zRsTTGKk&#10;me6aZo2ZzovcxzteX3HtL7nHd4adM5E5izcsqlynOb65Vzo5fmaOTTO4TzRKf8v7JjiVYp63sYAc&#10;77N5/bth5tvsVU1W1yjadwh+iiEGQLFaEFhG0aO802jxaoyBYVJNQYEY7zQJefhg1rKBYxoklTHB&#10;RofzlplnOEGRBaPwoVU2i9YoDEM4YNhEuUZLINus0382xxzmv421Nn2V0qDFN0JgNKC5CBCkX8nD&#10;DLMkt4xGslCepgffLAL8ipOHM0wnxzikOzWJiTCtLslDhzMRUdxUFD+IRWDfGmY8sxhMY3Mmx1hm&#10;0+U9lQDaF/rnmOggTTVgUjUPwOzB0ZK8Z+lSaSKEzEUaD9IsVqNQUiDKC0J7vuTcAcaaMML+Ksh8&#10;31Bcx/NGQnqCz2wBLA/VMpnmwXK/PAyzkE0PolgseDjHem1+yuL4EsFDjv6sYD4P4D1zrghiBWbR&#10;fjHbC5RECm3oX/ObV3gIKabROgrP0ljOwu2cvvUwXs575tbk6A3xumlKZhbaO7PyTVt743Uh9J+M&#10;8CMEphuIWfxpKVwbDezMOjAFNaaJ+3vmxszPB7MITdDEoIvwegxLo8UdyWCesGQ8jOLCuvLsjJIx&#10;Amy2Rx+ZN6MQDHbAGBULAMkIEB6GUSqWiI1JVnA8Y4kTOW+SObeFn9oIDQKYiLVM4rxco+l9ZLFc&#10;HM9CWGqaABgNYSwP9/SJBWw4rT9h+d6wHl7zgVkrXxC6jxwjnmNG8cN4C8Uut8ExzRbPaJFkvvOC&#10;mw/ic1OPYIT7C3NmPEhL90NLI2LDZcfco1TNPZtbeGOI4llnlq6mf2069dUVNu99VT4fURCmedwH&#10;NF/qV0/Hsi4tbV7SLbXxjj6zhs3n1DhZBNn85j8TZNMw5/8myOYe/3WCbCzJ124OJiJniihMIbRx&#10;WY07aHosGTfTPHCjlc0DM2SRZnEaeTGaO4Unb3loLJSPLMhEHpYRTItriEb+YMy40QBmfOWk/sx7&#10;n4gKWiyC0ehfXZoM/mrTUdG4IUZ4LA/Z0royfV+eajr0cSwDZInjYzNMHvyfgxAZBdwZ3SYsQm2R&#10;xvQDWyy14fhGGNPTDOn6xtxgGoJqQgFv+NOcK5HvGJ1iOabZAXBNxpLEG8pcY1GMVTYLMuM6LNk7&#10;Fj4ClLGejNKwCJE50Neoh6UJmEEJmY73KAtLNxCeh/mtxVsyushYanOOr7domRKjODi3ZSuQkQ75&#10;+gULCT8n+WCE2MzjV2/BXF/GMcxPLIvKKAaj2CyMo0a604FJRnhNKtJcpgUbbDp2GO/BKB1DSm+x&#10;oKbHdronYa7JYmksEEVjpdLRT1++9t4yBsysCaOQzHM0xzGK6S3X9+6rMjL3nc6PbbaVpn0Mz9lc&#10;g8XfNR636RSCMJvjmu9Z4knp3NrmuZpbMJSzyaaZWsacWBbR12G56YzHb559enaG2bbkfk2hg6kr&#10;TkdmmS+nNwE0/6dzcXG/lo0un2VErdJ3aV+9be6P45ithcVJt1g+hlkXX+f3XybIZm3++79/z8C/&#10;Z+B/dwb+2671/+7l//vs/56Bf8+AmYH/A84NzqeIDb/XAAAAAElFTkSuQmCCUEsDBBQABgAIAAAA&#10;IQACRam93wAAAAcBAAAPAAAAZHJzL2Rvd25yZXYueG1sTI9Ba8JAEIXvhf6HZYTe6iZaJcZsRKTt&#10;SQrVQultzI5JMLsbsmsS/32np3qaN7zhvW+yzWga0VPna2cVxNMIBNnC6dqWCr6Ob88JCB/Qamyc&#10;JQU38rDJHx8yTLUb7Cf1h1AKDrE+RQVVCG0qpS8qMuinriXL3tl1BgOvXSl1hwOHm0bOomgpDdaW&#10;GypsaVdRcTlcjYL3AYftPH7t95fz7vZzXHx872NS6mkybtcgAo3h/xj+8BkdcmY6uavVXjQK+JGg&#10;YLbiye5qvmRxUrB4SRKQeSbv+fN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lg/x5cBAAAWwsAAA4AAAAAAAAAAAAAAAAAOgIAAGRycy9lMm9Eb2MueG1sUEsB&#10;Ai0ACgAAAAAAAAAhABDATl3zUQIA81ECABQAAAAAAAAAAAAAAAAAwgYAAGRycy9tZWRpYS9pbWFn&#10;ZTEucG5nUEsBAi0AFAAGAAgAAAAhAAJFqb3fAAAABwEAAA8AAAAAAAAAAAAAAAAA51gCAGRycy9k&#10;b3ducmV2LnhtbFBLAQItABQABgAIAAAAIQCqJg6+vAAAACEBAAAZAAAAAAAAAAAAAAAAAPNZAgBk&#10;cnMvX3JlbHMvZTJvRG9jLnhtbC5yZWxzUEsFBgAAAAAGAAYAfAEAAOZaAgAAAA==&#10;">
                <v:rect id="Rectangle 2" o:spid="_x0000_s1027" style="position:absolute;width:59436;height:2695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WwwAAANsAAAAPAAAAZHJzL2Rvd25yZXYueG1sRE9Na8JA&#10;EL0L/Q/LFHrTjQWLpK7BtiilIKLpQW9DdsyGZGdDdtWkv74rFHqbx/ucRdbbRlyp85VjBdNJAoK4&#10;cLriUsF3vh7PQfiArLFxTAoG8pAtH0YLTLW78Z6uh1CKGMI+RQUmhDaV0heGLPqJa4kjd3adxRBh&#10;V0rd4S2G20Y+J8mLtFhxbDDY0ruhoj5crIKPOv/Z7o/z09u2+DI43Q15vhmUenrsV68gAvXhX/zn&#10;/tRx/gzuv8QD5PIXAAD//wMAUEsBAi0AFAAGAAgAAAAhANvh9svuAAAAhQEAABMAAAAAAAAAAAAA&#10;AAAAAAAAAFtDb250ZW50X1R5cGVzXS54bWxQSwECLQAUAAYACAAAACEAWvQsW78AAAAVAQAACwAA&#10;AAAAAAAAAAAAAAAfAQAAX3JlbHMvLnJlbHNQSwECLQAUAAYACAAAACEA8/5ZVsMAAADbAAAADwAA&#10;AAAAAAAAAAAAAAAHAgAAZHJzL2Rvd25yZXYueG1sUEsFBgAAAAADAAMAtwAAAPcCAAAAAA==&#10;" fillcolor="#92d05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left:40457;top:603;width:18288;height:19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BdwwAAANsAAAAPAAAAZHJzL2Rvd25yZXYueG1sRI9Bi8Iw&#10;FITvwv6H8Bb2IpqqKLVrFFkQFsSDVfD6bJ5t2OalNFmt/94IgsdhZr5hFqvO1uJKrTeOFYyGCQji&#10;wmnDpYLjYTNIQfiArLF2TAru5GG1/OgtMNPuxnu65qEUEcI+QwVVCE0mpS8qsuiHriGO3sW1FkOU&#10;bSl1i7cIt7UcJ8lMWjQcFyps6Kei4i//twq2JtmY/qlJt/M+O5+ed+XkopX6+uzW3yACdeEdfrV/&#10;tYLxFJ5f4g+QywcAAAD//wMAUEsBAi0AFAAGAAgAAAAhANvh9svuAAAAhQEAABMAAAAAAAAAAAAA&#10;AAAAAAAAAFtDb250ZW50X1R5cGVzXS54bWxQSwECLQAUAAYACAAAACEAWvQsW78AAAAVAQAACwAA&#10;AAAAAAAAAAAAAAAfAQAAX3JlbHMvLnJlbHNQSwECLQAUAAYACAAAACEA3cVAXcMAAADbAAAADwAA&#10;AAAAAAAAAAAAAAAHAgAAZHJzL2Rvd25yZXYueG1sUEsFBgAAAAADAAMAtwAAAPcCAAAAAA==&#10;">
                  <v:imagedata r:id="rId9" o:title="logo"/>
                </v:shape>
                <v:shapetype id="_x0000_t202" coordsize="21600,21600" o:spt="202" path="m,l,21600r21600,l21600,xe">
                  <v:stroke joinstyle="miter"/>
                  <v:path gradientshapeok="t" o:connecttype="rect"/>
                </v:shapetype>
                <v:shape id="Text Box 9" o:spid="_x0000_s1029" type="#_x0000_t202" style="position:absolute;left:40457;top:26914;width:1895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8kUwAAAANoAAAAPAAAAZHJzL2Rvd25yZXYueG1sRI/NqsIw&#10;FIT3F3yHcAQ3F011UbQaRZSCi7vwp+4PzbEtNielSbW+vbkguBxm5htmtelNLR7UusqygukkAkGc&#10;W11xoSC7pOM5COeRNdaWScGLHGzWg58VJto++USPsy9EgLBLUEHpfZNI6fKSDLqJbYiDd7OtQR9k&#10;W0jd4jPATS1nURRLgxWHhRIb2pWU38+dUdDxfB//HWNK61lUVJlOs1+8KjUa9tslCE+9/4Y/7YNW&#10;sID/K+EGyPUbAAD//wMAUEsBAi0AFAAGAAgAAAAhANvh9svuAAAAhQEAABMAAAAAAAAAAAAAAAAA&#10;AAAAAFtDb250ZW50X1R5cGVzXS54bWxQSwECLQAUAAYACAAAACEAWvQsW78AAAAVAQAACwAAAAAA&#10;AAAAAAAAAAAfAQAAX3JlbHMvLnJlbHNQSwECLQAUAAYACAAAACEAlm/JFMAAAADaAAAADwAAAAAA&#10;AAAAAAAAAAAHAgAAZHJzL2Rvd25yZXYueG1sUEsFBgAAAAADAAMAtwAAAPQCAAAAAA==&#10;" fillcolor="red" stroked="f" strokeweight=".5pt">
                  <v:textbox>
                    <w:txbxContent>
                      <w:p w14:paraId="512F3088"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1A65AA59" w14:textId="77777777" w:rsidR="0099595A" w:rsidRPr="005F037E" w:rsidRDefault="0099595A" w:rsidP="00C620A5">
                        <w:pPr>
                          <w:rPr>
                            <w:b/>
                            <w:color w:val="000000" w:themeColor="text1"/>
                            <w:sz w:val="16"/>
                            <w:szCs w:val="16"/>
                          </w:rPr>
                        </w:pPr>
                      </w:p>
                    </w:txbxContent>
                  </v:textbox>
                </v:shape>
              </v:group>
            </w:pict>
          </mc:Fallback>
        </mc:AlternateContent>
      </w:r>
      <w:r w:rsidR="00BE0BF8">
        <w:rPr>
          <w:noProof/>
          <w:lang w:val="en-GB" w:eastAsia="en-GB"/>
        </w:rPr>
        <mc:AlternateContent>
          <mc:Choice Requires="wps">
            <w:drawing>
              <wp:anchor distT="0" distB="0" distL="114300" distR="114300" simplePos="0" relativeHeight="251663360" behindDoc="0" locked="0" layoutInCell="1" allowOverlap="1" wp14:anchorId="56B9CDCF" wp14:editId="31196441">
                <wp:simplePos x="0" y="0"/>
                <wp:positionH relativeFrom="column">
                  <wp:posOffset>0</wp:posOffset>
                </wp:positionH>
                <wp:positionV relativeFrom="paragraph">
                  <wp:posOffset>133350</wp:posOffset>
                </wp:positionV>
                <wp:extent cx="59340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01ED6"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467.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FcM1gEAAAwEAAAOAAAAZHJzL2Uyb0RvYy54bWysU8GO0zAQvSPxD5bvNGkhwEZN99DVckFQ&#10;sfABXmfcWLI9lm2a9u8ZO226AiS0Ky5Oxp73Zt7zeH17tIYdIESNruPLRc0ZOIm9dvuO//h+/+Yj&#10;ZzEJ1wuDDjp+gshvN69frUffwgoHND0ERiQutqPv+JCSb6sqygGsiAv04OhQYbAiURj2VR/ESOzW&#10;VKu6fl+NGHofUEKMtHs3HfJN4VcKZPqqVITETMept1TWUNbHvFabtWj3QfhBy3Mb4gVdWKEdFZ2p&#10;7kQS7GfQf1BZLQNGVGkh0VaolJZQNJCaZf2bmodBeChayJzoZ5vi/6OVXw67wHTf8YYzJyxd0UMK&#10;Qu+HxLboHBmIgTXZp9HHltK3bhfOUfS7kEUfVbD5S3LYsXh7mr2FY2KSNpubt+/qD1REXs6qK9CH&#10;mD4BWpZ/Om60y7JFKw6fY6JilHpJydvGsbHjN82qKVkRje7vtTH5rEwObE1gB0F3no7L3DsRPMmi&#10;yDjazIomDeUvnQxM9N9AkSfU9XIqkKfxyimkBJcuvMZRdoYp6mAG1v8GnvMzFMqkPgc8I0pldGkG&#10;W+0w/K361Qo15V8cmHRnCx6xP5XbLdbQyBXnzs8jz/TTuMCvj3jzCwAA//8DAFBLAwQUAAYACAAA&#10;ACEAHwjsrdwAAAAGAQAADwAAAGRycy9kb3ducmV2LnhtbEyPT0/CQBDF7yZ8h82QeJPtHyRQuyVq&#10;4OINhOBx2x3bxu5s7S5Qv71jPOhp8uZN3vtNvh5tJy44+NaRgngWgUCqnGmpVnB43d4tQfigyejO&#10;ESr4Qg/rYnKT68y4K+3wsg+14BDymVbQhNBnUvqqQav9zPVI7L27werAcqilGfSVw20nkyhaSKtb&#10;4oZG9/jcYPWxP1sF5eZzk6Rv42l3TOdREj8dX6rVVqnb6fj4ACLgGP6O4Qef0aFgptKdyXjRKeBH&#10;goIk5snuKp3fgyh/F7LI5X/84hsAAP//AwBQSwECLQAUAAYACAAAACEAtoM4kv4AAADhAQAAEwAA&#10;AAAAAAAAAAAAAAAAAAAAW0NvbnRlbnRfVHlwZXNdLnhtbFBLAQItABQABgAIAAAAIQA4/SH/1gAA&#10;AJQBAAALAAAAAAAAAAAAAAAAAC8BAABfcmVscy8ucmVsc1BLAQItABQABgAIAAAAIQB7TFcM1gEA&#10;AAwEAAAOAAAAAAAAAAAAAAAAAC4CAABkcnMvZTJvRG9jLnhtbFBLAQItABQABgAIAAAAIQAfCOyt&#10;3AAAAAYBAAAPAAAAAAAAAAAAAAAAADAEAABkcnMvZG93bnJldi54bWxQSwUGAAAAAAQABADzAAAA&#10;OQUAAAAA&#10;" strokecolor="black [3213]">
                <v:stroke joinstyle="miter"/>
              </v:line>
            </w:pict>
          </mc:Fallback>
        </mc:AlternateContent>
      </w:r>
    </w:p>
    <w:p w14:paraId="65715E5E" w14:textId="77777777" w:rsidR="00BB247E" w:rsidRPr="00A22EA6" w:rsidRDefault="00BB247E" w:rsidP="00BB247E"/>
    <w:p w14:paraId="493E329C" w14:textId="77777777" w:rsidR="00BB247E" w:rsidRPr="00A22EA6" w:rsidRDefault="00BB247E" w:rsidP="00BB247E"/>
    <w:p w14:paraId="72286B2D" w14:textId="77777777" w:rsidR="00BB247E" w:rsidRPr="00A22EA6" w:rsidRDefault="00BB247E" w:rsidP="00BB247E"/>
    <w:p w14:paraId="13A49BC1" w14:textId="77777777" w:rsidR="00BB247E" w:rsidRPr="00A22EA6" w:rsidRDefault="00BB247E" w:rsidP="00BB247E"/>
    <w:p w14:paraId="2CF7FF13" w14:textId="77777777" w:rsidR="00FA7E86" w:rsidRDefault="00FA7E86" w:rsidP="00BB247E"/>
    <w:p w14:paraId="41014C13" w14:textId="77777777" w:rsidR="00FA7E86" w:rsidRPr="00FA7E86" w:rsidRDefault="00FA7E86" w:rsidP="00FA7E86"/>
    <w:p w14:paraId="69D05C60" w14:textId="77777777" w:rsidR="00FA7E86" w:rsidRPr="00FA7E86" w:rsidRDefault="00FA7E86" w:rsidP="00FA7E86"/>
    <w:p w14:paraId="7974C928" w14:textId="77777777" w:rsidR="00FA7E86" w:rsidRPr="00FA7E86" w:rsidRDefault="00FA7E86" w:rsidP="00FA7E86"/>
    <w:p w14:paraId="1055EE28" w14:textId="77777777" w:rsidR="00FA7E86" w:rsidRPr="00FA7E86" w:rsidRDefault="00FA7E86" w:rsidP="00FA7E86"/>
    <w:p w14:paraId="4B9E3A4A" w14:textId="77777777" w:rsidR="00FA7E86" w:rsidRPr="00FA7E86" w:rsidRDefault="006A6996" w:rsidP="00FA7E86">
      <w:r>
        <w:rPr>
          <w:noProof/>
          <w:lang w:val="en-GB" w:eastAsia="en-GB"/>
        </w:rPr>
        <mc:AlternateContent>
          <mc:Choice Requires="wps">
            <w:drawing>
              <wp:anchor distT="0" distB="0" distL="114300" distR="114300" simplePos="0" relativeHeight="251669504" behindDoc="0" locked="0" layoutInCell="1" allowOverlap="1" wp14:anchorId="3627D43A" wp14:editId="31057AE8">
                <wp:simplePos x="0" y="0"/>
                <wp:positionH relativeFrom="column">
                  <wp:posOffset>0</wp:posOffset>
                </wp:positionH>
                <wp:positionV relativeFrom="paragraph">
                  <wp:posOffset>75565</wp:posOffset>
                </wp:positionV>
                <wp:extent cx="5934075" cy="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3711E" id="Straight Connector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95pt" to="46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Oyz1wEAAA4EAAAOAAAAZHJzL2Uyb0RvYy54bWysU8GO0zAQvSPxD5bvNGmhwEZN99DVckFQ&#10;sfABXmfcWLI9lm2a9O8ZO226AiS0Ky5O7Jn3Zt7zeHM7WsOOEKJG1/LlouYMnMROu0PLf3y/f/OR&#10;s5iE64RBBy0/QeS329evNoNvYIU9mg4CIxIXm8G3vE/JN1UVZQ9WxAV6cBRUGKxItA2HqgtiIHZr&#10;qlVdv68GDJ0PKCFGOr2bgnxb+JUCmb4qFSEx03LqLZU1lPUxr9V2I5pDEL7X8tyGeEEXVmhHRWeq&#10;O5EE+xn0H1RWy4ARVVpItBUqpSUUDaRmWf+m5qEXHooWMif62ab4/2jll+M+MN3R3ZE9Tli6o4cU&#10;hD70ie3QOXIQA6MgOTX42BBg5/bhvIt+H7LsUQWbvySIjcXd0+wujIlJOlzfvH1Xf1hzJi+x6gr0&#10;IaZPgJbln5Yb7bJw0Yjj55ioGKVeUvKxcWxo+c16tS5ZEY3u7rUxOVZmB3YmsKOgW0/jMvdOBE+y&#10;aGccHWZFk4byl04GJvpvoMgV6no5FcjzeOUUUoJLF17jKDvDFHUwA+t/A8/5GQplVp8DnhGlMro0&#10;g612GP5W/WqFmvIvDky6swWP2J3K7RZraOiKc+cHkqf66b7Ar894+wsAAP//AwBQSwMEFAAGAAgA&#10;AAAhAP1yiaDbAAAABgEAAA8AAABkcnMvZG93bnJldi54bWxMj81OwzAQhO9IfQdrK3Gjzk9BJMSp&#10;Cmov3Fqo4OjESxIRr9PYbcPbs4gDHGdmNfNtsZpsL844+s6RgngRgUCqnemoUfD6sr25B+GDJqN7&#10;R6jgCz2sytlVoXPjLrTD8z40gkvI51pBG8KQS+nrFq32CzcgcfbhRqsDy7GRZtQXLre9TKLoTlrd&#10;ES+0esCnFuvP/ckqqDbHTZK+T2+7Q7qMkvjx8FxnW6Wu59P6AUTAKfwdww8+o0PJTJU7kfGiV8CP&#10;BHbjDASnWbq8BVH9GrIs5H/88hsAAP//AwBQSwECLQAUAAYACAAAACEAtoM4kv4AAADhAQAAEwAA&#10;AAAAAAAAAAAAAAAAAAAAW0NvbnRlbnRfVHlwZXNdLnhtbFBLAQItABQABgAIAAAAIQA4/SH/1gAA&#10;AJQBAAALAAAAAAAAAAAAAAAAAC8BAABfcmVscy8ucmVsc1BLAQItABQABgAIAAAAIQC0MOyz1wEA&#10;AA4EAAAOAAAAAAAAAAAAAAAAAC4CAABkcnMvZTJvRG9jLnhtbFBLAQItABQABgAIAAAAIQD9comg&#10;2wAAAAYBAAAPAAAAAAAAAAAAAAAAADEEAABkcnMvZG93bnJldi54bWxQSwUGAAAAAAQABADzAAAA&#10;OQUAAAAA&#10;" strokecolor="black [3213]">
                <v:stroke joinstyle="miter"/>
              </v:line>
            </w:pict>
          </mc:Fallback>
        </mc:AlternateContent>
      </w:r>
    </w:p>
    <w:p w14:paraId="102F06D9" w14:textId="77777777" w:rsidR="00FA7E86" w:rsidRDefault="00FA7E86" w:rsidP="00D27BF7"/>
    <w:p w14:paraId="77265DC3" w14:textId="77777777" w:rsidR="00FA7E86" w:rsidRDefault="00FA7E86" w:rsidP="00D27BF7">
      <w:bookmarkStart w:id="0" w:name="_Toc221010140"/>
      <w:bookmarkStart w:id="1" w:name="_Toc224829748"/>
    </w:p>
    <w:p w14:paraId="15E8051E" w14:textId="77777777" w:rsidR="00206429" w:rsidRDefault="00206429" w:rsidP="006A6996">
      <w:pPr>
        <w:rPr>
          <w:lang w:bidi="he-IL"/>
        </w:rPr>
        <w:sectPr w:rsidR="00206429" w:rsidSect="00356E1D">
          <w:headerReference w:type="default" r:id="rId10"/>
          <w:pgSz w:w="12240" w:h="15840"/>
          <w:pgMar w:top="1440" w:right="1440" w:bottom="1440" w:left="1440" w:header="720" w:footer="720" w:gutter="0"/>
          <w:pgNumType w:fmt="upperRoman" w:start="1"/>
          <w:cols w:space="720"/>
          <w:docGrid w:linePitch="360"/>
        </w:sectPr>
      </w:pPr>
    </w:p>
    <w:bookmarkEnd w:id="1" w:displacedByCustomXml="next"/>
    <w:bookmarkEnd w:id="0" w:displacedByCustomXml="next"/>
    <w:bookmarkStart w:id="2" w:name="_Toc524687827" w:displacedByCustomXml="next"/>
    <w:bookmarkStart w:id="3" w:name="_Toc485037816" w:displacedByCustomXml="next"/>
    <w:sdt>
      <w:sdtPr>
        <w:id w:val="1950343366"/>
        <w:placeholder>
          <w:docPart w:val="7F15CE8216D24B8F886FBF4BC4206E65"/>
        </w:placeholder>
      </w:sdtPr>
      <w:sdtEndPr/>
      <w:sdtContent>
        <w:p w14:paraId="2E9AE166" w14:textId="77777777" w:rsidR="00AA042A" w:rsidRDefault="00654EF8" w:rsidP="001F5BFB">
          <w:pPr>
            <w:pStyle w:val="Heading1"/>
            <w:numPr>
              <w:ilvl w:val="0"/>
              <w:numId w:val="0"/>
            </w:numPr>
            <w:ind w:left="432"/>
          </w:pPr>
          <w:sdt>
            <w:sdtPr>
              <w:id w:val="629220114"/>
              <w:placeholder>
                <w:docPart w:val="7F15CE8216D24B8F886FBF4BC4206E65"/>
              </w:placeholder>
            </w:sdtPr>
            <w:sdtEndPr/>
            <w:sdtContent>
              <w:r w:rsidR="00AA042A">
                <w:t>Table of contents</w:t>
              </w:r>
            </w:sdtContent>
          </w:sdt>
        </w:p>
      </w:sdtContent>
    </w:sdt>
    <w:bookmarkEnd w:id="2" w:displacedByCustomXml="prev"/>
    <w:bookmarkEnd w:id="3" w:displacedByCustomXml="prev"/>
    <w:p w14:paraId="6C627172" w14:textId="15A4C70F" w:rsidR="002B20DE" w:rsidRDefault="009B0C8C" w:rsidP="00D66E48">
      <w:pPr>
        <w:pStyle w:val="TOC1"/>
        <w:rPr>
          <w:rFonts w:asciiTheme="minorHAnsi" w:eastAsiaTheme="minorEastAsia" w:hAnsiTheme="minorHAnsi"/>
          <w:noProof/>
          <w:lang w:val="en-GB" w:eastAsia="en-GB"/>
        </w:rPr>
      </w:pPr>
      <w:r>
        <w:rPr>
          <w:lang w:bidi="he-IL"/>
        </w:rPr>
        <w:fldChar w:fldCharType="begin"/>
      </w:r>
      <w:r>
        <w:rPr>
          <w:lang w:bidi="he-IL"/>
        </w:rPr>
        <w:instrText xml:space="preserve"> TOC \o "1-3" \h \z \u </w:instrText>
      </w:r>
      <w:r>
        <w:rPr>
          <w:lang w:bidi="he-IL"/>
        </w:rPr>
        <w:fldChar w:fldCharType="separate"/>
      </w:r>
    </w:p>
    <w:p w14:paraId="17A70386" w14:textId="77777777" w:rsidR="002B20DE" w:rsidRDefault="00654EF8">
      <w:pPr>
        <w:pStyle w:val="TOC1"/>
        <w:rPr>
          <w:rFonts w:asciiTheme="minorHAnsi" w:eastAsiaTheme="minorEastAsia" w:hAnsiTheme="minorHAnsi"/>
          <w:noProof/>
          <w:lang w:val="en-GB" w:eastAsia="en-GB"/>
        </w:rPr>
      </w:pPr>
      <w:hyperlink w:anchor="_Toc524687827" w:history="1">
        <w:r w:rsidR="002B20DE" w:rsidRPr="00F84E0A">
          <w:rPr>
            <w:rStyle w:val="Hyperlink"/>
            <w:noProof/>
            <w:lang w:bidi="he-IL"/>
          </w:rPr>
          <w:t>Table of contents</w:t>
        </w:r>
        <w:r w:rsidR="002B20DE">
          <w:rPr>
            <w:noProof/>
            <w:webHidden/>
          </w:rPr>
          <w:tab/>
        </w:r>
        <w:r w:rsidR="002B20DE">
          <w:rPr>
            <w:noProof/>
            <w:webHidden/>
          </w:rPr>
          <w:fldChar w:fldCharType="begin"/>
        </w:r>
        <w:r w:rsidR="002B20DE">
          <w:rPr>
            <w:noProof/>
            <w:webHidden/>
          </w:rPr>
          <w:instrText xml:space="preserve"> PAGEREF _Toc524687827 \h </w:instrText>
        </w:r>
        <w:r w:rsidR="002B20DE">
          <w:rPr>
            <w:noProof/>
            <w:webHidden/>
          </w:rPr>
        </w:r>
        <w:r w:rsidR="002B20DE">
          <w:rPr>
            <w:noProof/>
            <w:webHidden/>
          </w:rPr>
          <w:fldChar w:fldCharType="separate"/>
        </w:r>
        <w:r w:rsidR="002B20DE">
          <w:rPr>
            <w:noProof/>
            <w:webHidden/>
          </w:rPr>
          <w:t>VII</w:t>
        </w:r>
        <w:r w:rsidR="002B20DE">
          <w:rPr>
            <w:noProof/>
            <w:webHidden/>
          </w:rPr>
          <w:fldChar w:fldCharType="end"/>
        </w:r>
      </w:hyperlink>
    </w:p>
    <w:p w14:paraId="7D3EEEBD" w14:textId="77777777" w:rsidR="002B20DE" w:rsidRDefault="00654EF8">
      <w:pPr>
        <w:pStyle w:val="TOC1"/>
        <w:rPr>
          <w:rFonts w:asciiTheme="minorHAnsi" w:eastAsiaTheme="minorEastAsia" w:hAnsiTheme="minorHAnsi"/>
          <w:noProof/>
          <w:lang w:val="en-GB" w:eastAsia="en-GB"/>
        </w:rPr>
      </w:pPr>
      <w:hyperlink w:anchor="_Toc524687828" w:history="1">
        <w:r w:rsidR="002B20DE" w:rsidRPr="00F84E0A">
          <w:rPr>
            <w:rStyle w:val="Hyperlink"/>
            <w:noProof/>
            <w:lang w:bidi="he-IL"/>
          </w:rPr>
          <w:t>List of figures</w:t>
        </w:r>
        <w:r w:rsidR="002B20DE">
          <w:rPr>
            <w:noProof/>
            <w:webHidden/>
          </w:rPr>
          <w:tab/>
        </w:r>
        <w:r w:rsidR="002B20DE">
          <w:rPr>
            <w:noProof/>
            <w:webHidden/>
          </w:rPr>
          <w:fldChar w:fldCharType="begin"/>
        </w:r>
        <w:r w:rsidR="002B20DE">
          <w:rPr>
            <w:noProof/>
            <w:webHidden/>
          </w:rPr>
          <w:instrText xml:space="preserve"> PAGEREF _Toc524687828 \h </w:instrText>
        </w:r>
        <w:r w:rsidR="002B20DE">
          <w:rPr>
            <w:noProof/>
            <w:webHidden/>
          </w:rPr>
        </w:r>
        <w:r w:rsidR="002B20DE">
          <w:rPr>
            <w:noProof/>
            <w:webHidden/>
          </w:rPr>
          <w:fldChar w:fldCharType="separate"/>
        </w:r>
        <w:r w:rsidR="002B20DE">
          <w:rPr>
            <w:noProof/>
            <w:webHidden/>
          </w:rPr>
          <w:t>IX</w:t>
        </w:r>
        <w:r w:rsidR="002B20DE">
          <w:rPr>
            <w:noProof/>
            <w:webHidden/>
          </w:rPr>
          <w:fldChar w:fldCharType="end"/>
        </w:r>
      </w:hyperlink>
    </w:p>
    <w:p w14:paraId="7259B84D" w14:textId="77777777" w:rsidR="002B20DE" w:rsidRDefault="00654EF8">
      <w:pPr>
        <w:pStyle w:val="TOC1"/>
        <w:rPr>
          <w:rFonts w:asciiTheme="minorHAnsi" w:eastAsiaTheme="minorEastAsia" w:hAnsiTheme="minorHAnsi"/>
          <w:noProof/>
          <w:lang w:val="en-GB" w:eastAsia="en-GB"/>
        </w:rPr>
      </w:pPr>
      <w:hyperlink w:anchor="_Toc524687829" w:history="1">
        <w:r w:rsidR="002B20DE" w:rsidRPr="00F84E0A">
          <w:rPr>
            <w:rStyle w:val="Hyperlink"/>
            <w:noProof/>
            <w:lang w:bidi="he-IL"/>
          </w:rPr>
          <w:t>List of tables</w:t>
        </w:r>
        <w:r w:rsidR="002B20DE">
          <w:rPr>
            <w:noProof/>
            <w:webHidden/>
          </w:rPr>
          <w:tab/>
        </w:r>
        <w:r w:rsidR="002B20DE">
          <w:rPr>
            <w:noProof/>
            <w:webHidden/>
          </w:rPr>
          <w:fldChar w:fldCharType="begin"/>
        </w:r>
        <w:r w:rsidR="002B20DE">
          <w:rPr>
            <w:noProof/>
            <w:webHidden/>
          </w:rPr>
          <w:instrText xml:space="preserve"> PAGEREF _Toc524687829 \h </w:instrText>
        </w:r>
        <w:r w:rsidR="002B20DE">
          <w:rPr>
            <w:noProof/>
            <w:webHidden/>
          </w:rPr>
        </w:r>
        <w:r w:rsidR="002B20DE">
          <w:rPr>
            <w:noProof/>
            <w:webHidden/>
          </w:rPr>
          <w:fldChar w:fldCharType="separate"/>
        </w:r>
        <w:r w:rsidR="002B20DE">
          <w:rPr>
            <w:noProof/>
            <w:webHidden/>
          </w:rPr>
          <w:t>X</w:t>
        </w:r>
        <w:r w:rsidR="002B20DE">
          <w:rPr>
            <w:noProof/>
            <w:webHidden/>
          </w:rPr>
          <w:fldChar w:fldCharType="end"/>
        </w:r>
      </w:hyperlink>
    </w:p>
    <w:p w14:paraId="770054AF" w14:textId="77777777" w:rsidR="002B20DE" w:rsidRDefault="00654EF8">
      <w:pPr>
        <w:pStyle w:val="TOC1"/>
        <w:rPr>
          <w:rFonts w:asciiTheme="minorHAnsi" w:eastAsiaTheme="minorEastAsia" w:hAnsiTheme="minorHAnsi"/>
          <w:noProof/>
          <w:lang w:val="en-GB" w:eastAsia="en-GB"/>
        </w:rPr>
      </w:pPr>
      <w:hyperlink w:anchor="_Toc524687830" w:history="1">
        <w:r w:rsidR="002B20DE" w:rsidRPr="00F84E0A">
          <w:rPr>
            <w:rStyle w:val="Hyperlink"/>
            <w:noProof/>
            <w:lang w:bidi="he-IL"/>
          </w:rPr>
          <w:t>Acronyms and abbreviations</w:t>
        </w:r>
        <w:r w:rsidR="002B20DE">
          <w:rPr>
            <w:noProof/>
            <w:webHidden/>
          </w:rPr>
          <w:tab/>
        </w:r>
        <w:r w:rsidR="002B20DE">
          <w:rPr>
            <w:noProof/>
            <w:webHidden/>
          </w:rPr>
          <w:fldChar w:fldCharType="begin"/>
        </w:r>
        <w:r w:rsidR="002B20DE">
          <w:rPr>
            <w:noProof/>
            <w:webHidden/>
          </w:rPr>
          <w:instrText xml:space="preserve"> PAGEREF _Toc524687830 \h </w:instrText>
        </w:r>
        <w:r w:rsidR="002B20DE">
          <w:rPr>
            <w:noProof/>
            <w:webHidden/>
          </w:rPr>
        </w:r>
        <w:r w:rsidR="002B20DE">
          <w:rPr>
            <w:noProof/>
            <w:webHidden/>
          </w:rPr>
          <w:fldChar w:fldCharType="separate"/>
        </w:r>
        <w:r w:rsidR="002B20DE">
          <w:rPr>
            <w:noProof/>
            <w:webHidden/>
          </w:rPr>
          <w:t>XI</w:t>
        </w:r>
        <w:r w:rsidR="002B20DE">
          <w:rPr>
            <w:noProof/>
            <w:webHidden/>
          </w:rPr>
          <w:fldChar w:fldCharType="end"/>
        </w:r>
      </w:hyperlink>
    </w:p>
    <w:p w14:paraId="24B046D6" w14:textId="48E91B56" w:rsidR="002B20DE" w:rsidRDefault="00654EF8" w:rsidP="00D66E48">
      <w:pPr>
        <w:pStyle w:val="TOC1"/>
        <w:tabs>
          <w:tab w:val="left" w:pos="440"/>
        </w:tabs>
        <w:rPr>
          <w:rFonts w:asciiTheme="minorHAnsi" w:eastAsiaTheme="minorEastAsia" w:hAnsiTheme="minorHAnsi"/>
          <w:noProof/>
          <w:lang w:val="en-GB" w:eastAsia="en-GB"/>
        </w:rPr>
      </w:pPr>
      <w:hyperlink w:anchor="_Toc524687831" w:history="1">
        <w:r w:rsidR="002B20DE" w:rsidRPr="00F84E0A">
          <w:rPr>
            <w:rStyle w:val="Hyperlink"/>
            <w:noProof/>
            <w:lang w:bidi="he-IL"/>
          </w:rPr>
          <w:t>1</w:t>
        </w:r>
        <w:r w:rsidR="002B20DE">
          <w:rPr>
            <w:rFonts w:asciiTheme="minorHAnsi" w:eastAsiaTheme="minorEastAsia" w:hAnsiTheme="minorHAnsi"/>
            <w:noProof/>
            <w:lang w:val="en-GB" w:eastAsia="en-GB"/>
          </w:rPr>
          <w:tab/>
        </w:r>
        <w:r w:rsidR="002B20DE" w:rsidRPr="00F84E0A">
          <w:rPr>
            <w:rStyle w:val="Hyperlink"/>
            <w:noProof/>
            <w:lang w:bidi="he-IL"/>
          </w:rPr>
          <w:t xml:space="preserve">Introduction </w:t>
        </w:r>
        <w:r w:rsidR="002B20DE">
          <w:rPr>
            <w:noProof/>
            <w:webHidden/>
          </w:rPr>
          <w:tab/>
        </w:r>
        <w:r w:rsidR="002B20DE">
          <w:rPr>
            <w:noProof/>
            <w:webHidden/>
          </w:rPr>
          <w:fldChar w:fldCharType="begin"/>
        </w:r>
        <w:r w:rsidR="002B20DE">
          <w:rPr>
            <w:noProof/>
            <w:webHidden/>
          </w:rPr>
          <w:instrText xml:space="preserve"> PAGEREF _Toc524687831 \h </w:instrText>
        </w:r>
        <w:r w:rsidR="002B20DE">
          <w:rPr>
            <w:noProof/>
            <w:webHidden/>
          </w:rPr>
        </w:r>
        <w:r w:rsidR="002B20DE">
          <w:rPr>
            <w:noProof/>
            <w:webHidden/>
          </w:rPr>
          <w:fldChar w:fldCharType="separate"/>
        </w:r>
        <w:r w:rsidR="002B20DE">
          <w:rPr>
            <w:noProof/>
            <w:webHidden/>
          </w:rPr>
          <w:t>- 1 -</w:t>
        </w:r>
        <w:r w:rsidR="002B20DE">
          <w:rPr>
            <w:noProof/>
            <w:webHidden/>
          </w:rPr>
          <w:fldChar w:fldCharType="end"/>
        </w:r>
      </w:hyperlink>
    </w:p>
    <w:p w14:paraId="199A33BF" w14:textId="77777777" w:rsidR="002B20DE" w:rsidRDefault="00654EF8">
      <w:pPr>
        <w:pStyle w:val="TOC2"/>
        <w:tabs>
          <w:tab w:val="left" w:pos="880"/>
          <w:tab w:val="right" w:leader="dot" w:pos="9350"/>
        </w:tabs>
        <w:rPr>
          <w:rFonts w:asciiTheme="minorHAnsi" w:eastAsiaTheme="minorEastAsia" w:hAnsiTheme="minorHAnsi"/>
          <w:noProof/>
          <w:lang w:val="en-GB" w:eastAsia="en-GB"/>
        </w:rPr>
      </w:pPr>
      <w:hyperlink w:anchor="_Toc524687833" w:history="1">
        <w:r w:rsidR="002B20DE" w:rsidRPr="00F84E0A">
          <w:rPr>
            <w:rStyle w:val="Hyperlink"/>
            <w:noProof/>
            <w:lang w:bidi="he-IL"/>
          </w:rPr>
          <w:t>1.2</w:t>
        </w:r>
        <w:r w:rsidR="002B20DE">
          <w:rPr>
            <w:rFonts w:asciiTheme="minorHAnsi" w:eastAsiaTheme="minorEastAsia" w:hAnsiTheme="minorHAnsi"/>
            <w:noProof/>
            <w:lang w:val="en-GB" w:eastAsia="en-GB"/>
          </w:rPr>
          <w:tab/>
        </w:r>
        <w:r w:rsidR="002B20DE" w:rsidRPr="00F84E0A">
          <w:rPr>
            <w:rStyle w:val="Hyperlink"/>
            <w:noProof/>
            <w:lang w:bidi="he-IL"/>
          </w:rPr>
          <w:t>Motivation and problem statement</w:t>
        </w:r>
        <w:r w:rsidR="002B20DE">
          <w:rPr>
            <w:noProof/>
            <w:webHidden/>
          </w:rPr>
          <w:tab/>
        </w:r>
        <w:r w:rsidR="002B20DE">
          <w:rPr>
            <w:noProof/>
            <w:webHidden/>
          </w:rPr>
          <w:fldChar w:fldCharType="begin"/>
        </w:r>
        <w:r w:rsidR="002B20DE">
          <w:rPr>
            <w:noProof/>
            <w:webHidden/>
          </w:rPr>
          <w:instrText xml:space="preserve"> PAGEREF _Toc524687833 \h </w:instrText>
        </w:r>
        <w:r w:rsidR="002B20DE">
          <w:rPr>
            <w:noProof/>
            <w:webHidden/>
          </w:rPr>
        </w:r>
        <w:r w:rsidR="002B20DE">
          <w:rPr>
            <w:noProof/>
            <w:webHidden/>
          </w:rPr>
          <w:fldChar w:fldCharType="separate"/>
        </w:r>
        <w:r w:rsidR="002B20DE">
          <w:rPr>
            <w:noProof/>
            <w:webHidden/>
          </w:rPr>
          <w:t>- 1 -</w:t>
        </w:r>
        <w:r w:rsidR="002B20DE">
          <w:rPr>
            <w:noProof/>
            <w:webHidden/>
          </w:rPr>
          <w:fldChar w:fldCharType="end"/>
        </w:r>
      </w:hyperlink>
    </w:p>
    <w:p w14:paraId="3C722D1D" w14:textId="3FDD70CA" w:rsidR="002B20DE" w:rsidRDefault="00654EF8" w:rsidP="00D66E48">
      <w:pPr>
        <w:pStyle w:val="TOC3"/>
        <w:tabs>
          <w:tab w:val="left" w:pos="1320"/>
          <w:tab w:val="right" w:leader="dot" w:pos="9350"/>
        </w:tabs>
        <w:rPr>
          <w:rFonts w:asciiTheme="minorHAnsi" w:eastAsiaTheme="minorEastAsia" w:hAnsiTheme="minorHAnsi"/>
          <w:noProof/>
          <w:lang w:val="en-GB" w:eastAsia="en-GB"/>
        </w:rPr>
      </w:pPr>
      <w:hyperlink w:anchor="_Toc524687835" w:history="1">
        <w:r w:rsidR="002B20DE" w:rsidRPr="00F84E0A">
          <w:rPr>
            <w:rStyle w:val="Hyperlink"/>
            <w:noProof/>
          </w:rPr>
          <w:t>1.3.1</w:t>
        </w:r>
        <w:r w:rsidR="002B20DE">
          <w:rPr>
            <w:rFonts w:asciiTheme="minorHAnsi" w:eastAsiaTheme="minorEastAsia" w:hAnsiTheme="minorHAnsi"/>
            <w:noProof/>
            <w:lang w:val="en-GB" w:eastAsia="en-GB"/>
          </w:rPr>
          <w:tab/>
        </w:r>
        <w:r w:rsidR="002B20DE" w:rsidRPr="00F84E0A">
          <w:rPr>
            <w:rStyle w:val="Hyperlink"/>
            <w:noProof/>
          </w:rPr>
          <w:t xml:space="preserve"> Research objectives</w:t>
        </w:r>
        <w:r w:rsidR="002B20DE">
          <w:rPr>
            <w:noProof/>
            <w:webHidden/>
          </w:rPr>
          <w:tab/>
        </w:r>
        <w:r w:rsidR="002B20DE">
          <w:rPr>
            <w:noProof/>
            <w:webHidden/>
          </w:rPr>
          <w:fldChar w:fldCharType="begin"/>
        </w:r>
        <w:r w:rsidR="002B20DE">
          <w:rPr>
            <w:noProof/>
            <w:webHidden/>
          </w:rPr>
          <w:instrText xml:space="preserve"> PAGEREF _Toc524687835 \h </w:instrText>
        </w:r>
        <w:r w:rsidR="002B20DE">
          <w:rPr>
            <w:noProof/>
            <w:webHidden/>
          </w:rPr>
        </w:r>
        <w:r w:rsidR="002B20DE">
          <w:rPr>
            <w:noProof/>
            <w:webHidden/>
          </w:rPr>
          <w:fldChar w:fldCharType="separate"/>
        </w:r>
        <w:r w:rsidR="002B20DE">
          <w:rPr>
            <w:noProof/>
            <w:webHidden/>
          </w:rPr>
          <w:t>- 2 -</w:t>
        </w:r>
        <w:r w:rsidR="002B20DE">
          <w:rPr>
            <w:noProof/>
            <w:webHidden/>
          </w:rPr>
          <w:fldChar w:fldCharType="end"/>
        </w:r>
      </w:hyperlink>
    </w:p>
    <w:p w14:paraId="51965431" w14:textId="0DE9F1C8" w:rsidR="002B20DE" w:rsidRDefault="00654EF8" w:rsidP="00D66E48">
      <w:pPr>
        <w:pStyle w:val="TOC2"/>
        <w:tabs>
          <w:tab w:val="left" w:pos="880"/>
          <w:tab w:val="right" w:leader="dot" w:pos="9350"/>
        </w:tabs>
        <w:rPr>
          <w:rFonts w:asciiTheme="minorHAnsi" w:eastAsiaTheme="minorEastAsia" w:hAnsiTheme="minorHAnsi"/>
          <w:noProof/>
          <w:lang w:val="en-GB" w:eastAsia="en-GB"/>
        </w:rPr>
      </w:pPr>
      <w:hyperlink w:anchor="_Toc524687837" w:history="1">
        <w:r w:rsidR="002B20DE" w:rsidRPr="00F84E0A">
          <w:rPr>
            <w:rStyle w:val="Hyperlink"/>
            <w:noProof/>
          </w:rPr>
          <w:t>1.4</w:t>
        </w:r>
        <w:r w:rsidR="002B20DE">
          <w:rPr>
            <w:rFonts w:asciiTheme="minorHAnsi" w:eastAsiaTheme="minorEastAsia" w:hAnsiTheme="minorHAnsi"/>
            <w:noProof/>
            <w:lang w:val="en-GB" w:eastAsia="en-GB"/>
          </w:rPr>
          <w:tab/>
        </w:r>
        <w:r w:rsidR="002B20DE" w:rsidRPr="00F84E0A">
          <w:rPr>
            <w:rStyle w:val="Hyperlink"/>
            <w:noProof/>
          </w:rPr>
          <w:t>Study outline</w:t>
        </w:r>
        <w:r w:rsidR="002B20DE">
          <w:rPr>
            <w:noProof/>
            <w:webHidden/>
          </w:rPr>
          <w:tab/>
        </w:r>
        <w:r w:rsidR="002B20DE">
          <w:rPr>
            <w:noProof/>
            <w:webHidden/>
          </w:rPr>
          <w:fldChar w:fldCharType="begin"/>
        </w:r>
        <w:r w:rsidR="002B20DE">
          <w:rPr>
            <w:noProof/>
            <w:webHidden/>
          </w:rPr>
          <w:instrText xml:space="preserve"> PAGEREF _Toc524687837 \h </w:instrText>
        </w:r>
        <w:r w:rsidR="002B20DE">
          <w:rPr>
            <w:noProof/>
            <w:webHidden/>
          </w:rPr>
        </w:r>
        <w:r w:rsidR="002B20DE">
          <w:rPr>
            <w:noProof/>
            <w:webHidden/>
          </w:rPr>
          <w:fldChar w:fldCharType="separate"/>
        </w:r>
        <w:r w:rsidR="002B20DE">
          <w:rPr>
            <w:noProof/>
            <w:webHidden/>
          </w:rPr>
          <w:t>- 3 -</w:t>
        </w:r>
        <w:r w:rsidR="002B20DE">
          <w:rPr>
            <w:noProof/>
            <w:webHidden/>
          </w:rPr>
          <w:fldChar w:fldCharType="end"/>
        </w:r>
      </w:hyperlink>
    </w:p>
    <w:p w14:paraId="0F28C9CD" w14:textId="77777777" w:rsidR="002B20DE" w:rsidRDefault="00654EF8">
      <w:pPr>
        <w:pStyle w:val="TOC1"/>
        <w:tabs>
          <w:tab w:val="left" w:pos="440"/>
        </w:tabs>
        <w:rPr>
          <w:rFonts w:asciiTheme="minorHAnsi" w:eastAsiaTheme="minorEastAsia" w:hAnsiTheme="minorHAnsi"/>
          <w:noProof/>
          <w:lang w:val="en-GB" w:eastAsia="en-GB"/>
        </w:rPr>
      </w:pPr>
      <w:hyperlink w:anchor="_Toc524687839" w:history="1">
        <w:r w:rsidR="002B20DE" w:rsidRPr="00F84E0A">
          <w:rPr>
            <w:rStyle w:val="Hyperlink"/>
            <w:noProof/>
            <w:lang w:bidi="he-IL"/>
          </w:rPr>
          <w:t>3</w:t>
        </w:r>
        <w:r w:rsidR="002B20DE">
          <w:rPr>
            <w:rFonts w:asciiTheme="minorHAnsi" w:eastAsiaTheme="minorEastAsia" w:hAnsiTheme="minorHAnsi"/>
            <w:noProof/>
            <w:lang w:val="en-GB" w:eastAsia="en-GB"/>
          </w:rPr>
          <w:tab/>
        </w:r>
        <w:r w:rsidR="002B20DE" w:rsidRPr="00F84E0A">
          <w:rPr>
            <w:rStyle w:val="Hyperlink"/>
            <w:noProof/>
            <w:lang w:bidi="he-IL"/>
          </w:rPr>
          <w:t>Materials and methods</w:t>
        </w:r>
        <w:r w:rsidR="002B20DE">
          <w:rPr>
            <w:noProof/>
            <w:webHidden/>
          </w:rPr>
          <w:tab/>
        </w:r>
        <w:r w:rsidR="002B20DE">
          <w:rPr>
            <w:noProof/>
            <w:webHidden/>
          </w:rPr>
          <w:fldChar w:fldCharType="begin"/>
        </w:r>
        <w:r w:rsidR="002B20DE">
          <w:rPr>
            <w:noProof/>
            <w:webHidden/>
          </w:rPr>
          <w:instrText xml:space="preserve"> PAGEREF _Toc524687839 \h </w:instrText>
        </w:r>
        <w:r w:rsidR="002B20DE">
          <w:rPr>
            <w:noProof/>
            <w:webHidden/>
          </w:rPr>
        </w:r>
        <w:r w:rsidR="002B20DE">
          <w:rPr>
            <w:noProof/>
            <w:webHidden/>
          </w:rPr>
          <w:fldChar w:fldCharType="separate"/>
        </w:r>
        <w:r w:rsidR="002B20DE">
          <w:rPr>
            <w:noProof/>
            <w:webHidden/>
          </w:rPr>
          <w:t>- 7 -</w:t>
        </w:r>
        <w:r w:rsidR="002B20DE">
          <w:rPr>
            <w:noProof/>
            <w:webHidden/>
          </w:rPr>
          <w:fldChar w:fldCharType="end"/>
        </w:r>
      </w:hyperlink>
    </w:p>
    <w:p w14:paraId="2AD27A77" w14:textId="77777777" w:rsidR="002B20DE" w:rsidRDefault="00654EF8">
      <w:pPr>
        <w:pStyle w:val="TOC2"/>
        <w:tabs>
          <w:tab w:val="left" w:pos="880"/>
          <w:tab w:val="right" w:leader="dot" w:pos="9350"/>
        </w:tabs>
        <w:rPr>
          <w:rFonts w:asciiTheme="minorHAnsi" w:eastAsiaTheme="minorEastAsia" w:hAnsiTheme="minorHAnsi"/>
          <w:noProof/>
          <w:lang w:val="en-GB" w:eastAsia="en-GB"/>
        </w:rPr>
      </w:pPr>
      <w:hyperlink w:anchor="_Toc524687840" w:history="1">
        <w:r w:rsidR="002B20DE" w:rsidRPr="00F84E0A">
          <w:rPr>
            <w:rStyle w:val="Hyperlink"/>
            <w:noProof/>
            <w:lang w:val="en-GB" w:bidi="he-IL"/>
          </w:rPr>
          <w:t>3.1</w:t>
        </w:r>
        <w:r w:rsidR="002B20DE">
          <w:rPr>
            <w:rFonts w:asciiTheme="minorHAnsi" w:eastAsiaTheme="minorEastAsia" w:hAnsiTheme="minorHAnsi"/>
            <w:noProof/>
            <w:lang w:val="en-GB" w:eastAsia="en-GB"/>
          </w:rPr>
          <w:tab/>
        </w:r>
        <w:r w:rsidR="002B20DE" w:rsidRPr="00F84E0A">
          <w:rPr>
            <w:rStyle w:val="Hyperlink"/>
            <w:noProof/>
            <w:lang w:val="en-GB" w:bidi="he-IL"/>
          </w:rPr>
          <w:t xml:space="preserve">Study area </w:t>
        </w:r>
        <w:r w:rsidR="002B20DE">
          <w:rPr>
            <w:noProof/>
            <w:webHidden/>
          </w:rPr>
          <w:tab/>
        </w:r>
        <w:r w:rsidR="002B20DE">
          <w:rPr>
            <w:noProof/>
            <w:webHidden/>
          </w:rPr>
          <w:fldChar w:fldCharType="begin"/>
        </w:r>
        <w:r w:rsidR="002B20DE">
          <w:rPr>
            <w:noProof/>
            <w:webHidden/>
          </w:rPr>
          <w:instrText xml:space="preserve"> PAGEREF _Toc524687840 \h </w:instrText>
        </w:r>
        <w:r w:rsidR="002B20DE">
          <w:rPr>
            <w:noProof/>
            <w:webHidden/>
          </w:rPr>
        </w:r>
        <w:r w:rsidR="002B20DE">
          <w:rPr>
            <w:noProof/>
            <w:webHidden/>
          </w:rPr>
          <w:fldChar w:fldCharType="separate"/>
        </w:r>
        <w:r w:rsidR="002B20DE">
          <w:rPr>
            <w:noProof/>
            <w:webHidden/>
          </w:rPr>
          <w:t>- 7 -</w:t>
        </w:r>
        <w:r w:rsidR="002B20DE">
          <w:rPr>
            <w:noProof/>
            <w:webHidden/>
          </w:rPr>
          <w:fldChar w:fldCharType="end"/>
        </w:r>
      </w:hyperlink>
    </w:p>
    <w:p w14:paraId="67B0FB86" w14:textId="535610B9" w:rsidR="002B20DE" w:rsidRDefault="00654EF8">
      <w:pPr>
        <w:pStyle w:val="TOC2"/>
        <w:tabs>
          <w:tab w:val="left" w:pos="880"/>
          <w:tab w:val="right" w:leader="dot" w:pos="9350"/>
        </w:tabs>
        <w:rPr>
          <w:rFonts w:asciiTheme="minorHAnsi" w:eastAsiaTheme="minorEastAsia" w:hAnsiTheme="minorHAnsi"/>
          <w:noProof/>
          <w:lang w:val="en-GB" w:eastAsia="en-GB"/>
        </w:rPr>
      </w:pPr>
      <w:hyperlink w:anchor="_Toc524687841" w:history="1">
        <w:r w:rsidR="002B20DE" w:rsidRPr="00F84E0A">
          <w:rPr>
            <w:rStyle w:val="Hyperlink"/>
            <w:noProof/>
            <w:lang w:val="en-GB" w:bidi="he-IL"/>
          </w:rPr>
          <w:t>3.2</w:t>
        </w:r>
        <w:r w:rsidR="002B20DE">
          <w:rPr>
            <w:rFonts w:asciiTheme="minorHAnsi" w:eastAsiaTheme="minorEastAsia" w:hAnsiTheme="minorHAnsi"/>
            <w:noProof/>
            <w:lang w:val="en-GB" w:eastAsia="en-GB"/>
          </w:rPr>
          <w:tab/>
        </w:r>
        <w:r w:rsidR="002B20DE" w:rsidRPr="00F84E0A">
          <w:rPr>
            <w:rStyle w:val="Hyperlink"/>
            <w:noProof/>
            <w:lang w:val="en-GB" w:bidi="he-IL"/>
          </w:rPr>
          <w:t xml:space="preserve"> Data</w:t>
        </w:r>
        <w:r w:rsidR="002B20DE">
          <w:rPr>
            <w:noProof/>
            <w:webHidden/>
          </w:rPr>
          <w:tab/>
        </w:r>
        <w:r w:rsidR="002B20DE">
          <w:rPr>
            <w:noProof/>
            <w:webHidden/>
          </w:rPr>
          <w:fldChar w:fldCharType="begin"/>
        </w:r>
        <w:r w:rsidR="002B20DE">
          <w:rPr>
            <w:noProof/>
            <w:webHidden/>
          </w:rPr>
          <w:instrText xml:space="preserve"> PAGEREF _Toc524687841 \h </w:instrText>
        </w:r>
        <w:r w:rsidR="002B20DE">
          <w:rPr>
            <w:noProof/>
            <w:webHidden/>
          </w:rPr>
        </w:r>
        <w:r w:rsidR="002B20DE">
          <w:rPr>
            <w:noProof/>
            <w:webHidden/>
          </w:rPr>
          <w:fldChar w:fldCharType="separate"/>
        </w:r>
        <w:r w:rsidR="002B20DE">
          <w:rPr>
            <w:noProof/>
            <w:webHidden/>
          </w:rPr>
          <w:t xml:space="preserve">- </w:t>
        </w:r>
        <w:r w:rsidR="00CF2819">
          <w:rPr>
            <w:noProof/>
            <w:webHidden/>
          </w:rPr>
          <w:t>6</w:t>
        </w:r>
        <w:r w:rsidR="002B20DE">
          <w:rPr>
            <w:noProof/>
            <w:webHidden/>
          </w:rPr>
          <w:t xml:space="preserve"> -</w:t>
        </w:r>
        <w:r w:rsidR="002B20DE">
          <w:rPr>
            <w:noProof/>
            <w:webHidden/>
          </w:rPr>
          <w:fldChar w:fldCharType="end"/>
        </w:r>
      </w:hyperlink>
    </w:p>
    <w:p w14:paraId="70062B16" w14:textId="00A314FD" w:rsidR="002B20DE" w:rsidRDefault="00654EF8" w:rsidP="00D66E48">
      <w:pPr>
        <w:pStyle w:val="TOC2"/>
        <w:tabs>
          <w:tab w:val="left" w:pos="880"/>
          <w:tab w:val="right" w:leader="dot" w:pos="9350"/>
        </w:tabs>
        <w:rPr>
          <w:rFonts w:asciiTheme="minorHAnsi" w:eastAsiaTheme="minorEastAsia" w:hAnsiTheme="minorHAnsi"/>
          <w:noProof/>
          <w:lang w:val="en-GB" w:eastAsia="en-GB"/>
        </w:rPr>
      </w:pPr>
      <w:hyperlink w:anchor="_Toc524687842" w:history="1">
        <w:r w:rsidR="002B20DE" w:rsidRPr="00F84E0A">
          <w:rPr>
            <w:rStyle w:val="Hyperlink"/>
            <w:noProof/>
            <w:lang w:val="en-GB" w:bidi="he-IL"/>
          </w:rPr>
          <w:t>3.3</w:t>
        </w:r>
        <w:r w:rsidR="002B20DE">
          <w:rPr>
            <w:rFonts w:asciiTheme="minorHAnsi" w:eastAsiaTheme="minorEastAsia" w:hAnsiTheme="minorHAnsi"/>
            <w:noProof/>
            <w:lang w:val="en-GB" w:eastAsia="en-GB"/>
          </w:rPr>
          <w:tab/>
        </w:r>
        <w:r w:rsidR="002B20DE" w:rsidRPr="00F84E0A">
          <w:rPr>
            <w:rStyle w:val="Hyperlink"/>
            <w:noProof/>
            <w:lang w:val="en-GB" w:bidi="he-IL"/>
          </w:rPr>
          <w:t>Methodology</w:t>
        </w:r>
        <w:r w:rsidR="002B20DE">
          <w:rPr>
            <w:noProof/>
            <w:webHidden/>
          </w:rPr>
          <w:tab/>
        </w:r>
        <w:r w:rsidR="002B20DE">
          <w:rPr>
            <w:noProof/>
            <w:webHidden/>
          </w:rPr>
          <w:fldChar w:fldCharType="begin"/>
        </w:r>
        <w:r w:rsidR="002B20DE">
          <w:rPr>
            <w:noProof/>
            <w:webHidden/>
          </w:rPr>
          <w:instrText xml:space="preserve"> PAGEREF _Toc524687842 \h </w:instrText>
        </w:r>
        <w:r w:rsidR="002B20DE">
          <w:rPr>
            <w:noProof/>
            <w:webHidden/>
          </w:rPr>
        </w:r>
        <w:r w:rsidR="002B20DE">
          <w:rPr>
            <w:noProof/>
            <w:webHidden/>
          </w:rPr>
          <w:fldChar w:fldCharType="separate"/>
        </w:r>
        <w:r w:rsidR="002B20DE">
          <w:rPr>
            <w:noProof/>
            <w:webHidden/>
          </w:rPr>
          <w:t xml:space="preserve">- </w:t>
        </w:r>
        <w:r w:rsidR="00CF2819">
          <w:rPr>
            <w:noProof/>
            <w:webHidden/>
          </w:rPr>
          <w:t>9</w:t>
        </w:r>
        <w:r w:rsidR="002B20DE">
          <w:rPr>
            <w:noProof/>
            <w:webHidden/>
          </w:rPr>
          <w:t xml:space="preserve"> -</w:t>
        </w:r>
        <w:r w:rsidR="002B20DE">
          <w:rPr>
            <w:noProof/>
            <w:webHidden/>
          </w:rPr>
          <w:fldChar w:fldCharType="end"/>
        </w:r>
      </w:hyperlink>
    </w:p>
    <w:p w14:paraId="165D4076" w14:textId="547CF467" w:rsidR="00865A26" w:rsidRDefault="00654EF8" w:rsidP="00BA6DFE">
      <w:pPr>
        <w:pStyle w:val="TOC1"/>
        <w:rPr>
          <w:lang w:bidi="he-IL"/>
        </w:rPr>
        <w:sectPr w:rsidR="00865A26" w:rsidSect="00206429">
          <w:headerReference w:type="default" r:id="rId11"/>
          <w:footerReference w:type="default" r:id="rId12"/>
          <w:type w:val="oddPage"/>
          <w:pgSz w:w="12240" w:h="15840"/>
          <w:pgMar w:top="1440" w:right="1440" w:bottom="1440" w:left="1440" w:header="720" w:footer="720" w:gutter="0"/>
          <w:pgNumType w:fmt="upperRoman"/>
          <w:cols w:space="720"/>
          <w:docGrid w:linePitch="360"/>
        </w:sectPr>
      </w:pPr>
      <w:hyperlink w:anchor="_Toc524687846" w:history="1">
        <w:r w:rsidR="002B20DE" w:rsidRPr="00F84E0A">
          <w:rPr>
            <w:rStyle w:val="Hyperlink"/>
            <w:noProof/>
            <w:lang w:bidi="he-IL"/>
          </w:rPr>
          <w:t>References</w:t>
        </w:r>
        <w:r w:rsidR="002B20DE">
          <w:rPr>
            <w:noProof/>
            <w:webHidden/>
          </w:rPr>
          <w:tab/>
        </w:r>
        <w:r w:rsidR="002B20DE">
          <w:rPr>
            <w:noProof/>
            <w:webHidden/>
          </w:rPr>
          <w:fldChar w:fldCharType="begin"/>
        </w:r>
        <w:r w:rsidR="002B20DE">
          <w:rPr>
            <w:noProof/>
            <w:webHidden/>
          </w:rPr>
          <w:instrText xml:space="preserve"> PAGEREF _Toc524687846 \h </w:instrText>
        </w:r>
        <w:r w:rsidR="002B20DE">
          <w:rPr>
            <w:noProof/>
            <w:webHidden/>
          </w:rPr>
        </w:r>
        <w:r w:rsidR="002B20DE">
          <w:rPr>
            <w:noProof/>
            <w:webHidden/>
          </w:rPr>
          <w:fldChar w:fldCharType="separate"/>
        </w:r>
        <w:r w:rsidR="002B20DE">
          <w:rPr>
            <w:noProof/>
            <w:webHidden/>
          </w:rPr>
          <w:t xml:space="preserve">- </w:t>
        </w:r>
        <w:r w:rsidR="002D167C">
          <w:rPr>
            <w:noProof/>
            <w:webHidden/>
          </w:rPr>
          <w:t>26</w:t>
        </w:r>
        <w:r w:rsidR="002B20DE">
          <w:rPr>
            <w:noProof/>
            <w:webHidden/>
          </w:rPr>
          <w:t xml:space="preserve"> -</w:t>
        </w:r>
        <w:r w:rsidR="002B20DE">
          <w:rPr>
            <w:noProof/>
            <w:webHidden/>
          </w:rPr>
          <w:fldChar w:fldCharType="end"/>
        </w:r>
      </w:hyperlink>
      <w:r w:rsidR="009B0C8C">
        <w:rPr>
          <w:lang w:bidi="he-IL"/>
        </w:rPr>
        <w:fldChar w:fldCharType="end"/>
      </w:r>
    </w:p>
    <w:bookmarkStart w:id="4" w:name="_Toc485037819" w:displacedByCustomXml="next"/>
    <w:bookmarkStart w:id="5" w:name="_Toc524687831" w:displacedByCustomXml="next"/>
    <w:sdt>
      <w:sdtPr>
        <w:id w:val="-611517291"/>
        <w:placeholder>
          <w:docPart w:val="7F15CE8216D24B8F886FBF4BC4206E65"/>
        </w:placeholder>
      </w:sdtPr>
      <w:sdtEndPr/>
      <w:sdtContent>
        <w:p w14:paraId="26497506" w14:textId="77777777" w:rsidR="00EE337D" w:rsidRDefault="00D27BF7" w:rsidP="001F5BFB">
          <w:pPr>
            <w:pStyle w:val="Heading1"/>
            <w:numPr>
              <w:ilvl w:val="0"/>
              <w:numId w:val="2"/>
            </w:numPr>
          </w:pPr>
          <w:r w:rsidRPr="002B20DE">
            <w:t>Introduction</w:t>
          </w:r>
          <w:bookmarkEnd w:id="4"/>
          <w:r>
            <w:t xml:space="preserve"> </w:t>
          </w:r>
        </w:p>
      </w:sdtContent>
    </w:sdt>
    <w:bookmarkEnd w:id="5" w:displacedByCustomXml="prev"/>
    <w:bookmarkStart w:id="6" w:name="_Toc524687832" w:displacedByCustomXml="next"/>
    <w:sdt>
      <w:sdtPr>
        <w:rPr>
          <w:lang w:bidi="he-IL"/>
        </w:rPr>
        <w:id w:val="1207217970"/>
        <w:placeholder>
          <w:docPart w:val="7F15CE8216D24B8F886FBF4BC4206E65"/>
        </w:placeholder>
      </w:sdtPr>
      <w:sdtEndPr/>
      <w:sdtContent>
        <w:p w14:paraId="6B1B30D6" w14:textId="77777777" w:rsidR="005E334B" w:rsidRPr="005E334B" w:rsidRDefault="005E334B" w:rsidP="005E334B">
          <w:pPr>
            <w:pStyle w:val="Heading2"/>
            <w:rPr>
              <w:lang w:bidi="he-IL"/>
            </w:rPr>
          </w:pPr>
          <w:r>
            <w:rPr>
              <w:lang w:bidi="he-IL"/>
            </w:rPr>
            <w:t>Background</w:t>
          </w:r>
        </w:p>
      </w:sdtContent>
    </w:sdt>
    <w:bookmarkEnd w:id="6" w:displacedByCustomXml="prev"/>
    <w:p w14:paraId="2A404EF7" w14:textId="77777777" w:rsidR="000D6873" w:rsidRDefault="00D66E48" w:rsidP="00D66E48">
      <w:pPr>
        <w:shd w:val="clear" w:color="auto" w:fill="FFFFFF"/>
        <w:spacing w:after="0" w:line="240" w:lineRule="auto"/>
        <w:rPr>
          <w:rFonts w:eastAsia="Times New Roman" w:cs="Times New Roman"/>
          <w:color w:val="000000"/>
          <w:lang w:val="en-GB"/>
        </w:rPr>
      </w:pPr>
      <w:bookmarkStart w:id="7" w:name="_Toc524687833"/>
      <w:r w:rsidRPr="00A908AE">
        <w:rPr>
          <w:rFonts w:eastAsia="Times New Roman" w:cs="Times New Roman"/>
          <w:color w:val="000000"/>
          <w:lang w:val="en-GB"/>
        </w:rPr>
        <w:t>Algae, in limited concentration, are ecologically friendly however when an unanticipated bloom comes to pass, can have seve</w:t>
      </w:r>
      <w:r w:rsidR="000D6873">
        <w:rPr>
          <w:rFonts w:eastAsia="Times New Roman" w:cs="Times New Roman"/>
          <w:color w:val="000000"/>
          <w:lang w:val="en-GB"/>
        </w:rPr>
        <w:t xml:space="preserve">re negative detrimental </w:t>
      </w:r>
      <w:r w:rsidRPr="00A908AE">
        <w:rPr>
          <w:rFonts w:eastAsia="Times New Roman" w:cs="Times New Roman"/>
          <w:color w:val="000000"/>
          <w:lang w:val="en-GB"/>
        </w:rPr>
        <w:t>impacts on human health, aquatic ecosystems. This is the fact that the said form unsightly views and nuisance in points of impact and with cyanotoxins, initiated by the cyanobacteria being particularly problematic</w:t>
      </w:r>
      <w:r w:rsidR="000D6873">
        <w:rPr>
          <w:rFonts w:eastAsia="Times New Roman" w:cs="Times New Roman"/>
          <w:color w:val="000000"/>
          <w:lang w:val="en-GB"/>
        </w:rPr>
        <w:t>. Moreover,</w:t>
      </w:r>
      <w:r w:rsidRPr="00A908AE">
        <w:rPr>
          <w:rFonts w:eastAsia="Times New Roman" w:cs="Times New Roman"/>
          <w:color w:val="000000"/>
          <w:lang w:val="en-GB"/>
        </w:rPr>
        <w:t xml:space="preserve"> they can be toxic and scum-forming, posing a risk to the ecosystem and to public health</w:t>
      </w:r>
      <w:r w:rsidR="000D6873">
        <w:rPr>
          <w:rFonts w:eastAsia="Times New Roman" w:cs="Times New Roman"/>
          <w:color w:val="000000"/>
          <w:lang w:val="en-GB"/>
        </w:rPr>
        <w:t>.</w:t>
      </w:r>
    </w:p>
    <w:p w14:paraId="0A66A0E9" w14:textId="1293F934" w:rsidR="00D66E48" w:rsidRPr="00A908AE" w:rsidRDefault="000D6873" w:rsidP="00D66E48">
      <w:pPr>
        <w:shd w:val="clear" w:color="auto" w:fill="FFFFFF"/>
        <w:spacing w:after="0" w:line="240" w:lineRule="auto"/>
        <w:rPr>
          <w:rFonts w:eastAsia="Times New Roman" w:cs="Times New Roman"/>
          <w:lang w:val="en-GB"/>
        </w:rPr>
      </w:pPr>
      <w:r>
        <w:rPr>
          <w:rFonts w:eastAsia="Times New Roman" w:cs="Times New Roman"/>
          <w:color w:val="000000"/>
          <w:lang w:val="en-GB"/>
        </w:rPr>
        <w:t xml:space="preserve">The economic sphere is in turn as well impacted negatively, making the overall Gross </w:t>
      </w:r>
      <w:r w:rsidR="00DB4EF4">
        <w:rPr>
          <w:rFonts w:eastAsia="Times New Roman" w:cs="Times New Roman"/>
          <w:color w:val="000000"/>
          <w:lang w:val="en-GB"/>
        </w:rPr>
        <w:t>Domestic Product, GDP.</w:t>
      </w:r>
    </w:p>
    <w:p w14:paraId="1E37B5BB" w14:textId="2EC54978" w:rsidR="00D66E48" w:rsidRPr="00A908AE" w:rsidRDefault="00D66E48" w:rsidP="00D66E48">
      <w:pPr>
        <w:shd w:val="clear" w:color="auto" w:fill="FFFFFF"/>
        <w:spacing w:after="0" w:line="240" w:lineRule="auto"/>
        <w:rPr>
          <w:rFonts w:eastAsia="Times New Roman" w:cs="Times New Roman"/>
          <w:lang w:val="en-GB"/>
        </w:rPr>
      </w:pPr>
      <w:r w:rsidRPr="00A908AE">
        <w:rPr>
          <w:rFonts w:eastAsia="Times New Roman" w:cs="Times New Roman"/>
          <w:color w:val="000000"/>
          <w:lang w:val="en-GB"/>
        </w:rPr>
        <w:t>The geoscientific preparedness to monitor and predict algal and cyanobacteria blooms</w:t>
      </w:r>
      <w:r w:rsidR="002D212A">
        <w:rPr>
          <w:rFonts w:eastAsia="Times New Roman" w:cs="Times New Roman"/>
          <w:color w:val="000000"/>
          <w:lang w:val="en-GB"/>
        </w:rPr>
        <w:t xml:space="preserve"> is</w:t>
      </w:r>
      <w:r w:rsidRPr="00A908AE">
        <w:rPr>
          <w:rFonts w:eastAsia="Times New Roman" w:cs="Times New Roman"/>
          <w:color w:val="000000"/>
          <w:lang w:val="en-GB"/>
        </w:rPr>
        <w:t xml:space="preserve"> of great material value to provide </w:t>
      </w:r>
      <w:r w:rsidR="002D212A">
        <w:rPr>
          <w:rFonts w:eastAsia="Times New Roman" w:cs="Times New Roman"/>
          <w:color w:val="000000"/>
          <w:lang w:val="en-GB"/>
        </w:rPr>
        <w:t xml:space="preserve">a </w:t>
      </w:r>
      <w:r w:rsidRPr="00A908AE">
        <w:rPr>
          <w:rFonts w:eastAsia="Times New Roman" w:cs="Times New Roman"/>
          <w:color w:val="000000"/>
          <w:lang w:val="en-GB"/>
        </w:rPr>
        <w:t>pre-warning to society and enable management processes to be activated in advance to limit the disastrous and catastrophic impact.</w:t>
      </w:r>
    </w:p>
    <w:p w14:paraId="5A438B6B" w14:textId="77777777" w:rsidR="00D66E48" w:rsidRPr="00A908AE" w:rsidRDefault="00D66E48" w:rsidP="00D66E48">
      <w:pPr>
        <w:shd w:val="clear" w:color="auto" w:fill="FFFFFF"/>
        <w:spacing w:after="0" w:line="240" w:lineRule="auto"/>
        <w:rPr>
          <w:rFonts w:eastAsia="Times New Roman" w:cs="Times New Roman"/>
          <w:lang w:val="en-GB"/>
        </w:rPr>
      </w:pPr>
    </w:p>
    <w:p w14:paraId="6C486275" w14:textId="1625D271" w:rsidR="00D66E48" w:rsidRPr="00A908AE" w:rsidRDefault="00D66E48" w:rsidP="00D66E48">
      <w:pPr>
        <w:shd w:val="clear" w:color="auto" w:fill="FFFFFF"/>
        <w:spacing w:after="0" w:line="240" w:lineRule="auto"/>
        <w:rPr>
          <w:rFonts w:eastAsia="Times New Roman" w:cs="Times New Roman"/>
          <w:lang w:val="en-GB"/>
        </w:rPr>
      </w:pPr>
      <w:r w:rsidRPr="00A908AE">
        <w:rPr>
          <w:rFonts w:cs="Arial"/>
          <w:shd w:val="clear" w:color="auto" w:fill="FFFFFF"/>
        </w:rPr>
        <w:t xml:space="preserve">Currently, there is ongoing collaborative efforts between SERVIR Africa and the Regional Centre for Mapping of Resources for Development (RCMRD). </w:t>
      </w:r>
      <w:r w:rsidRPr="00A908AE">
        <w:rPr>
          <w:rFonts w:eastAsia="Times New Roman" w:cs="Times New Roman"/>
          <w:lang w:val="en-GB"/>
        </w:rPr>
        <w:t xml:space="preserve">The research is currently mainly geared for estimating algal concentrations in Lake Victoria by </w:t>
      </w:r>
      <w:r w:rsidRPr="00A908AE">
        <w:rPr>
          <w:rFonts w:cs="Arial"/>
          <w:shd w:val="clear" w:color="auto" w:fill="FFFFFF"/>
        </w:rPr>
        <w:t>assessing and monitoring the Lake Victoria water quality parameters such as chlorophyll</w:t>
      </w:r>
      <w:r w:rsidR="00DA2EFF">
        <w:rPr>
          <w:rFonts w:cs="Arial"/>
          <w:shd w:val="clear" w:color="auto" w:fill="FFFFFF"/>
        </w:rPr>
        <w:t>-a</w:t>
      </w:r>
      <w:r w:rsidRPr="00A908AE">
        <w:rPr>
          <w:rFonts w:cs="Arial"/>
          <w:shd w:val="clear" w:color="auto" w:fill="FFFFFF"/>
        </w:rPr>
        <w:t xml:space="preserve"> concentration, Lake Surface Temperature, and turbidity for the lake using </w:t>
      </w:r>
      <w:r w:rsidRPr="00A908AE">
        <w:rPr>
          <w:rFonts w:eastAsia="Times New Roman" w:cs="Times New Roman"/>
          <w:lang w:val="en-GB"/>
        </w:rPr>
        <w:t>satellite data from the</w:t>
      </w:r>
      <w:r w:rsidRPr="00A908AE">
        <w:rPr>
          <w:rFonts w:cs="Arial"/>
          <w:shd w:val="clear" w:color="auto" w:fill="FFFFFF"/>
        </w:rPr>
        <w:t xml:space="preserve"> Moderate Resolution Imaging Spectrometer (MODIS) sensor on the Aqua satellite.</w:t>
      </w:r>
      <w:r w:rsidRPr="00A908AE">
        <w:rPr>
          <w:rFonts w:eastAsia="Times New Roman" w:cs="Times New Roman"/>
          <w:lang w:val="en-GB"/>
        </w:rPr>
        <w:t xml:space="preserve"> </w:t>
      </w:r>
    </w:p>
    <w:p w14:paraId="2FF6137F" w14:textId="77777777" w:rsidR="00D66E48" w:rsidRPr="00A908AE" w:rsidRDefault="00D66E48" w:rsidP="00D66E48">
      <w:pPr>
        <w:shd w:val="clear" w:color="auto" w:fill="FFFFFF"/>
        <w:spacing w:after="0" w:line="240" w:lineRule="auto"/>
        <w:rPr>
          <w:rFonts w:eastAsia="Times New Roman" w:cs="Times New Roman"/>
          <w:lang w:val="en-GB"/>
        </w:rPr>
      </w:pPr>
    </w:p>
    <w:p w14:paraId="0E56C5AF" w14:textId="37D2AF90" w:rsidR="00D66E48" w:rsidRDefault="00D66E48" w:rsidP="00D66E48">
      <w:pPr>
        <w:shd w:val="clear" w:color="auto" w:fill="FFFFFF"/>
        <w:spacing w:after="0" w:line="240" w:lineRule="auto"/>
        <w:rPr>
          <w:rFonts w:eastAsia="Times New Roman" w:cs="Times New Roman"/>
          <w:color w:val="000000"/>
          <w:lang w:val="en-GB"/>
        </w:rPr>
      </w:pPr>
      <w:r w:rsidRPr="00A908AE">
        <w:rPr>
          <w:rFonts w:eastAsia="Times New Roman" w:cs="Times New Roman"/>
          <w:color w:val="000000"/>
          <w:lang w:val="en-GB"/>
        </w:rPr>
        <w:t>The advent and uptake of high resolution in-lake automated water quality sensing technology together with new satellite platforms now enables a step-change in data availability that could be used for monitoring and forecasting of cyanobacteria (and algal) blooms in Lake Victoria.</w:t>
      </w:r>
    </w:p>
    <w:p w14:paraId="28A5F491" w14:textId="01DF9A51" w:rsidR="00D66E48" w:rsidRDefault="00D66E48" w:rsidP="00D66E48">
      <w:pPr>
        <w:shd w:val="clear" w:color="auto" w:fill="FFFFFF"/>
        <w:spacing w:after="0" w:line="240" w:lineRule="auto"/>
        <w:rPr>
          <w:rFonts w:eastAsia="Times New Roman" w:cs="Times New Roman"/>
          <w:lang w:val="en-GB"/>
        </w:rPr>
      </w:pPr>
    </w:p>
    <w:p w14:paraId="7A2FB7AA" w14:textId="13A5F557" w:rsidR="006E7B35" w:rsidRDefault="006E7B35" w:rsidP="00D66E48">
      <w:pPr>
        <w:shd w:val="clear" w:color="auto" w:fill="FFFFFF"/>
        <w:spacing w:after="0" w:line="240" w:lineRule="auto"/>
        <w:rPr>
          <w:rFonts w:eastAsia="Times New Roman" w:cs="Times New Roman"/>
          <w:lang w:val="en-GB"/>
        </w:rPr>
      </w:pPr>
    </w:p>
    <w:p w14:paraId="60C1C978" w14:textId="055AE9A6" w:rsidR="006E7B35" w:rsidRDefault="006E7B35" w:rsidP="00D66E48">
      <w:pPr>
        <w:shd w:val="clear" w:color="auto" w:fill="FFFFFF"/>
        <w:spacing w:after="0" w:line="240" w:lineRule="auto"/>
        <w:rPr>
          <w:rFonts w:eastAsia="Times New Roman" w:cs="Times New Roman"/>
          <w:lang w:val="en-GB"/>
        </w:rPr>
      </w:pPr>
    </w:p>
    <w:p w14:paraId="0BC22BBF" w14:textId="3314F8D5" w:rsidR="006E7B35" w:rsidRDefault="006E7B35" w:rsidP="00D66E48">
      <w:pPr>
        <w:shd w:val="clear" w:color="auto" w:fill="FFFFFF"/>
        <w:spacing w:after="0" w:line="240" w:lineRule="auto"/>
        <w:rPr>
          <w:rFonts w:eastAsia="Times New Roman" w:cs="Times New Roman"/>
          <w:lang w:val="en-GB"/>
        </w:rPr>
      </w:pPr>
    </w:p>
    <w:p w14:paraId="469AD0EE" w14:textId="3C4E143A" w:rsidR="006E7B35" w:rsidRDefault="006E7B35" w:rsidP="00D66E48">
      <w:pPr>
        <w:shd w:val="clear" w:color="auto" w:fill="FFFFFF"/>
        <w:spacing w:after="0" w:line="240" w:lineRule="auto"/>
        <w:rPr>
          <w:rFonts w:eastAsia="Times New Roman" w:cs="Times New Roman"/>
          <w:lang w:val="en-GB"/>
        </w:rPr>
      </w:pPr>
    </w:p>
    <w:p w14:paraId="1A6ABFC7" w14:textId="0C4BEC72" w:rsidR="006E7B35" w:rsidRDefault="006E7B35" w:rsidP="00D66E48">
      <w:pPr>
        <w:shd w:val="clear" w:color="auto" w:fill="FFFFFF"/>
        <w:spacing w:after="0" w:line="240" w:lineRule="auto"/>
        <w:rPr>
          <w:rFonts w:eastAsia="Times New Roman" w:cs="Times New Roman"/>
          <w:lang w:val="en-GB"/>
        </w:rPr>
      </w:pPr>
    </w:p>
    <w:p w14:paraId="57BA78E6" w14:textId="27BD0532" w:rsidR="006E7B35" w:rsidRDefault="006E7B35" w:rsidP="00D66E48">
      <w:pPr>
        <w:shd w:val="clear" w:color="auto" w:fill="FFFFFF"/>
        <w:spacing w:after="0" w:line="240" w:lineRule="auto"/>
        <w:rPr>
          <w:rFonts w:eastAsia="Times New Roman" w:cs="Times New Roman"/>
          <w:lang w:val="en-GB"/>
        </w:rPr>
      </w:pPr>
    </w:p>
    <w:p w14:paraId="197D0963" w14:textId="6CDDD39C" w:rsidR="006E7B35" w:rsidRDefault="006E7B35" w:rsidP="00D66E48">
      <w:pPr>
        <w:shd w:val="clear" w:color="auto" w:fill="FFFFFF"/>
        <w:spacing w:after="0" w:line="240" w:lineRule="auto"/>
        <w:rPr>
          <w:rFonts w:eastAsia="Times New Roman" w:cs="Times New Roman"/>
          <w:lang w:val="en-GB"/>
        </w:rPr>
      </w:pPr>
    </w:p>
    <w:p w14:paraId="150BEDCD" w14:textId="05AE9B22" w:rsidR="006E7B35" w:rsidRDefault="006E7B35" w:rsidP="00D66E48">
      <w:pPr>
        <w:shd w:val="clear" w:color="auto" w:fill="FFFFFF"/>
        <w:spacing w:after="0" w:line="240" w:lineRule="auto"/>
        <w:rPr>
          <w:rFonts w:eastAsia="Times New Roman" w:cs="Times New Roman"/>
          <w:lang w:val="en-GB"/>
        </w:rPr>
      </w:pPr>
    </w:p>
    <w:p w14:paraId="168209AC" w14:textId="15B9C64E" w:rsidR="006E7B35" w:rsidRDefault="006E7B35" w:rsidP="00D66E48">
      <w:pPr>
        <w:shd w:val="clear" w:color="auto" w:fill="FFFFFF"/>
        <w:spacing w:after="0" w:line="240" w:lineRule="auto"/>
        <w:rPr>
          <w:rFonts w:eastAsia="Times New Roman" w:cs="Times New Roman"/>
          <w:lang w:val="en-GB"/>
        </w:rPr>
      </w:pPr>
    </w:p>
    <w:p w14:paraId="12F9685E" w14:textId="0525A350" w:rsidR="006E7B35" w:rsidRDefault="006E7B35" w:rsidP="00D66E48">
      <w:pPr>
        <w:shd w:val="clear" w:color="auto" w:fill="FFFFFF"/>
        <w:spacing w:after="0" w:line="240" w:lineRule="auto"/>
        <w:rPr>
          <w:rFonts w:eastAsia="Times New Roman" w:cs="Times New Roman"/>
          <w:lang w:val="en-GB"/>
        </w:rPr>
      </w:pPr>
    </w:p>
    <w:p w14:paraId="0FF6DA47" w14:textId="0C20A1B3" w:rsidR="006E7B35" w:rsidRDefault="006E7B35" w:rsidP="00D66E48">
      <w:pPr>
        <w:shd w:val="clear" w:color="auto" w:fill="FFFFFF"/>
        <w:spacing w:after="0" w:line="240" w:lineRule="auto"/>
        <w:rPr>
          <w:rFonts w:eastAsia="Times New Roman" w:cs="Times New Roman"/>
          <w:lang w:val="en-GB"/>
        </w:rPr>
      </w:pPr>
    </w:p>
    <w:p w14:paraId="5AE80394" w14:textId="11DE1D69" w:rsidR="006E7B35" w:rsidRDefault="006E7B35" w:rsidP="00D66E48">
      <w:pPr>
        <w:shd w:val="clear" w:color="auto" w:fill="FFFFFF"/>
        <w:spacing w:after="0" w:line="240" w:lineRule="auto"/>
        <w:rPr>
          <w:rFonts w:eastAsia="Times New Roman" w:cs="Times New Roman"/>
          <w:lang w:val="en-GB"/>
        </w:rPr>
      </w:pPr>
    </w:p>
    <w:p w14:paraId="111AF40E" w14:textId="52116552" w:rsidR="006E7B35" w:rsidRDefault="006E7B35" w:rsidP="00D66E48">
      <w:pPr>
        <w:shd w:val="clear" w:color="auto" w:fill="FFFFFF"/>
        <w:spacing w:after="0" w:line="240" w:lineRule="auto"/>
        <w:rPr>
          <w:rFonts w:eastAsia="Times New Roman" w:cs="Times New Roman"/>
          <w:lang w:val="en-GB"/>
        </w:rPr>
      </w:pPr>
    </w:p>
    <w:p w14:paraId="0068E963" w14:textId="53CE3256" w:rsidR="006E7B35" w:rsidRDefault="006E7B35" w:rsidP="00D66E48">
      <w:pPr>
        <w:shd w:val="clear" w:color="auto" w:fill="FFFFFF"/>
        <w:spacing w:after="0" w:line="240" w:lineRule="auto"/>
        <w:rPr>
          <w:rFonts w:eastAsia="Times New Roman" w:cs="Times New Roman"/>
          <w:lang w:val="en-GB"/>
        </w:rPr>
      </w:pPr>
    </w:p>
    <w:p w14:paraId="286DF000" w14:textId="1C9D014D" w:rsidR="006E7B35" w:rsidRDefault="006E7B35" w:rsidP="00D66E48">
      <w:pPr>
        <w:shd w:val="clear" w:color="auto" w:fill="FFFFFF"/>
        <w:spacing w:after="0" w:line="240" w:lineRule="auto"/>
        <w:rPr>
          <w:rFonts w:eastAsia="Times New Roman" w:cs="Times New Roman"/>
          <w:lang w:val="en-GB"/>
        </w:rPr>
      </w:pPr>
    </w:p>
    <w:p w14:paraId="4E479D85" w14:textId="2C72DA26" w:rsidR="006E7B35" w:rsidRDefault="006E7B35" w:rsidP="00D66E48">
      <w:pPr>
        <w:shd w:val="clear" w:color="auto" w:fill="FFFFFF"/>
        <w:spacing w:after="0" w:line="240" w:lineRule="auto"/>
        <w:rPr>
          <w:rFonts w:eastAsia="Times New Roman" w:cs="Times New Roman"/>
          <w:lang w:val="en-GB"/>
        </w:rPr>
      </w:pPr>
    </w:p>
    <w:sdt>
      <w:sdtPr>
        <w:rPr>
          <w:lang w:bidi="he-IL"/>
        </w:rPr>
        <w:id w:val="1972246317"/>
        <w:placeholder>
          <w:docPart w:val="7F15CE8216D24B8F886FBF4BC4206E65"/>
        </w:placeholder>
      </w:sdtPr>
      <w:sdtEndPr/>
      <w:sdtContent>
        <w:p w14:paraId="23CE0479" w14:textId="0CD2DCAE" w:rsidR="00D66E48" w:rsidRPr="00D66E48" w:rsidRDefault="005E334B" w:rsidP="00D66E48">
          <w:pPr>
            <w:pStyle w:val="Heading2"/>
            <w:rPr>
              <w:lang w:bidi="he-IL"/>
            </w:rPr>
          </w:pPr>
          <w:r>
            <w:rPr>
              <w:lang w:bidi="he-IL"/>
            </w:rPr>
            <w:t>Motivation and problem statement</w:t>
          </w:r>
        </w:p>
      </w:sdtContent>
    </w:sdt>
    <w:bookmarkEnd w:id="7" w:displacedByCustomXml="prev"/>
    <w:p w14:paraId="59CB897C" w14:textId="77777777" w:rsidR="00D66E48" w:rsidRPr="00A908AE" w:rsidRDefault="00D66E48" w:rsidP="00D66E48">
      <w:pPr>
        <w:shd w:val="clear" w:color="auto" w:fill="FFFFFF"/>
        <w:spacing w:after="0" w:line="240" w:lineRule="auto"/>
        <w:rPr>
          <w:rFonts w:cs="Arial"/>
          <w:shd w:val="clear" w:color="auto" w:fill="FFFFFF"/>
        </w:rPr>
      </w:pPr>
      <w:r w:rsidRPr="00A908AE">
        <w:rPr>
          <w:rFonts w:cs="Arial"/>
          <w:shd w:val="clear" w:color="auto" w:fill="FFFFFF"/>
        </w:rPr>
        <w:t xml:space="preserve">The rapidly escalating demographics a long Lake Victoria riparian reserves has negatively impacted water quality through deposits of agricultural and industrial runoff and sewer refuse. </w:t>
      </w:r>
      <w:r w:rsidRPr="00A908AE">
        <w:rPr>
          <w:rFonts w:cs="Arial"/>
          <w:b/>
          <w:bCs/>
          <w:shd w:val="clear" w:color="auto" w:fill="FFFFFF"/>
        </w:rPr>
        <w:t>Harmful algal blooms</w:t>
      </w:r>
      <w:r w:rsidRPr="00A908AE">
        <w:rPr>
          <w:rFonts w:cs="Arial"/>
          <w:shd w:val="clear" w:color="auto" w:fill="FFFFFF"/>
        </w:rPr>
        <w:t xml:space="preserve"> (HABs) particularly, are occasionally associated with the gram-negative Cyanobacteria hence the name CyanoHABs or 'red tides' are a global phenomenon and recent evidence indicates that their frequency and intensity are increasing (Shumway, 1990, </w:t>
      </w:r>
      <w:proofErr w:type="spellStart"/>
      <w:r w:rsidRPr="00A908AE">
        <w:rPr>
          <w:rFonts w:cs="Arial"/>
          <w:shd w:val="clear" w:color="auto" w:fill="FFFFFF"/>
        </w:rPr>
        <w:t>Smayda</w:t>
      </w:r>
      <w:proofErr w:type="spellEnd"/>
      <w:r w:rsidRPr="00A908AE">
        <w:rPr>
          <w:rFonts w:cs="Arial"/>
          <w:shd w:val="clear" w:color="auto" w:fill="FFFFFF"/>
        </w:rPr>
        <w:t xml:space="preserve">, 1990, </w:t>
      </w:r>
      <w:proofErr w:type="spellStart"/>
      <w:r w:rsidRPr="00A908AE">
        <w:rPr>
          <w:rFonts w:cs="Arial"/>
          <w:shd w:val="clear" w:color="auto" w:fill="FFFFFF"/>
        </w:rPr>
        <w:t>Hallagraeff</w:t>
      </w:r>
      <w:proofErr w:type="spellEnd"/>
      <w:r w:rsidRPr="00A908AE">
        <w:rPr>
          <w:rFonts w:cs="Arial"/>
          <w:shd w:val="clear" w:color="auto" w:fill="FFFFFF"/>
        </w:rPr>
        <w:t>, 1993, Burkholder, 1998). They are a serious threat to </w:t>
      </w:r>
      <w:r w:rsidRPr="00A908AE">
        <w:rPr>
          <w:rFonts w:cs="Arial"/>
          <w:b/>
          <w:bCs/>
          <w:shd w:val="clear" w:color="auto" w:fill="FFFFFF"/>
        </w:rPr>
        <w:t>human</w:t>
      </w:r>
      <w:r w:rsidRPr="00A908AE">
        <w:rPr>
          <w:rFonts w:cs="Arial"/>
          <w:shd w:val="clear" w:color="auto" w:fill="FFFFFF"/>
        </w:rPr>
        <w:t> health, aquaculture, fisheries, and ecosystem health.</w:t>
      </w:r>
    </w:p>
    <w:p w14:paraId="7066335C" w14:textId="77777777" w:rsidR="00D66E48" w:rsidRPr="00A908AE" w:rsidRDefault="00D66E48" w:rsidP="00D66E48">
      <w:pPr>
        <w:shd w:val="clear" w:color="auto" w:fill="FFFFFF"/>
        <w:spacing w:after="0" w:line="240" w:lineRule="auto"/>
        <w:rPr>
          <w:rFonts w:cs="Arial"/>
          <w:i/>
          <w:iCs/>
          <w:color w:val="00B0F0"/>
          <w:shd w:val="clear" w:color="auto" w:fill="FFFFFF"/>
        </w:rPr>
      </w:pPr>
    </w:p>
    <w:p w14:paraId="1BCD3E0B" w14:textId="77777777" w:rsidR="00D66E48" w:rsidRPr="007C1316" w:rsidRDefault="00D66E48" w:rsidP="00D66E48">
      <w:pPr>
        <w:shd w:val="clear" w:color="auto" w:fill="FFFFFF"/>
        <w:spacing w:after="0" w:line="240" w:lineRule="auto"/>
        <w:rPr>
          <w:color w:val="000000" w:themeColor="text1"/>
          <w:shd w:val="clear" w:color="auto" w:fill="FFFFFF"/>
        </w:rPr>
      </w:pPr>
      <w:r w:rsidRPr="00A908AE">
        <w:t xml:space="preserve">With the growth of industries along the Lake Victoria regions, there has been </w:t>
      </w:r>
      <w:r w:rsidRPr="007C1316">
        <w:rPr>
          <w:color w:val="000000" w:themeColor="text1"/>
        </w:rPr>
        <w:t xml:space="preserve">reported </w:t>
      </w:r>
      <w:r w:rsidRPr="007C1316">
        <w:rPr>
          <w:color w:val="000000" w:themeColor="text1"/>
          <w:shd w:val="clear" w:color="auto" w:fill="FFFFFF"/>
        </w:rPr>
        <w:t>enrichment of nutrients, increasing the amount of plant and algae growth in the Lake. Lake Victoria has been reported to face eutrophication challenges, resulting in an increase of bloom-forming cyanobacteria (CynoHABs), (Martin K., et al. 2019).</w:t>
      </w:r>
    </w:p>
    <w:p w14:paraId="2BD1FBF2" w14:textId="77777777" w:rsidR="00D66E48" w:rsidRPr="007C1316" w:rsidRDefault="00D66E48" w:rsidP="00D66E48">
      <w:pPr>
        <w:shd w:val="clear" w:color="auto" w:fill="FFFFFF"/>
        <w:spacing w:after="0" w:line="240" w:lineRule="auto"/>
        <w:rPr>
          <w:color w:val="000000" w:themeColor="text1"/>
          <w:shd w:val="clear" w:color="auto" w:fill="FFFFFF"/>
        </w:rPr>
      </w:pPr>
    </w:p>
    <w:p w14:paraId="31BB457C" w14:textId="77777777" w:rsidR="00D66E48" w:rsidRPr="007C1316" w:rsidRDefault="00D66E48" w:rsidP="00D66E48">
      <w:pPr>
        <w:shd w:val="clear" w:color="auto" w:fill="FFFFFF"/>
        <w:spacing w:after="0" w:line="240" w:lineRule="auto"/>
        <w:rPr>
          <w:color w:val="000000" w:themeColor="text1"/>
        </w:rPr>
      </w:pPr>
      <w:r w:rsidRPr="007C1316">
        <w:rPr>
          <w:color w:val="000000" w:themeColor="text1"/>
        </w:rPr>
        <w:t>A good number of cyanobacteria species rich algae blooms can create toxins that affect the nervous and chronic system ranging from liver, and skin just to highlight, causing injury to humans and their companion animals, such as pets who drink water from them or play with them and to extreme ends might be fatal, unfortunately. HABs can also harm freshwater ecosystems by fouling beaches, producing nuisance, unsightly views, taste and pathetic odor in drinking water, and photosynthetically bringing down the potential amount of ambient light required by submerged aquatic vegetation for their survival.</w:t>
      </w:r>
    </w:p>
    <w:p w14:paraId="668C1574" w14:textId="383B0885" w:rsidR="00512E35" w:rsidRDefault="008D4F11" w:rsidP="002745D5">
      <w:r w:rsidRPr="00495002">
        <w:rPr>
          <w:noProof/>
        </w:rPr>
        <w:drawing>
          <wp:anchor distT="0" distB="0" distL="114300" distR="114300" simplePos="0" relativeHeight="251671552" behindDoc="0" locked="0" layoutInCell="1" allowOverlap="1" wp14:anchorId="6D53ED67" wp14:editId="650F831C">
            <wp:simplePos x="0" y="0"/>
            <wp:positionH relativeFrom="margin">
              <wp:posOffset>-103368</wp:posOffset>
            </wp:positionH>
            <wp:positionV relativeFrom="paragraph">
              <wp:posOffset>361011</wp:posOffset>
            </wp:positionV>
            <wp:extent cx="3578087" cy="2317750"/>
            <wp:effectExtent l="0" t="0" r="3810" b="6350"/>
            <wp:wrapNone/>
            <wp:docPr id="1" name="Picture 13">
              <a:extLst xmlns:a="http://schemas.openxmlformats.org/drawingml/2006/main">
                <a:ext uri="{FF2B5EF4-FFF2-40B4-BE49-F238E27FC236}">
                  <a16:creationId xmlns:a16="http://schemas.microsoft.com/office/drawing/2014/main" id="{8A3B11F1-D8B1-4913-AE48-4AC13E71F1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8A3B11F1-D8B1-4913-AE48-4AC13E71F1DA}"/>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91063" cy="2326155"/>
                    </a:xfrm>
                    <a:prstGeom prst="rect">
                      <a:avLst/>
                    </a:prstGeom>
                  </pic:spPr>
                </pic:pic>
              </a:graphicData>
            </a:graphic>
            <wp14:sizeRelH relativeFrom="margin">
              <wp14:pctWidth>0</wp14:pctWidth>
            </wp14:sizeRelH>
            <wp14:sizeRelV relativeFrom="margin">
              <wp14:pctHeight>0</wp14:pctHeight>
            </wp14:sizeRelV>
          </wp:anchor>
        </w:drawing>
      </w:r>
    </w:p>
    <w:p w14:paraId="10BD2933" w14:textId="25D35A46" w:rsidR="00512E35" w:rsidRDefault="008D4F11" w:rsidP="002745D5">
      <w:r w:rsidRPr="00495002">
        <w:rPr>
          <w:noProof/>
        </w:rPr>
        <w:drawing>
          <wp:anchor distT="0" distB="0" distL="114300" distR="114300" simplePos="0" relativeHeight="251673600" behindDoc="0" locked="0" layoutInCell="1" allowOverlap="1" wp14:anchorId="47626353" wp14:editId="44F5788F">
            <wp:simplePos x="0" y="0"/>
            <wp:positionH relativeFrom="page">
              <wp:posOffset>4039235</wp:posOffset>
            </wp:positionH>
            <wp:positionV relativeFrom="paragraph">
              <wp:posOffset>36195</wp:posOffset>
            </wp:positionV>
            <wp:extent cx="3251835" cy="2272665"/>
            <wp:effectExtent l="0" t="0" r="5715" b="0"/>
            <wp:wrapThrough wrapText="bothSides">
              <wp:wrapPolygon edited="0">
                <wp:start x="0" y="0"/>
                <wp:lineTo x="0" y="21365"/>
                <wp:lineTo x="21511" y="21365"/>
                <wp:lineTo x="21511" y="0"/>
                <wp:lineTo x="0" y="0"/>
              </wp:wrapPolygon>
            </wp:wrapThrough>
            <wp:docPr id="18" name="Picture 17">
              <a:extLst xmlns:a="http://schemas.openxmlformats.org/drawingml/2006/main">
                <a:ext uri="{FF2B5EF4-FFF2-40B4-BE49-F238E27FC236}">
                  <a16:creationId xmlns:a16="http://schemas.microsoft.com/office/drawing/2014/main" id="{0A29E4AC-8FE5-4679-AF84-7D7816272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A29E4AC-8FE5-4679-AF84-7D781627277B}"/>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251835" cy="2272665"/>
                    </a:xfrm>
                    <a:prstGeom prst="rect">
                      <a:avLst/>
                    </a:prstGeom>
                  </pic:spPr>
                </pic:pic>
              </a:graphicData>
            </a:graphic>
            <wp14:sizeRelH relativeFrom="margin">
              <wp14:pctWidth>0</wp14:pctWidth>
            </wp14:sizeRelH>
            <wp14:sizeRelV relativeFrom="margin">
              <wp14:pctHeight>0</wp14:pctHeight>
            </wp14:sizeRelV>
          </wp:anchor>
        </w:drawing>
      </w:r>
    </w:p>
    <w:p w14:paraId="57C9F25D" w14:textId="70AF180B" w:rsidR="00512E35" w:rsidRDefault="00512E35" w:rsidP="002745D5"/>
    <w:p w14:paraId="03223974" w14:textId="77777777" w:rsidR="00512E35" w:rsidRDefault="00512E35" w:rsidP="002745D5"/>
    <w:p w14:paraId="2CC7E536" w14:textId="77777777" w:rsidR="00512E35" w:rsidRDefault="00512E35" w:rsidP="002745D5"/>
    <w:p w14:paraId="53EBFBA1" w14:textId="77777777" w:rsidR="00495002" w:rsidRDefault="00495002" w:rsidP="002745D5"/>
    <w:p w14:paraId="57BC7BDB" w14:textId="77777777" w:rsidR="00495002" w:rsidRDefault="00495002" w:rsidP="002745D5"/>
    <w:p w14:paraId="144AA56A" w14:textId="0988F9E1" w:rsidR="00495002" w:rsidRDefault="00495002" w:rsidP="002745D5"/>
    <w:p w14:paraId="08CE414B" w14:textId="027564A7" w:rsidR="009E76BB" w:rsidRPr="00BE1A2D" w:rsidRDefault="00BE1A2D" w:rsidP="00AD3004">
      <w:pPr>
        <w:jc w:val="left"/>
        <w:rPr>
          <w:i/>
          <w:iCs/>
        </w:rPr>
      </w:pPr>
      <w:r w:rsidRPr="00BE1A2D">
        <w:rPr>
          <w:i/>
          <w:iCs/>
        </w:rPr>
        <w:t>Fig 1: Sample Lake Victoria Shores and Mass Fish negatively impacted by the Harmful Blooms</w:t>
      </w:r>
    </w:p>
    <w:p w14:paraId="3F56C2E4" w14:textId="3BEB94B3" w:rsidR="006B7214" w:rsidRDefault="006B7214" w:rsidP="00E2190C"/>
    <w:p w14:paraId="57B460E8" w14:textId="3DF698DF" w:rsidR="00E2190C" w:rsidRDefault="00E2190C" w:rsidP="00E2190C"/>
    <w:sdt>
      <w:sdtPr>
        <w:id w:val="-1107042476"/>
        <w:placeholder>
          <w:docPart w:val="7F15CE8216D24B8F886FBF4BC4206E65"/>
        </w:placeholder>
      </w:sdtPr>
      <w:sdtEndPr/>
      <w:sdtContent>
        <w:bookmarkStart w:id="8" w:name="_Toc524687835" w:displacedByCustomXml="prev"/>
        <w:p w14:paraId="2E2DDCC1" w14:textId="2503F0DE" w:rsidR="007B36F7" w:rsidRDefault="007B36F7" w:rsidP="006B7214">
          <w:pPr>
            <w:pStyle w:val="Heading3"/>
          </w:pPr>
          <w:r>
            <w:t xml:space="preserve"> </w:t>
          </w:r>
          <w:r w:rsidRPr="007B36F7">
            <w:t>Research objectives</w:t>
          </w:r>
        </w:p>
      </w:sdtContent>
    </w:sdt>
    <w:bookmarkEnd w:id="8" w:displacedByCustomXml="prev"/>
    <w:p w14:paraId="233C2EB8" w14:textId="3A4FE6F3" w:rsidR="006B7214" w:rsidRPr="006B7214" w:rsidRDefault="006B7214" w:rsidP="006B7214">
      <w:r>
        <w:t xml:space="preserve">The main aim of this research is to </w:t>
      </w:r>
      <w:r w:rsidRPr="00CE4849">
        <w:rPr>
          <w:lang w:val="en-GB"/>
        </w:rPr>
        <w:t>monitor Harmful Algal Blooms (HABs) and Cyanobacteria</w:t>
      </w:r>
      <w:r>
        <w:rPr>
          <w:lang w:val="en-GB"/>
        </w:rPr>
        <w:t xml:space="preserve"> in Lake Victoria. </w:t>
      </w:r>
      <w:r>
        <w:t>This is achievable through the following specific objectives:</w:t>
      </w:r>
    </w:p>
    <w:p w14:paraId="75329D14" w14:textId="280FD6F8" w:rsidR="00CE4849" w:rsidRPr="00CE4849" w:rsidRDefault="00CE4849" w:rsidP="00CE4849">
      <w:pPr>
        <w:pStyle w:val="ListParagraph"/>
        <w:numPr>
          <w:ilvl w:val="0"/>
          <w:numId w:val="9"/>
        </w:numPr>
        <w:spacing w:after="0" w:line="240" w:lineRule="auto"/>
        <w:jc w:val="left"/>
        <w:textAlignment w:val="baseline"/>
        <w:rPr>
          <w:rFonts w:eastAsia="Times New Roman" w:cs="Times New Roman"/>
          <w:color w:val="000000"/>
          <w:lang w:val="en-GB"/>
        </w:rPr>
      </w:pPr>
      <w:r w:rsidRPr="00CE4849">
        <w:rPr>
          <w:rFonts w:eastAsia="Times New Roman" w:cs="Times New Roman"/>
          <w:color w:val="000000"/>
          <w:lang w:val="en-GB"/>
        </w:rPr>
        <w:t xml:space="preserve">To monitor </w:t>
      </w:r>
      <w:r w:rsidR="006B7214">
        <w:rPr>
          <w:rFonts w:eastAsia="Times New Roman" w:cs="Times New Roman"/>
          <w:color w:val="000000"/>
          <w:lang w:val="en-GB"/>
        </w:rPr>
        <w:t xml:space="preserve">chlorophyl-a concentration, </w:t>
      </w:r>
      <w:r w:rsidRPr="00CE4849">
        <w:rPr>
          <w:rFonts w:eastAsia="Times New Roman" w:cs="Times New Roman"/>
          <w:color w:val="000000"/>
          <w:lang w:val="en-GB"/>
        </w:rPr>
        <w:t xml:space="preserve">Cyanotoxins </w:t>
      </w:r>
      <w:r w:rsidR="006B7214">
        <w:rPr>
          <w:rFonts w:eastAsia="Times New Roman" w:cs="Times New Roman"/>
          <w:color w:val="000000"/>
          <w:lang w:val="en-GB"/>
        </w:rPr>
        <w:t xml:space="preserve">and Lake Surface </w:t>
      </w:r>
      <w:r w:rsidR="00853952">
        <w:rPr>
          <w:rFonts w:eastAsia="Times New Roman" w:cs="Times New Roman"/>
          <w:color w:val="000000"/>
          <w:lang w:val="en-GB"/>
        </w:rPr>
        <w:t>T</w:t>
      </w:r>
      <w:r w:rsidR="006B7214">
        <w:rPr>
          <w:rFonts w:eastAsia="Times New Roman" w:cs="Times New Roman"/>
          <w:color w:val="000000"/>
          <w:lang w:val="en-GB"/>
        </w:rPr>
        <w:t xml:space="preserve">emperature </w:t>
      </w:r>
      <w:r w:rsidRPr="00CE4849">
        <w:rPr>
          <w:rFonts w:eastAsia="Times New Roman" w:cs="Times New Roman"/>
          <w:color w:val="000000"/>
          <w:lang w:val="en-GB"/>
        </w:rPr>
        <w:t>from Satellite RS Images data</w:t>
      </w:r>
      <w:r w:rsidR="006B7214">
        <w:rPr>
          <w:rFonts w:eastAsia="Times New Roman" w:cs="Times New Roman"/>
          <w:color w:val="000000"/>
          <w:lang w:val="en-GB"/>
        </w:rPr>
        <w:t xml:space="preserve"> as the main HAB </w:t>
      </w:r>
      <w:r w:rsidR="00970ADA">
        <w:rPr>
          <w:rFonts w:eastAsia="Times New Roman" w:cs="Times New Roman"/>
          <w:color w:val="000000"/>
          <w:lang w:val="en-GB"/>
        </w:rPr>
        <w:t>indicators</w:t>
      </w:r>
      <w:r w:rsidRPr="00CE4849">
        <w:rPr>
          <w:rFonts w:eastAsia="Times New Roman" w:cs="Times New Roman"/>
          <w:color w:val="000000"/>
          <w:lang w:val="en-GB"/>
        </w:rPr>
        <w:t xml:space="preserve"> in L. Victoria.</w:t>
      </w:r>
    </w:p>
    <w:p w14:paraId="539A2A58" w14:textId="63250A36" w:rsidR="00CE4849" w:rsidRPr="00CE4849" w:rsidRDefault="00CE4849" w:rsidP="00CE4849">
      <w:pPr>
        <w:pStyle w:val="ListParagraph"/>
        <w:numPr>
          <w:ilvl w:val="0"/>
          <w:numId w:val="9"/>
        </w:numPr>
        <w:spacing w:before="200" w:after="0" w:line="240" w:lineRule="auto"/>
        <w:jc w:val="left"/>
        <w:textAlignment w:val="baseline"/>
        <w:rPr>
          <w:rFonts w:eastAsia="Times New Roman" w:cs="Times New Roman"/>
          <w:color w:val="000000"/>
          <w:lang w:val="en-GB"/>
        </w:rPr>
      </w:pPr>
      <w:r w:rsidRPr="00CE4849">
        <w:rPr>
          <w:rFonts w:eastAsia="Times New Roman" w:cs="Times New Roman"/>
          <w:color w:val="000000"/>
          <w:lang w:val="en-GB"/>
        </w:rPr>
        <w:t xml:space="preserve">To associate Automated Internet of Things (IoT) </w:t>
      </w:r>
      <w:r w:rsidRPr="00CE4849">
        <w:rPr>
          <w:rFonts w:eastAsia="Times New Roman" w:cs="Times New Roman"/>
          <w:i/>
          <w:iCs/>
          <w:color w:val="000000"/>
          <w:lang w:val="en-GB"/>
        </w:rPr>
        <w:t>in situ</w:t>
      </w:r>
      <w:r w:rsidRPr="00CE4849">
        <w:rPr>
          <w:rFonts w:eastAsia="Times New Roman" w:cs="Times New Roman"/>
          <w:color w:val="000000"/>
          <w:lang w:val="en-GB"/>
        </w:rPr>
        <w:t xml:space="preserve"> sensors</w:t>
      </w:r>
      <w:r w:rsidR="008522F4">
        <w:rPr>
          <w:rFonts w:eastAsia="Times New Roman" w:cs="Times New Roman"/>
          <w:color w:val="000000"/>
          <w:lang w:val="en-GB"/>
        </w:rPr>
        <w:t xml:space="preserve">, </w:t>
      </w:r>
      <w:r w:rsidRPr="00CE4849">
        <w:rPr>
          <w:rFonts w:eastAsia="Times New Roman" w:cs="Times New Roman"/>
          <w:color w:val="000000"/>
          <w:lang w:val="en-GB"/>
        </w:rPr>
        <w:t>Applicable in near real-time to enhance the accurac</w:t>
      </w:r>
      <w:r w:rsidR="008522F4">
        <w:rPr>
          <w:rFonts w:eastAsia="Times New Roman" w:cs="Times New Roman"/>
          <w:color w:val="000000"/>
          <w:lang w:val="en-GB"/>
        </w:rPr>
        <w:t>y of the Water quality data</w:t>
      </w:r>
      <w:r w:rsidRPr="00CE4849">
        <w:rPr>
          <w:rFonts w:eastAsia="Times New Roman" w:cs="Times New Roman"/>
          <w:color w:val="000000"/>
          <w:lang w:val="en-GB"/>
        </w:rPr>
        <w:t>.</w:t>
      </w:r>
    </w:p>
    <w:p w14:paraId="0FAFAF3A" w14:textId="75DED638" w:rsidR="00CE4849" w:rsidRPr="00CE4849" w:rsidRDefault="00CE4849" w:rsidP="00CE4849">
      <w:pPr>
        <w:pStyle w:val="ListParagraph"/>
        <w:numPr>
          <w:ilvl w:val="0"/>
          <w:numId w:val="9"/>
        </w:numPr>
        <w:spacing w:before="200" w:after="0" w:line="240" w:lineRule="auto"/>
        <w:jc w:val="left"/>
        <w:textAlignment w:val="baseline"/>
        <w:rPr>
          <w:rFonts w:eastAsia="Times New Roman" w:cs="Times New Roman"/>
          <w:color w:val="000000"/>
          <w:lang w:val="en-GB"/>
        </w:rPr>
      </w:pPr>
      <w:r w:rsidRPr="00CE4849">
        <w:rPr>
          <w:rFonts w:eastAsia="Times New Roman" w:cs="Times New Roman"/>
          <w:color w:val="000000"/>
          <w:lang w:val="en-GB"/>
        </w:rPr>
        <w:t>To develop a reporting system to alert on</w:t>
      </w:r>
      <w:r w:rsidR="00970ADA">
        <w:rPr>
          <w:rFonts w:eastAsia="Times New Roman" w:cs="Times New Roman"/>
          <w:color w:val="000000"/>
          <w:lang w:val="en-GB"/>
        </w:rPr>
        <w:t xml:space="preserve"> In-Situ water quality data associated with a</w:t>
      </w:r>
      <w:r w:rsidRPr="00CE4849">
        <w:rPr>
          <w:rFonts w:eastAsia="Times New Roman" w:cs="Times New Roman"/>
          <w:color w:val="000000"/>
          <w:lang w:val="en-GB"/>
        </w:rPr>
        <w:t xml:space="preserve"> bloom.</w:t>
      </w:r>
    </w:p>
    <w:p w14:paraId="0EF3AEF2" w14:textId="7EF6EFE4" w:rsidR="00CE4849" w:rsidRDefault="00CE4849" w:rsidP="00CE4849"/>
    <w:bookmarkStart w:id="9" w:name="_Toc524687839" w:displacedByCustomXml="next"/>
    <w:sdt>
      <w:sdtPr>
        <w:id w:val="2109383955"/>
        <w:placeholder>
          <w:docPart w:val="D613FE53109044DF88CC80F6949FEE88"/>
        </w:placeholder>
      </w:sdtPr>
      <w:sdtEndPr/>
      <w:sdtContent>
        <w:p w14:paraId="625E02C0" w14:textId="7A9EBE34" w:rsidR="00E75717" w:rsidRDefault="00E75717" w:rsidP="00CE4849">
          <w:pPr>
            <w:pStyle w:val="Heading1"/>
          </w:pPr>
          <w:r>
            <w:t>Materials and methods</w:t>
          </w:r>
        </w:p>
      </w:sdtContent>
    </w:sdt>
    <w:bookmarkEnd w:id="9" w:displacedByCustomXml="prev"/>
    <w:bookmarkStart w:id="10" w:name="_Toc524687837" w:displacedByCustomXml="next"/>
    <w:sdt>
      <w:sdtPr>
        <w:id w:val="1962300834"/>
        <w:placeholder>
          <w:docPart w:val="7F15CE8216D24B8F886FBF4BC4206E65"/>
        </w:placeholder>
      </w:sdtPr>
      <w:sdtEndPr/>
      <w:sdtContent>
        <w:p w14:paraId="3A9D3B2E" w14:textId="5C4BB302" w:rsidR="00A94CC0" w:rsidRDefault="00B7477B" w:rsidP="00B7477B">
          <w:pPr>
            <w:pStyle w:val="Heading2"/>
          </w:pPr>
          <w:r>
            <w:t xml:space="preserve">Study </w:t>
          </w:r>
          <w:r w:rsidR="00443BA7">
            <w:t>Area</w:t>
          </w:r>
        </w:p>
      </w:sdtContent>
    </w:sdt>
    <w:bookmarkEnd w:id="10" w:displacedByCustomXml="prev"/>
    <w:p w14:paraId="088B412C" w14:textId="77777777" w:rsidR="00B5404C" w:rsidRPr="00A908AE" w:rsidRDefault="00B5404C" w:rsidP="00B5404C">
      <w:pPr>
        <w:shd w:val="clear" w:color="auto" w:fill="FFFFFF"/>
        <w:spacing w:after="0" w:line="240" w:lineRule="auto"/>
        <w:rPr>
          <w:rFonts w:eastAsia="Times New Roman" w:cs="Times New Roman"/>
          <w:lang w:val="en-GB"/>
        </w:rPr>
      </w:pPr>
      <w:r w:rsidRPr="00A908AE">
        <w:rPr>
          <w:rFonts w:eastAsia="Times New Roman" w:cs="Times New Roman"/>
          <w:lang w:val="en-GB"/>
        </w:rPr>
        <w:t>Lake Victoria, with a surface area of about 68,800 KM</w:t>
      </w:r>
      <w:r w:rsidRPr="00A908AE">
        <w:rPr>
          <w:rFonts w:eastAsia="Times New Roman" w:cs="Times New Roman"/>
          <w:vertAlign w:val="superscript"/>
          <w:lang w:val="en-GB"/>
        </w:rPr>
        <w:t>2</w:t>
      </w:r>
      <w:r w:rsidRPr="00A908AE">
        <w:rPr>
          <w:rFonts w:eastAsia="Times New Roman" w:cs="Times New Roman"/>
          <w:lang w:val="en-GB"/>
        </w:rPr>
        <w:t xml:space="preserve"> and a</w:t>
      </w:r>
      <w:r>
        <w:rPr>
          <w:rFonts w:eastAsia="Times New Roman" w:cs="Times New Roman"/>
          <w:lang w:val="en-GB"/>
        </w:rPr>
        <w:t xml:space="preserve">n average </w:t>
      </w:r>
      <w:r w:rsidRPr="00A908AE">
        <w:rPr>
          <w:rFonts w:eastAsia="Times New Roman" w:cs="Times New Roman"/>
          <w:lang w:val="en-GB"/>
        </w:rPr>
        <w:t>depth of 40m at a maximum depth of 79m ranks the second largest fresh water lake in the world after Lake Superior and the Largest in Africa. Lying between 3</w:t>
      </w:r>
      <w:r w:rsidRPr="00A908AE">
        <w:rPr>
          <w:rFonts w:eastAsia="Times New Roman" w:cs="Times New Roman"/>
          <w:vertAlign w:val="superscript"/>
          <w:lang w:val="en-GB"/>
        </w:rPr>
        <w:t xml:space="preserve">o </w:t>
      </w:r>
      <w:r w:rsidRPr="00A908AE">
        <w:rPr>
          <w:rFonts w:eastAsia="Times New Roman" w:cs="Times New Roman"/>
          <w:lang w:val="en-GB"/>
        </w:rPr>
        <w:t>S to 0</w:t>
      </w:r>
      <w:r w:rsidRPr="00A908AE">
        <w:rPr>
          <w:rFonts w:eastAsia="Times New Roman" w:cs="Times New Roman"/>
          <w:vertAlign w:val="superscript"/>
          <w:lang w:val="en-GB"/>
        </w:rPr>
        <w:t xml:space="preserve">o </w:t>
      </w:r>
      <w:r w:rsidRPr="00A908AE">
        <w:rPr>
          <w:rFonts w:eastAsia="Times New Roman" w:cs="Times New Roman"/>
          <w:lang w:val="en-GB"/>
        </w:rPr>
        <w:t>30`N latitude and 31</w:t>
      </w:r>
      <w:r w:rsidRPr="00A908AE">
        <w:rPr>
          <w:rFonts w:eastAsia="Times New Roman" w:cs="Times New Roman"/>
          <w:vertAlign w:val="superscript"/>
          <w:lang w:val="en-GB"/>
        </w:rPr>
        <w:t xml:space="preserve">o </w:t>
      </w:r>
      <w:r w:rsidRPr="00A908AE">
        <w:rPr>
          <w:rFonts w:eastAsia="Times New Roman" w:cs="Times New Roman"/>
          <w:lang w:val="en-GB"/>
        </w:rPr>
        <w:t>40`E to 34</w:t>
      </w:r>
      <w:r w:rsidRPr="00A908AE">
        <w:rPr>
          <w:rFonts w:eastAsia="Times New Roman" w:cs="Times New Roman"/>
          <w:vertAlign w:val="superscript"/>
          <w:lang w:val="en-GB"/>
        </w:rPr>
        <w:t xml:space="preserve">o </w:t>
      </w:r>
      <w:r w:rsidRPr="00A908AE">
        <w:rPr>
          <w:rFonts w:eastAsia="Times New Roman" w:cs="Times New Roman"/>
          <w:lang w:val="en-GB"/>
        </w:rPr>
        <w:t>50`E is distributed among these three East African countries viz Tanzania 51%, Uganda 43% and Kenya the remaining   6% (africangreatlakes.org).</w:t>
      </w:r>
    </w:p>
    <w:p w14:paraId="614FDB92" w14:textId="77777777" w:rsidR="00B5404C" w:rsidRPr="00A908AE" w:rsidRDefault="00B5404C" w:rsidP="00B5404C">
      <w:pPr>
        <w:shd w:val="clear" w:color="auto" w:fill="FFFFFF"/>
        <w:spacing w:after="0" w:line="240" w:lineRule="auto"/>
        <w:rPr>
          <w:rFonts w:eastAsia="Times New Roman" w:cs="Times New Roman"/>
          <w:lang w:val="en-GB"/>
        </w:rPr>
      </w:pPr>
    </w:p>
    <w:p w14:paraId="4FA75EC8" w14:textId="3824CE2A" w:rsidR="00B5404C" w:rsidRPr="00A908AE" w:rsidRDefault="00B5404C" w:rsidP="00B5404C">
      <w:pPr>
        <w:shd w:val="clear" w:color="auto" w:fill="FFFFFF"/>
        <w:spacing w:after="0" w:line="240" w:lineRule="auto"/>
        <w:rPr>
          <w:rFonts w:eastAsia="Times New Roman" w:cs="Times New Roman"/>
          <w:lang w:val="en-GB"/>
        </w:rPr>
      </w:pPr>
      <w:r w:rsidRPr="00A908AE">
        <w:rPr>
          <w:rFonts w:eastAsia="Times New Roman" w:cs="Times New Roman"/>
          <w:lang w:val="en-GB"/>
        </w:rPr>
        <w:t xml:space="preserve">That in place, the lake is privileged to serve as economical home of about 40 million residents (Dorothy et. Al 2020) in </w:t>
      </w:r>
      <w:r w:rsidR="00D56B5E" w:rsidRPr="00A908AE">
        <w:rPr>
          <w:rFonts w:eastAsia="Times New Roman" w:cs="Times New Roman"/>
          <w:lang w:val="en-GB"/>
        </w:rPr>
        <w:t>those riparian reserves</w:t>
      </w:r>
      <w:r w:rsidRPr="00A908AE">
        <w:rPr>
          <w:rFonts w:eastAsia="Times New Roman" w:cs="Times New Roman"/>
          <w:lang w:val="en-GB"/>
        </w:rPr>
        <w:t>.</w:t>
      </w:r>
      <w:r w:rsidRPr="00A908AE">
        <w:rPr>
          <w:rFonts w:cs="Arial"/>
          <w:shd w:val="clear" w:color="auto" w:fill="FFFFFF"/>
        </w:rPr>
        <w:t xml:space="preserve"> These millions of individuals solely bank on the lake for all aspects of their daily economic livelihood ranging from, fishing, agriculture, and industrial applications just to barely highlight but a few. That in place</w:t>
      </w:r>
      <w:r w:rsidRPr="00A908AE">
        <w:rPr>
          <w:rFonts w:eastAsia="Times New Roman" w:cs="Times New Roman"/>
          <w:lang w:val="en-GB"/>
        </w:rPr>
        <w:t>, it’s ecological monitoring should be of great geoscientific interest.</w:t>
      </w:r>
    </w:p>
    <w:p w14:paraId="62EC0A54" w14:textId="77777777" w:rsidR="00B5404C" w:rsidRPr="00A908AE" w:rsidRDefault="00B5404C" w:rsidP="00B5404C">
      <w:pPr>
        <w:shd w:val="clear" w:color="auto" w:fill="FFFFFF"/>
        <w:spacing w:after="0" w:line="240" w:lineRule="auto"/>
        <w:rPr>
          <w:rFonts w:eastAsia="Times New Roman" w:cs="Times New Roman"/>
          <w:lang w:val="en-GB"/>
        </w:rPr>
      </w:pPr>
    </w:p>
    <w:p w14:paraId="14551308" w14:textId="77777777" w:rsidR="00B5404C" w:rsidRDefault="00B5404C" w:rsidP="00B5404C">
      <w:pPr>
        <w:shd w:val="clear" w:color="auto" w:fill="FFFFFF"/>
        <w:spacing w:after="0" w:line="240" w:lineRule="auto"/>
        <w:rPr>
          <w:rFonts w:cs="Arial"/>
          <w:spacing w:val="11"/>
        </w:rPr>
      </w:pPr>
      <w:r w:rsidRPr="00A908AE">
        <w:rPr>
          <w:rFonts w:eastAsia="Times New Roman" w:cs="Times New Roman"/>
          <w:lang w:val="en-GB"/>
        </w:rPr>
        <w:t>Being located in Equatorial regions</w:t>
      </w:r>
      <w:r>
        <w:rPr>
          <w:rFonts w:eastAsia="Times New Roman" w:cs="Times New Roman"/>
          <w:lang w:val="en-GB"/>
        </w:rPr>
        <w:t xml:space="preserve"> of the globe</w:t>
      </w:r>
      <w:r w:rsidRPr="00A908AE">
        <w:rPr>
          <w:rFonts w:eastAsia="Times New Roman" w:cs="Times New Roman"/>
          <w:lang w:val="en-GB"/>
        </w:rPr>
        <w:t xml:space="preserve">, </w:t>
      </w:r>
      <w:r>
        <w:rPr>
          <w:rFonts w:eastAsia="Times New Roman" w:cs="Times New Roman"/>
          <w:lang w:val="en-GB"/>
        </w:rPr>
        <w:t>the lake</w:t>
      </w:r>
      <w:r w:rsidRPr="00A908AE">
        <w:rPr>
          <w:rFonts w:eastAsia="Times New Roman" w:cs="Times New Roman"/>
          <w:lang w:val="en-GB"/>
        </w:rPr>
        <w:t xml:space="preserve"> </w:t>
      </w:r>
      <w:r>
        <w:rPr>
          <w:rFonts w:eastAsia="Times New Roman" w:cs="Times New Roman"/>
          <w:lang w:val="en-GB"/>
        </w:rPr>
        <w:t>has an alternating</w:t>
      </w:r>
      <w:r w:rsidRPr="00A908AE">
        <w:rPr>
          <w:rFonts w:eastAsia="Times New Roman" w:cs="Times New Roman"/>
          <w:lang w:val="en-GB"/>
        </w:rPr>
        <w:t xml:space="preserve"> climat</w:t>
      </w:r>
      <w:r>
        <w:rPr>
          <w:rFonts w:eastAsia="Times New Roman" w:cs="Times New Roman"/>
          <w:lang w:val="en-GB"/>
        </w:rPr>
        <w:t>ic condition</w:t>
      </w:r>
      <w:r w:rsidRPr="00A908AE">
        <w:rPr>
          <w:rFonts w:cs="Arial"/>
          <w:spacing w:val="11"/>
        </w:rPr>
        <w:t xml:space="preserve"> varying from tropical rain forest with rainfall over the lake for </w:t>
      </w:r>
      <w:r>
        <w:rPr>
          <w:rFonts w:cs="Arial"/>
          <w:spacing w:val="11"/>
        </w:rPr>
        <w:t>a better portion of the year</w:t>
      </w:r>
      <w:r w:rsidRPr="00A908AE">
        <w:rPr>
          <w:rFonts w:cs="Arial"/>
          <w:spacing w:val="11"/>
        </w:rPr>
        <w:t xml:space="preserve"> to a semi dry climate with </w:t>
      </w:r>
      <w:r>
        <w:rPr>
          <w:rFonts w:cs="Arial"/>
          <w:spacing w:val="11"/>
        </w:rPr>
        <w:t>sporadically discontinuous</w:t>
      </w:r>
      <w:r w:rsidRPr="00A908AE">
        <w:rPr>
          <w:rFonts w:cs="Arial"/>
          <w:spacing w:val="11"/>
        </w:rPr>
        <w:t xml:space="preserve"> droughts over some </w:t>
      </w:r>
      <w:r>
        <w:rPr>
          <w:rFonts w:cs="Arial"/>
          <w:spacing w:val="11"/>
        </w:rPr>
        <w:t>locations.</w:t>
      </w:r>
    </w:p>
    <w:p w14:paraId="1EC7DD92" w14:textId="77777777" w:rsidR="00B5404C" w:rsidRPr="00A908AE" w:rsidRDefault="00B5404C" w:rsidP="00B5404C">
      <w:pPr>
        <w:shd w:val="clear" w:color="auto" w:fill="FFFFFF"/>
        <w:spacing w:after="0" w:line="240" w:lineRule="auto"/>
        <w:rPr>
          <w:rFonts w:eastAsia="Times New Roman" w:cs="Times New Roman"/>
          <w:lang w:val="en-GB"/>
        </w:rPr>
      </w:pPr>
      <w:r>
        <w:rPr>
          <w:rFonts w:cs="Arial"/>
          <w:spacing w:val="11"/>
        </w:rPr>
        <w:t xml:space="preserve">This </w:t>
      </w:r>
      <w:r w:rsidRPr="00A908AE">
        <w:rPr>
          <w:rFonts w:cs="Arial"/>
          <w:spacing w:val="11"/>
        </w:rPr>
        <w:t xml:space="preserve">provides ambient temperatures varying between 12-26°C it therefore provided </w:t>
      </w:r>
      <w:r>
        <w:rPr>
          <w:rFonts w:cs="Arial"/>
          <w:spacing w:val="11"/>
        </w:rPr>
        <w:t>optimum</w:t>
      </w:r>
      <w:r w:rsidRPr="00A908AE">
        <w:rPr>
          <w:rFonts w:cs="Arial"/>
          <w:spacing w:val="11"/>
        </w:rPr>
        <w:t xml:space="preserve"> host conditions for the growth and development of the Cyanobacteria in this </w:t>
      </w:r>
      <w:r>
        <w:rPr>
          <w:rFonts w:cs="Arial"/>
          <w:spacing w:val="11"/>
        </w:rPr>
        <w:t>scope.</w:t>
      </w:r>
    </w:p>
    <w:p w14:paraId="748BDE56" w14:textId="77777777" w:rsidR="00B5404C" w:rsidRPr="00A908AE" w:rsidRDefault="00B5404C" w:rsidP="00B5404C">
      <w:pPr>
        <w:shd w:val="clear" w:color="auto" w:fill="FFFFFF"/>
        <w:spacing w:after="0" w:line="240" w:lineRule="auto"/>
        <w:rPr>
          <w:rFonts w:eastAsia="Times New Roman" w:cs="Times New Roman"/>
          <w:lang w:val="en-GB"/>
        </w:rPr>
      </w:pPr>
    </w:p>
    <w:p w14:paraId="34DD8134" w14:textId="77777777" w:rsidR="00B5404C" w:rsidRPr="00A908AE" w:rsidRDefault="00B5404C" w:rsidP="00B5404C">
      <w:pPr>
        <w:shd w:val="clear" w:color="auto" w:fill="FFFFFF"/>
        <w:spacing w:after="0" w:line="240" w:lineRule="auto"/>
      </w:pPr>
      <w:r w:rsidRPr="00A908AE">
        <w:t>Figure 1 shows the location and extent of the study area as discussed above.</w:t>
      </w:r>
    </w:p>
    <w:p w14:paraId="079BA00A" w14:textId="77777777" w:rsidR="00865A26" w:rsidRDefault="00865A26" w:rsidP="00437100"/>
    <w:p w14:paraId="78575641" w14:textId="77777777" w:rsidR="00E617DD" w:rsidRDefault="00E617DD" w:rsidP="00437100"/>
    <w:p w14:paraId="4994E569" w14:textId="77777777" w:rsidR="008C1CC3" w:rsidRDefault="008C1CC3" w:rsidP="00437100">
      <w:pPr>
        <w:sectPr w:rsidR="008C1CC3" w:rsidSect="00B21B81">
          <w:type w:val="oddPage"/>
          <w:pgSz w:w="12240" w:h="15840"/>
          <w:pgMar w:top="1440" w:right="1440" w:bottom="1440" w:left="1440" w:header="720" w:footer="720" w:gutter="0"/>
          <w:pgNumType w:fmt="numberInDash" w:start="1"/>
          <w:cols w:space="720"/>
          <w:docGrid w:linePitch="360"/>
        </w:sectPr>
      </w:pPr>
    </w:p>
    <w:p w14:paraId="350C8A22" w14:textId="3554A03D" w:rsidR="00443BA7" w:rsidRPr="00F02507" w:rsidRDefault="00443BA7" w:rsidP="00443BA7">
      <w:pPr>
        <w:tabs>
          <w:tab w:val="left" w:pos="955"/>
        </w:tabs>
      </w:pPr>
      <w:r>
        <w:rPr>
          <w:noProof/>
          <w:color w:val="00B0F0"/>
        </w:rPr>
        <w:lastRenderedPageBreak/>
        <w:drawing>
          <wp:inline distT="0" distB="0" distL="0" distR="0" wp14:anchorId="6DBD28E9" wp14:editId="520B6337">
            <wp:extent cx="5943600" cy="4205605"/>
            <wp:effectExtent l="0" t="0" r="0" b="444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05605"/>
                    </a:xfrm>
                    <a:prstGeom prst="rect">
                      <a:avLst/>
                    </a:prstGeom>
                  </pic:spPr>
                </pic:pic>
              </a:graphicData>
            </a:graphic>
          </wp:inline>
        </w:drawing>
      </w:r>
    </w:p>
    <w:p w14:paraId="409AEFE8" w14:textId="1C10AB90" w:rsidR="008049F2" w:rsidRPr="008049F2" w:rsidRDefault="008049F2" w:rsidP="008049F2">
      <w:r>
        <w:rPr>
          <w:noProof/>
        </w:rPr>
        <mc:AlternateContent>
          <mc:Choice Requires="wps">
            <w:drawing>
              <wp:anchor distT="45720" distB="45720" distL="114300" distR="114300" simplePos="0" relativeHeight="251677696" behindDoc="0" locked="0" layoutInCell="1" allowOverlap="1" wp14:anchorId="3426DD47" wp14:editId="3684A409">
                <wp:simplePos x="0" y="0"/>
                <wp:positionH relativeFrom="margin">
                  <wp:posOffset>1195754</wp:posOffset>
                </wp:positionH>
                <wp:positionV relativeFrom="paragraph">
                  <wp:posOffset>12358</wp:posOffset>
                </wp:positionV>
                <wp:extent cx="3771900" cy="297815"/>
                <wp:effectExtent l="0" t="0" r="1905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297815"/>
                        </a:xfrm>
                        <a:prstGeom prst="rect">
                          <a:avLst/>
                        </a:prstGeom>
                        <a:solidFill>
                          <a:srgbClr val="FFFFFF"/>
                        </a:solidFill>
                        <a:ln w="9525">
                          <a:solidFill>
                            <a:schemeClr val="bg1"/>
                          </a:solidFill>
                          <a:miter lim="800000"/>
                          <a:headEnd/>
                          <a:tailEnd/>
                        </a:ln>
                      </wps:spPr>
                      <wps:txbx>
                        <w:txbxContent>
                          <w:p w14:paraId="000BCEC6" w14:textId="2897B0F4" w:rsidR="008049F2" w:rsidRPr="00927089" w:rsidRDefault="008049F2" w:rsidP="008049F2">
                            <w:pPr>
                              <w:rPr>
                                <w:i/>
                                <w:iCs/>
                              </w:rPr>
                            </w:pPr>
                            <w:r w:rsidRPr="00927089">
                              <w:rPr>
                                <w:i/>
                                <w:iCs/>
                              </w:rPr>
                              <w:t>Fig</w:t>
                            </w:r>
                            <w:r w:rsidR="00C4218C" w:rsidRPr="00927089">
                              <w:rPr>
                                <w:i/>
                                <w:iCs/>
                              </w:rPr>
                              <w:t xml:space="preserve"> 3</w:t>
                            </w:r>
                            <w:r w:rsidRPr="00927089">
                              <w:rPr>
                                <w:i/>
                                <w:iCs/>
                              </w:rPr>
                              <w:t xml:space="preserve"> Shows the extent of the study area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26DD47" id="Text Box 2" o:spid="_x0000_s1030" type="#_x0000_t202" style="position:absolute;left:0;text-align:left;margin-left:94.15pt;margin-top:.95pt;width:297pt;height:23.4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riALQIAAEwEAAAOAAAAZHJzL2Uyb0RvYy54bWysVNtu2zAMfR+wfxD0vviyZEmMOEWXLsOA&#10;7gK0+wBZlm1hsqhJSuzu60vJaZp2b8P8IJAidUgekt5cjb0iR2GdBF3SbJZSIjSHWuq2pD/v9+9W&#10;lDjPdM0UaFHSB+Ho1fbtm81gCpFDB6oWliCIdsVgStp5b4okcbwTPXMzMEKjsQHbM4+qbZPasgHR&#10;e5XkafohGcDWxgIXzuHtzWSk24jfNIL7703jhCeqpJibj6eNZxXOZLthRWuZ6SQ/pcH+IYueSY1B&#10;z1A3zDNysPIvqF5yCw4aP+PQJ9A0kotYA1aTpa+queuYEbEWJMeZM03u/8Hyb8cflsi6pHm2pESz&#10;Hpt0L0ZPPsJI8sDPYFyBbncGHf2I19jnWKszt8B/OaJh1zHdimtrYegEqzG/LLxMLp5OOC6AVMNX&#10;qDEMO3iIQGNj+0Ae0kEQHfv0cO5NSIXj5fvlMlunaOJoy9fLVbaIIVjx9NpY5z8L6EkQSmqx9xGd&#10;HW+dD9mw4sklBHOgZL2XSkXFttVOWXJkOCf7+J3QX7gpTYaSrhf5YiLgBUQYWXEGqdqJgleBeulx&#10;3pXsS7pKwxfCsCKw9knXUfZMqknGjJU+0RiYmzj0YzXGjsUAgeIK6gfk1cI03riOKHRg/1Ay4GiX&#10;1P0+MCsoUV809madzedhF6IyXyxzVOylpbq0MM0RqqSekknc+bg/IW0N19jDRkZ6nzM5pYwjG1k/&#10;rVfYiUs9ej3/BLaPAAAA//8DAFBLAwQUAAYACAAAACEANBQF490AAAAIAQAADwAAAGRycy9kb3du&#10;cmV2LnhtbEyPwU7DMBBE70j9B2srcaMOpWrdNE6FQPSGECkqPTrxkkTE6yh228DXs5zgtk8zmp3J&#10;tqPrxBmH0HrScDtLQCBV3rZUa3jbP90oECEasqbzhBq+MMA2n1xlJrX+Qq94LmItOIRCajQ0Mfap&#10;lKFq0Jkw8z0Sax9+cCYyDrW0g7lwuOvkPEmW0pmW+ENjenxosPosTk5DqJLl4WVRHN5LucPvtbWP&#10;x92z1tfT8X4DIuIY/8zwW5+rQ86dSn8iG0THrNQdW/lYg2B9pebMpYaFUiDzTP4fkP8AAAD//wMA&#10;UEsBAi0AFAAGAAgAAAAhALaDOJL+AAAA4QEAABMAAAAAAAAAAAAAAAAAAAAAAFtDb250ZW50X1R5&#10;cGVzXS54bWxQSwECLQAUAAYACAAAACEAOP0h/9YAAACUAQAACwAAAAAAAAAAAAAAAAAvAQAAX3Jl&#10;bHMvLnJlbHNQSwECLQAUAAYACAAAACEA9Pa4gC0CAABMBAAADgAAAAAAAAAAAAAAAAAuAgAAZHJz&#10;L2Uyb0RvYy54bWxQSwECLQAUAAYACAAAACEANBQF490AAAAIAQAADwAAAAAAAAAAAAAAAACHBAAA&#10;ZHJzL2Rvd25yZXYueG1sUEsFBgAAAAAEAAQA8wAAAJEFAAAAAA==&#10;" strokecolor="white [3212]">
                <v:textbox>
                  <w:txbxContent>
                    <w:p w14:paraId="000BCEC6" w14:textId="2897B0F4" w:rsidR="008049F2" w:rsidRPr="00927089" w:rsidRDefault="008049F2" w:rsidP="008049F2">
                      <w:pPr>
                        <w:rPr>
                          <w:i/>
                          <w:iCs/>
                        </w:rPr>
                      </w:pPr>
                      <w:r w:rsidRPr="00927089">
                        <w:rPr>
                          <w:i/>
                          <w:iCs/>
                        </w:rPr>
                        <w:t>Fig</w:t>
                      </w:r>
                      <w:r w:rsidR="00C4218C" w:rsidRPr="00927089">
                        <w:rPr>
                          <w:i/>
                          <w:iCs/>
                        </w:rPr>
                        <w:t xml:space="preserve"> 3</w:t>
                      </w:r>
                      <w:r w:rsidRPr="00927089">
                        <w:rPr>
                          <w:i/>
                          <w:iCs/>
                        </w:rPr>
                        <w:t xml:space="preserve"> Shows the extent of the study area</w:t>
                      </w:r>
                    </w:p>
                  </w:txbxContent>
                </v:textbox>
                <w10:wrap type="square" anchorx="margin"/>
              </v:shape>
            </w:pict>
          </mc:Fallback>
        </mc:AlternateContent>
      </w:r>
    </w:p>
    <w:p w14:paraId="76FF258E" w14:textId="6F235450" w:rsidR="008049F2" w:rsidRPr="008049F2" w:rsidRDefault="008049F2" w:rsidP="008049F2"/>
    <w:p w14:paraId="7455348F" w14:textId="5B205FE0" w:rsidR="008049F2" w:rsidRPr="008049F2" w:rsidRDefault="008049F2" w:rsidP="008049F2"/>
    <w:p w14:paraId="1B5DE8EC" w14:textId="79A6EFDB" w:rsidR="008049F2" w:rsidRPr="008049F2" w:rsidRDefault="008049F2" w:rsidP="008049F2"/>
    <w:p w14:paraId="09F13D51" w14:textId="22E4279C" w:rsidR="008049F2" w:rsidRDefault="008049F2" w:rsidP="008049F2">
      <w:pPr>
        <w:tabs>
          <w:tab w:val="left" w:pos="1786"/>
        </w:tabs>
        <w:rPr>
          <w:noProof/>
          <w:color w:val="00B0F0"/>
        </w:rPr>
      </w:pPr>
      <w:r>
        <w:rPr>
          <w:noProof/>
          <w:color w:val="00B0F0"/>
        </w:rPr>
        <w:tab/>
      </w:r>
    </w:p>
    <w:p w14:paraId="20510B48" w14:textId="0DCA1191" w:rsidR="008049F2" w:rsidRPr="008049F2" w:rsidRDefault="008049F2" w:rsidP="008049F2">
      <w:pPr>
        <w:tabs>
          <w:tab w:val="left" w:pos="1786"/>
        </w:tabs>
        <w:sectPr w:rsidR="008049F2" w:rsidRPr="008049F2" w:rsidSect="008C1CC3">
          <w:type w:val="oddPage"/>
          <w:pgSz w:w="12240" w:h="15840"/>
          <w:pgMar w:top="1440" w:right="1440" w:bottom="1440" w:left="1440" w:header="720" w:footer="720" w:gutter="0"/>
          <w:pgNumType w:fmt="numberInDash"/>
          <w:cols w:space="720"/>
          <w:docGrid w:linePitch="360"/>
        </w:sectPr>
      </w:pPr>
      <w:r>
        <w:tab/>
      </w:r>
    </w:p>
    <w:tbl>
      <w:tblPr>
        <w:tblpPr w:leftFromText="180" w:rightFromText="180" w:vertAnchor="text" w:horzAnchor="margin" w:tblpXSpec="center" w:tblpY="515"/>
        <w:tblW w:w="10297" w:type="dxa"/>
        <w:tblCellMar>
          <w:left w:w="0" w:type="dxa"/>
          <w:right w:w="0" w:type="dxa"/>
        </w:tblCellMar>
        <w:tblLook w:val="0420" w:firstRow="1" w:lastRow="0" w:firstColumn="0" w:lastColumn="0" w:noHBand="0" w:noVBand="1"/>
      </w:tblPr>
      <w:tblGrid>
        <w:gridCol w:w="1946"/>
        <w:gridCol w:w="2856"/>
        <w:gridCol w:w="2158"/>
        <w:gridCol w:w="3337"/>
      </w:tblGrid>
      <w:tr w:rsidR="00337A76" w:rsidRPr="00C00061" w14:paraId="19413BA6" w14:textId="77777777" w:rsidTr="00337A76">
        <w:trPr>
          <w:trHeight w:val="167"/>
        </w:trPr>
        <w:tc>
          <w:tcPr>
            <w:tcW w:w="194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8BA8611" w14:textId="77777777" w:rsidR="00337A76" w:rsidRPr="00580831" w:rsidRDefault="00337A76" w:rsidP="00337A76">
            <w:pPr>
              <w:rPr>
                <w:b/>
                <w:bCs/>
                <w:color w:val="FFFFFF" w:themeColor="background1"/>
                <w:sz w:val="20"/>
                <w:szCs w:val="20"/>
                <w:lang w:bidi="he-IL"/>
              </w:rPr>
            </w:pPr>
            <w:r w:rsidRPr="00337A76">
              <w:rPr>
                <w:b/>
                <w:bCs/>
                <w:color w:val="FFFFFF" w:themeColor="background1"/>
                <w:sz w:val="20"/>
                <w:szCs w:val="20"/>
                <w:lang w:bidi="he-IL"/>
              </w:rPr>
              <w:lastRenderedPageBreak/>
              <w:t>Data Type</w:t>
            </w:r>
          </w:p>
        </w:tc>
        <w:tc>
          <w:tcPr>
            <w:tcW w:w="285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6B61870" w14:textId="77777777" w:rsidR="00337A76" w:rsidRPr="00580831" w:rsidRDefault="00337A76" w:rsidP="00337A76">
            <w:pPr>
              <w:rPr>
                <w:b/>
                <w:bCs/>
                <w:color w:val="FFFFFF" w:themeColor="background1"/>
                <w:sz w:val="20"/>
                <w:szCs w:val="20"/>
                <w:lang w:bidi="he-IL"/>
              </w:rPr>
            </w:pPr>
            <w:r w:rsidRPr="00337A76">
              <w:rPr>
                <w:b/>
                <w:bCs/>
                <w:color w:val="FFFFFF" w:themeColor="background1"/>
                <w:sz w:val="20"/>
                <w:szCs w:val="20"/>
                <w:lang w:bidi="he-IL"/>
              </w:rPr>
              <w:t xml:space="preserve">Source </w:t>
            </w:r>
          </w:p>
        </w:tc>
        <w:tc>
          <w:tcPr>
            <w:tcW w:w="215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2D44780" w14:textId="77777777" w:rsidR="00337A76" w:rsidRPr="00580831" w:rsidRDefault="00337A76" w:rsidP="00337A76">
            <w:pPr>
              <w:rPr>
                <w:b/>
                <w:bCs/>
                <w:color w:val="FFFFFF" w:themeColor="background1"/>
                <w:sz w:val="20"/>
                <w:szCs w:val="20"/>
                <w:lang w:bidi="he-IL"/>
              </w:rPr>
            </w:pPr>
            <w:r w:rsidRPr="00337A76">
              <w:rPr>
                <w:b/>
                <w:bCs/>
                <w:color w:val="FFFFFF" w:themeColor="background1"/>
                <w:sz w:val="20"/>
                <w:szCs w:val="20"/>
                <w:lang w:bidi="he-IL"/>
              </w:rPr>
              <w:t>Period</w:t>
            </w:r>
          </w:p>
        </w:tc>
        <w:tc>
          <w:tcPr>
            <w:tcW w:w="333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4C79F91" w14:textId="77777777" w:rsidR="00337A76" w:rsidRPr="00580831" w:rsidRDefault="00337A76" w:rsidP="00337A76">
            <w:pPr>
              <w:rPr>
                <w:b/>
                <w:bCs/>
                <w:color w:val="FFFFFF" w:themeColor="background1"/>
                <w:sz w:val="20"/>
                <w:szCs w:val="20"/>
                <w:lang w:bidi="he-IL"/>
              </w:rPr>
            </w:pPr>
            <w:r w:rsidRPr="00337A76">
              <w:rPr>
                <w:b/>
                <w:bCs/>
                <w:color w:val="FFFFFF" w:themeColor="background1"/>
                <w:sz w:val="20"/>
                <w:szCs w:val="20"/>
                <w:lang w:bidi="he-IL"/>
              </w:rPr>
              <w:t>Role/Use</w:t>
            </w:r>
          </w:p>
        </w:tc>
      </w:tr>
      <w:tr w:rsidR="00337A76" w:rsidRPr="00C00061" w14:paraId="791FF74A" w14:textId="77777777" w:rsidTr="00337A76">
        <w:trPr>
          <w:trHeight w:val="477"/>
        </w:trPr>
        <w:tc>
          <w:tcPr>
            <w:tcW w:w="194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699FBBC" w14:textId="77777777" w:rsidR="00337A76" w:rsidRPr="00580831" w:rsidRDefault="00337A76" w:rsidP="00337A76">
            <w:pPr>
              <w:rPr>
                <w:b/>
                <w:bCs/>
                <w:sz w:val="20"/>
                <w:szCs w:val="20"/>
                <w:lang w:bidi="he-IL"/>
              </w:rPr>
            </w:pPr>
            <w:r w:rsidRPr="00C00061">
              <w:rPr>
                <w:b/>
                <w:bCs/>
                <w:sz w:val="20"/>
                <w:szCs w:val="20"/>
                <w:lang w:bidi="he-IL"/>
              </w:rPr>
              <w:t>Landsat 8 OLI</w:t>
            </w:r>
          </w:p>
        </w:tc>
        <w:tc>
          <w:tcPr>
            <w:tcW w:w="285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C5B507D" w14:textId="77777777" w:rsidR="00337A76" w:rsidRPr="00580831" w:rsidRDefault="00337A76" w:rsidP="00337A76">
            <w:pPr>
              <w:rPr>
                <w:b/>
                <w:bCs/>
                <w:sz w:val="20"/>
                <w:szCs w:val="20"/>
                <w:lang w:bidi="he-IL"/>
              </w:rPr>
            </w:pPr>
            <w:r w:rsidRPr="00C00061">
              <w:rPr>
                <w:b/>
                <w:bCs/>
                <w:sz w:val="20"/>
                <w:szCs w:val="20"/>
                <w:lang w:bidi="he-IL"/>
              </w:rPr>
              <w:t>Google Earth Engine</w:t>
            </w:r>
          </w:p>
        </w:tc>
        <w:tc>
          <w:tcPr>
            <w:tcW w:w="215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62B822F" w14:textId="77777777" w:rsidR="00337A76" w:rsidRPr="00580831" w:rsidRDefault="00337A76" w:rsidP="00337A76">
            <w:pPr>
              <w:rPr>
                <w:b/>
                <w:bCs/>
                <w:sz w:val="20"/>
                <w:szCs w:val="20"/>
                <w:lang w:bidi="he-IL"/>
              </w:rPr>
            </w:pPr>
            <w:r w:rsidRPr="00C00061">
              <w:rPr>
                <w:b/>
                <w:bCs/>
                <w:sz w:val="20"/>
                <w:szCs w:val="20"/>
                <w:lang w:bidi="he-IL"/>
              </w:rPr>
              <w:t>2015-2020</w:t>
            </w:r>
          </w:p>
        </w:tc>
        <w:tc>
          <w:tcPr>
            <w:tcW w:w="333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E2E1672" w14:textId="77777777" w:rsidR="00337A76" w:rsidRPr="00580831" w:rsidRDefault="00337A76" w:rsidP="00337A76">
            <w:pPr>
              <w:rPr>
                <w:b/>
                <w:bCs/>
                <w:sz w:val="20"/>
                <w:szCs w:val="20"/>
                <w:lang w:bidi="he-IL"/>
              </w:rPr>
            </w:pPr>
            <w:r w:rsidRPr="00C00061">
              <w:rPr>
                <w:b/>
                <w:bCs/>
                <w:sz w:val="20"/>
                <w:szCs w:val="20"/>
                <w:lang w:bidi="he-IL"/>
              </w:rPr>
              <w:t>Spatiotemporal HAB Monitoring</w:t>
            </w:r>
          </w:p>
        </w:tc>
      </w:tr>
      <w:tr w:rsidR="00337A76" w:rsidRPr="00C00061" w14:paraId="24C88338" w14:textId="77777777" w:rsidTr="00337A76">
        <w:trPr>
          <w:trHeight w:val="167"/>
        </w:trPr>
        <w:tc>
          <w:tcPr>
            <w:tcW w:w="194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A5ED707" w14:textId="77777777" w:rsidR="00337A76" w:rsidRPr="00580831" w:rsidRDefault="00337A76" w:rsidP="00337A76">
            <w:pPr>
              <w:rPr>
                <w:b/>
                <w:bCs/>
                <w:sz w:val="20"/>
                <w:szCs w:val="20"/>
                <w:lang w:bidi="he-IL"/>
              </w:rPr>
            </w:pPr>
            <w:r w:rsidRPr="00C00061">
              <w:rPr>
                <w:b/>
                <w:bCs/>
                <w:sz w:val="20"/>
                <w:szCs w:val="20"/>
                <w:lang w:bidi="he-IL"/>
              </w:rPr>
              <w:t>Landsat 8 TIR</w:t>
            </w:r>
          </w:p>
        </w:tc>
        <w:tc>
          <w:tcPr>
            <w:tcW w:w="285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36C1F35" w14:textId="77777777" w:rsidR="00337A76" w:rsidRPr="00580831" w:rsidRDefault="00337A76" w:rsidP="00337A76">
            <w:pPr>
              <w:rPr>
                <w:b/>
                <w:bCs/>
                <w:sz w:val="20"/>
                <w:szCs w:val="20"/>
                <w:lang w:bidi="he-IL"/>
              </w:rPr>
            </w:pPr>
            <w:r w:rsidRPr="00C00061">
              <w:rPr>
                <w:b/>
                <w:bCs/>
                <w:sz w:val="20"/>
                <w:szCs w:val="20"/>
                <w:lang w:bidi="he-IL"/>
              </w:rPr>
              <w:t>Google Earth Engine</w:t>
            </w:r>
          </w:p>
        </w:tc>
        <w:tc>
          <w:tcPr>
            <w:tcW w:w="215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5F5EACD" w14:textId="77777777" w:rsidR="00337A76" w:rsidRPr="00580831" w:rsidRDefault="00337A76" w:rsidP="00337A76">
            <w:pPr>
              <w:rPr>
                <w:b/>
                <w:bCs/>
                <w:sz w:val="20"/>
                <w:szCs w:val="20"/>
                <w:lang w:bidi="he-IL"/>
              </w:rPr>
            </w:pPr>
            <w:r w:rsidRPr="00C00061">
              <w:rPr>
                <w:b/>
                <w:bCs/>
                <w:sz w:val="20"/>
                <w:szCs w:val="20"/>
                <w:lang w:bidi="he-IL"/>
              </w:rPr>
              <w:t>2015-2020</w:t>
            </w:r>
          </w:p>
        </w:tc>
        <w:tc>
          <w:tcPr>
            <w:tcW w:w="333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63D9D4E" w14:textId="77777777" w:rsidR="00337A76" w:rsidRPr="00580831" w:rsidRDefault="00337A76" w:rsidP="00337A76">
            <w:pPr>
              <w:rPr>
                <w:b/>
                <w:bCs/>
                <w:sz w:val="20"/>
                <w:szCs w:val="20"/>
                <w:lang w:bidi="he-IL"/>
              </w:rPr>
            </w:pPr>
            <w:r w:rsidRPr="00C00061">
              <w:rPr>
                <w:b/>
                <w:bCs/>
                <w:sz w:val="20"/>
                <w:szCs w:val="20"/>
                <w:lang w:bidi="he-IL"/>
              </w:rPr>
              <w:t>Lake Surface Temp</w:t>
            </w:r>
            <w:r>
              <w:rPr>
                <w:b/>
                <w:bCs/>
                <w:sz w:val="20"/>
                <w:szCs w:val="20"/>
                <w:lang w:bidi="he-IL"/>
              </w:rPr>
              <w:t>erature</w:t>
            </w:r>
            <w:r w:rsidRPr="00C00061">
              <w:rPr>
                <w:b/>
                <w:bCs/>
                <w:sz w:val="20"/>
                <w:szCs w:val="20"/>
                <w:lang w:bidi="he-IL"/>
              </w:rPr>
              <w:t xml:space="preserve"> Monitoring</w:t>
            </w:r>
          </w:p>
        </w:tc>
      </w:tr>
      <w:tr w:rsidR="00337A76" w:rsidRPr="00C00061" w14:paraId="77D11668" w14:textId="77777777" w:rsidTr="00337A76">
        <w:trPr>
          <w:trHeight w:val="167"/>
        </w:trPr>
        <w:tc>
          <w:tcPr>
            <w:tcW w:w="194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B5EB291" w14:textId="77777777" w:rsidR="00337A76" w:rsidRPr="00580831" w:rsidRDefault="00337A76" w:rsidP="00337A76">
            <w:pPr>
              <w:rPr>
                <w:b/>
                <w:bCs/>
                <w:sz w:val="20"/>
                <w:szCs w:val="20"/>
                <w:lang w:bidi="he-IL"/>
              </w:rPr>
            </w:pPr>
            <w:r w:rsidRPr="00C00061">
              <w:rPr>
                <w:b/>
                <w:bCs/>
                <w:sz w:val="20"/>
                <w:szCs w:val="20"/>
                <w:lang w:bidi="he-IL"/>
              </w:rPr>
              <w:t>Meteorological Data</w:t>
            </w:r>
          </w:p>
        </w:tc>
        <w:tc>
          <w:tcPr>
            <w:tcW w:w="285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AF5397F" w14:textId="77777777" w:rsidR="00337A76" w:rsidRPr="00580831" w:rsidRDefault="00337A76" w:rsidP="00337A76">
            <w:pPr>
              <w:rPr>
                <w:b/>
                <w:bCs/>
                <w:sz w:val="20"/>
                <w:szCs w:val="20"/>
                <w:lang w:bidi="he-IL"/>
              </w:rPr>
            </w:pPr>
            <w:r w:rsidRPr="00C00061">
              <w:rPr>
                <w:b/>
                <w:bCs/>
                <w:sz w:val="20"/>
                <w:szCs w:val="20"/>
                <w:lang w:bidi="he-IL"/>
              </w:rPr>
              <w:t>Kenya Marine &amp; Fisheries Research Institute-KMFRI</w:t>
            </w:r>
          </w:p>
        </w:tc>
        <w:tc>
          <w:tcPr>
            <w:tcW w:w="215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CAB884A" w14:textId="77777777" w:rsidR="00337A76" w:rsidRPr="00C00061" w:rsidRDefault="00337A76" w:rsidP="00337A76">
            <w:pPr>
              <w:rPr>
                <w:b/>
                <w:bCs/>
                <w:sz w:val="20"/>
                <w:szCs w:val="20"/>
                <w:lang w:bidi="he-IL"/>
              </w:rPr>
            </w:pPr>
          </w:p>
          <w:p w14:paraId="0B985FD8" w14:textId="77777777" w:rsidR="00337A76" w:rsidRPr="00580831" w:rsidRDefault="00337A76" w:rsidP="00337A76">
            <w:pPr>
              <w:rPr>
                <w:b/>
                <w:bCs/>
                <w:sz w:val="20"/>
                <w:szCs w:val="20"/>
                <w:lang w:bidi="he-IL"/>
              </w:rPr>
            </w:pPr>
            <w:r w:rsidRPr="00C00061">
              <w:rPr>
                <w:b/>
                <w:bCs/>
                <w:sz w:val="20"/>
                <w:szCs w:val="20"/>
                <w:lang w:bidi="he-IL"/>
              </w:rPr>
              <w:t>2015-2020</w:t>
            </w:r>
          </w:p>
        </w:tc>
        <w:tc>
          <w:tcPr>
            <w:tcW w:w="333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FA196BD" w14:textId="77777777" w:rsidR="00337A76" w:rsidRPr="00C00061" w:rsidRDefault="00337A76" w:rsidP="00337A76">
            <w:pPr>
              <w:rPr>
                <w:b/>
                <w:bCs/>
                <w:sz w:val="20"/>
                <w:szCs w:val="20"/>
                <w:lang w:bidi="he-IL"/>
              </w:rPr>
            </w:pPr>
          </w:p>
          <w:p w14:paraId="2520D67C" w14:textId="77777777" w:rsidR="00337A76" w:rsidRPr="00580831" w:rsidRDefault="00337A76" w:rsidP="00337A76">
            <w:pPr>
              <w:rPr>
                <w:b/>
                <w:bCs/>
                <w:sz w:val="20"/>
                <w:szCs w:val="20"/>
                <w:lang w:bidi="he-IL"/>
              </w:rPr>
            </w:pPr>
            <w:r w:rsidRPr="00C00061">
              <w:rPr>
                <w:b/>
                <w:bCs/>
                <w:sz w:val="20"/>
                <w:szCs w:val="20"/>
                <w:lang w:bidi="he-IL"/>
              </w:rPr>
              <w:t>Water Quality assessment</w:t>
            </w:r>
          </w:p>
        </w:tc>
      </w:tr>
      <w:tr w:rsidR="00337A76" w:rsidRPr="00C00061" w14:paraId="21E0C9E9" w14:textId="77777777" w:rsidTr="00337A76">
        <w:trPr>
          <w:trHeight w:val="167"/>
        </w:trPr>
        <w:tc>
          <w:tcPr>
            <w:tcW w:w="194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B5578F0" w14:textId="77777777" w:rsidR="00337A76" w:rsidRPr="00580831" w:rsidRDefault="00337A76" w:rsidP="00337A76">
            <w:pPr>
              <w:rPr>
                <w:b/>
                <w:bCs/>
                <w:sz w:val="20"/>
                <w:szCs w:val="20"/>
                <w:lang w:bidi="he-IL"/>
              </w:rPr>
            </w:pPr>
            <w:r w:rsidRPr="00C00061">
              <w:rPr>
                <w:b/>
                <w:bCs/>
                <w:sz w:val="20"/>
                <w:szCs w:val="20"/>
                <w:lang w:bidi="he-IL"/>
              </w:rPr>
              <w:t xml:space="preserve">Administrative Shapefiles </w:t>
            </w:r>
          </w:p>
        </w:tc>
        <w:tc>
          <w:tcPr>
            <w:tcW w:w="285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90D4B0F" w14:textId="77777777" w:rsidR="00337A76" w:rsidRPr="00580831" w:rsidRDefault="00337A76" w:rsidP="00337A76">
            <w:pPr>
              <w:rPr>
                <w:b/>
                <w:bCs/>
                <w:sz w:val="20"/>
                <w:szCs w:val="20"/>
                <w:lang w:bidi="he-IL"/>
              </w:rPr>
            </w:pPr>
            <w:r w:rsidRPr="00C00061">
              <w:rPr>
                <w:b/>
                <w:bCs/>
                <w:sz w:val="20"/>
                <w:szCs w:val="20"/>
                <w:lang w:bidi="he-IL"/>
              </w:rPr>
              <w:t>Geodatabase of Global Administrative areas- GADM</w:t>
            </w:r>
          </w:p>
        </w:tc>
        <w:tc>
          <w:tcPr>
            <w:tcW w:w="215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E0536F2" w14:textId="77777777" w:rsidR="00337A76" w:rsidRPr="00C00061" w:rsidRDefault="00337A76" w:rsidP="00337A76">
            <w:pPr>
              <w:rPr>
                <w:b/>
                <w:bCs/>
                <w:sz w:val="20"/>
                <w:szCs w:val="20"/>
                <w:lang w:bidi="he-IL"/>
              </w:rPr>
            </w:pPr>
          </w:p>
          <w:p w14:paraId="0919BA1C" w14:textId="77777777" w:rsidR="00337A76" w:rsidRPr="00580831" w:rsidRDefault="00337A76" w:rsidP="00337A76">
            <w:pPr>
              <w:rPr>
                <w:b/>
                <w:bCs/>
                <w:sz w:val="20"/>
                <w:szCs w:val="20"/>
                <w:lang w:bidi="he-IL"/>
              </w:rPr>
            </w:pPr>
            <w:r w:rsidRPr="00C00061">
              <w:rPr>
                <w:b/>
                <w:bCs/>
                <w:sz w:val="20"/>
                <w:szCs w:val="20"/>
                <w:lang w:bidi="he-IL"/>
              </w:rPr>
              <w:t>Latest</w:t>
            </w:r>
          </w:p>
        </w:tc>
        <w:tc>
          <w:tcPr>
            <w:tcW w:w="333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B056FA2" w14:textId="77777777" w:rsidR="00337A76" w:rsidRPr="00C00061" w:rsidRDefault="00337A76" w:rsidP="00337A76">
            <w:pPr>
              <w:rPr>
                <w:b/>
                <w:bCs/>
                <w:sz w:val="20"/>
                <w:szCs w:val="20"/>
                <w:lang w:bidi="he-IL"/>
              </w:rPr>
            </w:pPr>
          </w:p>
          <w:p w14:paraId="5A985AD0" w14:textId="77777777" w:rsidR="00337A76" w:rsidRPr="00580831" w:rsidRDefault="00337A76" w:rsidP="00337A76">
            <w:pPr>
              <w:rPr>
                <w:b/>
                <w:bCs/>
                <w:sz w:val="20"/>
                <w:szCs w:val="20"/>
                <w:lang w:bidi="he-IL"/>
              </w:rPr>
            </w:pPr>
            <w:r w:rsidRPr="00C00061">
              <w:rPr>
                <w:b/>
                <w:bCs/>
                <w:sz w:val="20"/>
                <w:szCs w:val="20"/>
                <w:lang w:bidi="he-IL"/>
              </w:rPr>
              <w:t>Delineate the Study area</w:t>
            </w:r>
          </w:p>
        </w:tc>
      </w:tr>
      <w:tr w:rsidR="00337A76" w:rsidRPr="00C00061" w14:paraId="6AC1F140" w14:textId="77777777" w:rsidTr="00337A76">
        <w:trPr>
          <w:trHeight w:val="358"/>
        </w:trPr>
        <w:tc>
          <w:tcPr>
            <w:tcW w:w="194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7AEBC25" w14:textId="77777777" w:rsidR="00337A76" w:rsidRPr="00580831" w:rsidRDefault="00337A76" w:rsidP="00337A76">
            <w:pPr>
              <w:rPr>
                <w:b/>
                <w:bCs/>
                <w:sz w:val="20"/>
                <w:szCs w:val="20"/>
                <w:lang w:bidi="he-IL"/>
              </w:rPr>
            </w:pPr>
            <w:r>
              <w:rPr>
                <w:b/>
                <w:bCs/>
                <w:sz w:val="20"/>
                <w:szCs w:val="20"/>
                <w:lang w:bidi="he-IL"/>
              </w:rPr>
              <w:t>In-Situ Data</w:t>
            </w:r>
          </w:p>
        </w:tc>
        <w:tc>
          <w:tcPr>
            <w:tcW w:w="285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574C2BE" w14:textId="77777777" w:rsidR="00337A76" w:rsidRPr="00580831" w:rsidRDefault="00337A76" w:rsidP="00337A76">
            <w:pPr>
              <w:rPr>
                <w:b/>
                <w:bCs/>
                <w:sz w:val="20"/>
                <w:szCs w:val="20"/>
                <w:lang w:bidi="he-IL"/>
              </w:rPr>
            </w:pPr>
            <w:r>
              <w:rPr>
                <w:b/>
                <w:bCs/>
                <w:sz w:val="20"/>
                <w:szCs w:val="20"/>
                <w:lang w:bidi="he-IL"/>
              </w:rPr>
              <w:t>In-situ Sensors</w:t>
            </w:r>
          </w:p>
        </w:tc>
        <w:tc>
          <w:tcPr>
            <w:tcW w:w="215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B5FAAB2" w14:textId="77777777" w:rsidR="00337A76" w:rsidRPr="00580831" w:rsidRDefault="00337A76" w:rsidP="00337A76">
            <w:pPr>
              <w:rPr>
                <w:b/>
                <w:bCs/>
                <w:sz w:val="20"/>
                <w:szCs w:val="20"/>
                <w:lang w:bidi="he-IL"/>
              </w:rPr>
            </w:pPr>
            <w:r>
              <w:rPr>
                <w:b/>
                <w:bCs/>
                <w:sz w:val="20"/>
                <w:szCs w:val="20"/>
                <w:lang w:bidi="he-IL"/>
              </w:rPr>
              <w:t>2021 Onwards</w:t>
            </w:r>
          </w:p>
        </w:tc>
        <w:tc>
          <w:tcPr>
            <w:tcW w:w="333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02446EE" w14:textId="77777777" w:rsidR="00337A76" w:rsidRPr="00580831" w:rsidRDefault="00337A76" w:rsidP="00337A76">
            <w:pPr>
              <w:rPr>
                <w:b/>
                <w:bCs/>
                <w:sz w:val="20"/>
                <w:szCs w:val="20"/>
                <w:lang w:bidi="he-IL"/>
              </w:rPr>
            </w:pPr>
            <w:r>
              <w:rPr>
                <w:b/>
                <w:bCs/>
                <w:sz w:val="20"/>
                <w:szCs w:val="20"/>
                <w:lang w:bidi="he-IL"/>
              </w:rPr>
              <w:t>Continued In-Situ Algal Monitoring</w:t>
            </w:r>
          </w:p>
        </w:tc>
      </w:tr>
    </w:tbl>
    <w:p w14:paraId="3ECBE3A6" w14:textId="29D65B26" w:rsidR="00460882" w:rsidRDefault="00337A76" w:rsidP="002D313A">
      <w:pPr>
        <w:pStyle w:val="Heading2"/>
        <w:rPr>
          <w:lang w:val="en-GB" w:bidi="he-IL"/>
        </w:rPr>
      </w:pPr>
      <w:r>
        <w:rPr>
          <w:lang w:val="en-GB" w:bidi="he-IL"/>
        </w:rPr>
        <w:t xml:space="preserve"> </w:t>
      </w:r>
      <w:sdt>
        <w:sdtPr>
          <w:rPr>
            <w:lang w:val="en-GB" w:bidi="he-IL"/>
          </w:rPr>
          <w:id w:val="1262649542"/>
          <w:placeholder>
            <w:docPart w:val="7F15CE8216D24B8F886FBF4BC4206E65"/>
          </w:placeholder>
        </w:sdtPr>
        <w:sdtEndPr/>
        <w:sdtContent>
          <w:bookmarkStart w:id="11" w:name="_Toc524687841"/>
          <w:r w:rsidR="0056180E">
            <w:rPr>
              <w:lang w:val="en-GB" w:bidi="he-IL"/>
            </w:rPr>
            <w:t xml:space="preserve"> Data</w:t>
          </w:r>
          <w:r w:rsidR="002D313A">
            <w:rPr>
              <w:lang w:val="en-GB" w:bidi="he-IL"/>
            </w:rPr>
            <w:t xml:space="preserve"> and Data sources</w:t>
          </w:r>
        </w:sdtContent>
      </w:sdt>
      <w:bookmarkEnd w:id="11"/>
    </w:p>
    <w:p w14:paraId="1F73890A" w14:textId="0EE41603" w:rsidR="00337A76" w:rsidRDefault="00337A76" w:rsidP="00337A76">
      <w:pPr>
        <w:rPr>
          <w:lang w:val="en-GB" w:bidi="he-IL"/>
        </w:rPr>
      </w:pPr>
    </w:p>
    <w:p w14:paraId="5F2D1787" w14:textId="77777777" w:rsidR="00337A76" w:rsidRPr="00337A76" w:rsidRDefault="00337A76" w:rsidP="00337A76">
      <w:pPr>
        <w:rPr>
          <w:lang w:val="en-GB" w:bidi="he-IL"/>
        </w:rPr>
      </w:pPr>
    </w:p>
    <w:tbl>
      <w:tblPr>
        <w:tblW w:w="9364" w:type="dxa"/>
        <w:tblCellMar>
          <w:left w:w="0" w:type="dxa"/>
          <w:right w:w="0" w:type="dxa"/>
        </w:tblCellMar>
        <w:tblLook w:val="0420" w:firstRow="1" w:lastRow="0" w:firstColumn="0" w:lastColumn="0" w:noHBand="0" w:noVBand="1"/>
      </w:tblPr>
      <w:tblGrid>
        <w:gridCol w:w="2341"/>
        <w:gridCol w:w="2341"/>
        <w:gridCol w:w="2341"/>
        <w:gridCol w:w="2341"/>
      </w:tblGrid>
      <w:tr w:rsidR="004B3271" w:rsidRPr="004B3271" w14:paraId="0E9BCE35" w14:textId="77777777" w:rsidTr="00B22ACF">
        <w:trPr>
          <w:trHeight w:val="290"/>
        </w:trPr>
        <w:tc>
          <w:tcPr>
            <w:tcW w:w="2341"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20ADDF8" w14:textId="79D8E133" w:rsidR="00337A76" w:rsidRPr="004B3271" w:rsidRDefault="00337A76" w:rsidP="004B3271">
            <w:pPr>
              <w:rPr>
                <w:lang w:bidi="he-IL"/>
              </w:rPr>
            </w:pPr>
          </w:p>
        </w:tc>
        <w:tc>
          <w:tcPr>
            <w:tcW w:w="2341"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5F2509A" w14:textId="77777777" w:rsidR="004B3271" w:rsidRPr="004B3271" w:rsidRDefault="004B3271" w:rsidP="004B3271">
            <w:pPr>
              <w:rPr>
                <w:lang w:bidi="he-IL"/>
              </w:rPr>
            </w:pPr>
          </w:p>
        </w:tc>
        <w:tc>
          <w:tcPr>
            <w:tcW w:w="2341"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C0B1829" w14:textId="77777777" w:rsidR="004B3271" w:rsidRPr="004B3271" w:rsidRDefault="004B3271" w:rsidP="004B3271">
            <w:pPr>
              <w:rPr>
                <w:lang w:bidi="he-IL"/>
              </w:rPr>
            </w:pPr>
          </w:p>
        </w:tc>
        <w:tc>
          <w:tcPr>
            <w:tcW w:w="2341"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0AAAC2B" w14:textId="77777777" w:rsidR="004B3271" w:rsidRPr="004B3271" w:rsidRDefault="004B3271" w:rsidP="004B3271">
            <w:pPr>
              <w:rPr>
                <w:lang w:bidi="he-IL"/>
              </w:rPr>
            </w:pPr>
          </w:p>
        </w:tc>
      </w:tr>
      <w:tr w:rsidR="004B3271" w:rsidRPr="004B3271" w14:paraId="4635CAD4" w14:textId="77777777" w:rsidTr="00B22ACF">
        <w:trPr>
          <w:trHeight w:val="290"/>
        </w:trPr>
        <w:tc>
          <w:tcPr>
            <w:tcW w:w="234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A427FE7" w14:textId="77777777" w:rsidR="004B3271" w:rsidRPr="004B3271" w:rsidRDefault="004B3271" w:rsidP="004B3271">
            <w:pPr>
              <w:rPr>
                <w:lang w:bidi="he-IL"/>
              </w:rPr>
            </w:pPr>
          </w:p>
        </w:tc>
        <w:tc>
          <w:tcPr>
            <w:tcW w:w="234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43180AF" w14:textId="77777777" w:rsidR="004B3271" w:rsidRPr="004B3271" w:rsidRDefault="004B3271" w:rsidP="004B3271">
            <w:pPr>
              <w:rPr>
                <w:lang w:bidi="he-IL"/>
              </w:rPr>
            </w:pPr>
          </w:p>
        </w:tc>
        <w:tc>
          <w:tcPr>
            <w:tcW w:w="234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A228327" w14:textId="77777777" w:rsidR="004B3271" w:rsidRPr="004B3271" w:rsidRDefault="004B3271" w:rsidP="004B3271">
            <w:pPr>
              <w:rPr>
                <w:lang w:bidi="he-IL"/>
              </w:rPr>
            </w:pPr>
          </w:p>
        </w:tc>
        <w:tc>
          <w:tcPr>
            <w:tcW w:w="234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90E573E" w14:textId="77777777" w:rsidR="004B3271" w:rsidRPr="004B3271" w:rsidRDefault="004B3271" w:rsidP="004B3271">
            <w:pPr>
              <w:rPr>
                <w:lang w:bidi="he-IL"/>
              </w:rPr>
            </w:pPr>
          </w:p>
        </w:tc>
      </w:tr>
      <w:tr w:rsidR="004B3271" w:rsidRPr="004B3271" w14:paraId="48FA66CA" w14:textId="77777777" w:rsidTr="00B22ACF">
        <w:trPr>
          <w:trHeight w:val="290"/>
        </w:trPr>
        <w:tc>
          <w:tcPr>
            <w:tcW w:w="234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8B2F0AC" w14:textId="77777777" w:rsidR="004B3271" w:rsidRPr="004B3271" w:rsidRDefault="004B3271" w:rsidP="004B3271">
            <w:pPr>
              <w:rPr>
                <w:lang w:bidi="he-IL"/>
              </w:rPr>
            </w:pPr>
          </w:p>
        </w:tc>
        <w:tc>
          <w:tcPr>
            <w:tcW w:w="234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3C7BF2B" w14:textId="77777777" w:rsidR="004B3271" w:rsidRPr="004B3271" w:rsidRDefault="004B3271" w:rsidP="004B3271">
            <w:pPr>
              <w:rPr>
                <w:lang w:bidi="he-IL"/>
              </w:rPr>
            </w:pPr>
          </w:p>
        </w:tc>
        <w:tc>
          <w:tcPr>
            <w:tcW w:w="234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0FD8F71" w14:textId="77777777" w:rsidR="004B3271" w:rsidRPr="004B3271" w:rsidRDefault="004B3271" w:rsidP="004B3271">
            <w:pPr>
              <w:rPr>
                <w:lang w:bidi="he-IL"/>
              </w:rPr>
            </w:pPr>
          </w:p>
        </w:tc>
        <w:tc>
          <w:tcPr>
            <w:tcW w:w="234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A74AC14" w14:textId="77777777" w:rsidR="004B3271" w:rsidRPr="004B3271" w:rsidRDefault="004B3271" w:rsidP="004B3271">
            <w:pPr>
              <w:rPr>
                <w:lang w:bidi="he-IL"/>
              </w:rPr>
            </w:pPr>
          </w:p>
        </w:tc>
      </w:tr>
      <w:tr w:rsidR="004B3271" w:rsidRPr="004B3271" w14:paraId="353C40EC" w14:textId="77777777" w:rsidTr="00B22ACF">
        <w:trPr>
          <w:trHeight w:val="290"/>
        </w:trPr>
        <w:tc>
          <w:tcPr>
            <w:tcW w:w="234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9461FF6" w14:textId="77777777" w:rsidR="004B3271" w:rsidRPr="004B3271" w:rsidRDefault="004B3271" w:rsidP="004B3271">
            <w:pPr>
              <w:rPr>
                <w:lang w:bidi="he-IL"/>
              </w:rPr>
            </w:pPr>
          </w:p>
        </w:tc>
        <w:tc>
          <w:tcPr>
            <w:tcW w:w="234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244EC46" w14:textId="77777777" w:rsidR="004B3271" w:rsidRPr="004B3271" w:rsidRDefault="004B3271" w:rsidP="004B3271">
            <w:pPr>
              <w:rPr>
                <w:lang w:bidi="he-IL"/>
              </w:rPr>
            </w:pPr>
          </w:p>
        </w:tc>
        <w:tc>
          <w:tcPr>
            <w:tcW w:w="234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928ECFB" w14:textId="77777777" w:rsidR="004B3271" w:rsidRPr="004B3271" w:rsidRDefault="004B3271" w:rsidP="004B3271">
            <w:pPr>
              <w:rPr>
                <w:lang w:bidi="he-IL"/>
              </w:rPr>
            </w:pPr>
          </w:p>
        </w:tc>
        <w:tc>
          <w:tcPr>
            <w:tcW w:w="234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21831D3" w14:textId="77777777" w:rsidR="004B3271" w:rsidRPr="004B3271" w:rsidRDefault="004B3271" w:rsidP="004B3271">
            <w:pPr>
              <w:rPr>
                <w:lang w:bidi="he-IL"/>
              </w:rPr>
            </w:pPr>
          </w:p>
        </w:tc>
      </w:tr>
      <w:tr w:rsidR="004B3271" w:rsidRPr="004B3271" w14:paraId="6276E15C" w14:textId="77777777" w:rsidTr="00B22ACF">
        <w:trPr>
          <w:trHeight w:val="290"/>
        </w:trPr>
        <w:tc>
          <w:tcPr>
            <w:tcW w:w="234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3936C55" w14:textId="77777777" w:rsidR="004B3271" w:rsidRPr="004B3271" w:rsidRDefault="004B3271" w:rsidP="004B3271">
            <w:pPr>
              <w:rPr>
                <w:lang w:bidi="he-IL"/>
              </w:rPr>
            </w:pPr>
          </w:p>
        </w:tc>
        <w:tc>
          <w:tcPr>
            <w:tcW w:w="234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9AFE77A" w14:textId="77777777" w:rsidR="004B3271" w:rsidRPr="004B3271" w:rsidRDefault="004B3271" w:rsidP="004B3271">
            <w:pPr>
              <w:rPr>
                <w:lang w:bidi="he-IL"/>
              </w:rPr>
            </w:pPr>
          </w:p>
        </w:tc>
        <w:tc>
          <w:tcPr>
            <w:tcW w:w="234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C4FEAB1" w14:textId="77777777" w:rsidR="004B3271" w:rsidRPr="004B3271" w:rsidRDefault="004B3271" w:rsidP="004B3271">
            <w:pPr>
              <w:rPr>
                <w:lang w:bidi="he-IL"/>
              </w:rPr>
            </w:pPr>
          </w:p>
        </w:tc>
        <w:tc>
          <w:tcPr>
            <w:tcW w:w="234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0EB6B0F" w14:textId="77777777" w:rsidR="004B3271" w:rsidRPr="004B3271" w:rsidRDefault="004B3271" w:rsidP="004B3271">
            <w:pPr>
              <w:rPr>
                <w:lang w:bidi="he-IL"/>
              </w:rPr>
            </w:pPr>
          </w:p>
        </w:tc>
      </w:tr>
      <w:tr w:rsidR="004B3271" w:rsidRPr="004B3271" w14:paraId="5E821F2A" w14:textId="77777777" w:rsidTr="00B22ACF">
        <w:trPr>
          <w:trHeight w:val="290"/>
        </w:trPr>
        <w:tc>
          <w:tcPr>
            <w:tcW w:w="234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5B06822" w14:textId="77777777" w:rsidR="004B3271" w:rsidRPr="004B3271" w:rsidRDefault="004B3271" w:rsidP="004B3271">
            <w:pPr>
              <w:rPr>
                <w:lang w:bidi="he-IL"/>
              </w:rPr>
            </w:pPr>
          </w:p>
        </w:tc>
        <w:tc>
          <w:tcPr>
            <w:tcW w:w="234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B9799E5" w14:textId="77777777" w:rsidR="004B3271" w:rsidRPr="004B3271" w:rsidRDefault="004B3271" w:rsidP="004B3271">
            <w:pPr>
              <w:rPr>
                <w:lang w:bidi="he-IL"/>
              </w:rPr>
            </w:pPr>
          </w:p>
        </w:tc>
        <w:tc>
          <w:tcPr>
            <w:tcW w:w="234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1F7D336" w14:textId="77777777" w:rsidR="004B3271" w:rsidRPr="004B3271" w:rsidRDefault="004B3271" w:rsidP="004B3271">
            <w:pPr>
              <w:rPr>
                <w:lang w:bidi="he-IL"/>
              </w:rPr>
            </w:pPr>
          </w:p>
        </w:tc>
        <w:tc>
          <w:tcPr>
            <w:tcW w:w="234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B6EA378" w14:textId="77777777" w:rsidR="004B3271" w:rsidRPr="004B3271" w:rsidRDefault="004B3271" w:rsidP="004B3271">
            <w:pPr>
              <w:rPr>
                <w:lang w:bidi="he-IL"/>
              </w:rPr>
            </w:pPr>
          </w:p>
        </w:tc>
      </w:tr>
    </w:tbl>
    <w:p w14:paraId="063D57B6" w14:textId="77777777" w:rsidR="004B3271" w:rsidRDefault="004B3271" w:rsidP="002D313A">
      <w:pPr>
        <w:rPr>
          <w:lang w:val="en-GB" w:bidi="he-IL"/>
        </w:rPr>
      </w:pPr>
    </w:p>
    <w:p w14:paraId="679A8096" w14:textId="540CB30A" w:rsidR="002D313A" w:rsidRDefault="002D313A" w:rsidP="002D313A">
      <w:pPr>
        <w:rPr>
          <w:lang w:val="en-GB" w:bidi="he-IL"/>
        </w:rPr>
      </w:pPr>
      <w:r w:rsidRPr="00A908AE">
        <w:rPr>
          <w:noProof/>
        </w:rPr>
        <w:drawing>
          <wp:anchor distT="0" distB="0" distL="114300" distR="114300" simplePos="0" relativeHeight="251679744" behindDoc="0" locked="0" layoutInCell="1" allowOverlap="1" wp14:anchorId="23DE515F" wp14:editId="22E47D82">
            <wp:simplePos x="0" y="0"/>
            <wp:positionH relativeFrom="margin">
              <wp:posOffset>0</wp:posOffset>
            </wp:positionH>
            <wp:positionV relativeFrom="paragraph">
              <wp:posOffset>-635</wp:posOffset>
            </wp:positionV>
            <wp:extent cx="5943600" cy="1552575"/>
            <wp:effectExtent l="0" t="0" r="0" b="9525"/>
            <wp:wrapNone/>
            <wp:docPr id="3" name="table">
              <a:extLst xmlns:a="http://schemas.openxmlformats.org/drawingml/2006/main">
                <a:ext uri="{FF2B5EF4-FFF2-40B4-BE49-F238E27FC236}">
                  <a16:creationId xmlns:a16="http://schemas.microsoft.com/office/drawing/2014/main" id="{95D557E9-425F-4B3A-B430-B7FA51C67F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95D557E9-425F-4B3A-B430-B7FA51C67F25}"/>
                        </a:ext>
                      </a:extLst>
                    </pic:cNvPr>
                    <pic:cNvPicPr>
                      <a:picLocks noChangeAspect="1"/>
                    </pic:cNvPicPr>
                  </pic:nvPicPr>
                  <pic:blipFill>
                    <a:blip r:embed="rId16"/>
                    <a:stretch>
                      <a:fillRect/>
                    </a:stretch>
                  </pic:blipFill>
                  <pic:spPr>
                    <a:xfrm>
                      <a:off x="0" y="0"/>
                      <a:ext cx="5943600" cy="1552575"/>
                    </a:xfrm>
                    <a:prstGeom prst="rect">
                      <a:avLst/>
                    </a:prstGeom>
                  </pic:spPr>
                </pic:pic>
              </a:graphicData>
            </a:graphic>
          </wp:anchor>
        </w:drawing>
      </w:r>
    </w:p>
    <w:p w14:paraId="48D8152E" w14:textId="77777777" w:rsidR="002D313A" w:rsidRPr="002D313A" w:rsidRDefault="002D313A" w:rsidP="002D313A">
      <w:pPr>
        <w:rPr>
          <w:lang w:val="en-GB" w:bidi="he-IL"/>
        </w:rPr>
      </w:pPr>
    </w:p>
    <w:p w14:paraId="0AE8AE0E" w14:textId="77777777" w:rsidR="0003301F" w:rsidRDefault="0056180E" w:rsidP="0056180E">
      <w:pPr>
        <w:rPr>
          <w:lang w:val="en-GB" w:bidi="he-IL"/>
        </w:rPr>
      </w:pPr>
      <w:r>
        <w:rPr>
          <w:lang w:val="en-GB" w:bidi="he-IL"/>
        </w:rPr>
        <w:t xml:space="preserve">Describe </w:t>
      </w:r>
      <w:r w:rsidR="00CD34CB">
        <w:rPr>
          <w:lang w:val="en-GB" w:bidi="he-IL"/>
        </w:rPr>
        <w:t>the data used in the study.</w:t>
      </w:r>
    </w:p>
    <w:p w14:paraId="1B6A12AC" w14:textId="77777777" w:rsidR="00CD34CB" w:rsidRDefault="008F5E52" w:rsidP="008F5E52">
      <w:pPr>
        <w:pStyle w:val="Heading2"/>
        <w:rPr>
          <w:lang w:val="en-GB" w:bidi="he-IL"/>
        </w:rPr>
      </w:pPr>
      <w:r>
        <w:rPr>
          <w:lang w:val="en-GB" w:bidi="he-IL"/>
        </w:rPr>
        <w:t xml:space="preserve"> </w:t>
      </w:r>
      <w:bookmarkStart w:id="12" w:name="_Toc524687842"/>
      <w:sdt>
        <w:sdtPr>
          <w:rPr>
            <w:lang w:val="en-GB" w:bidi="he-IL"/>
          </w:rPr>
          <w:id w:val="2029136702"/>
          <w:placeholder>
            <w:docPart w:val="7F15CE8216D24B8F886FBF4BC4206E65"/>
          </w:placeholder>
        </w:sdtPr>
        <w:sdtEndPr/>
        <w:sdtContent>
          <w:r>
            <w:rPr>
              <w:lang w:val="en-GB" w:bidi="he-IL"/>
            </w:rPr>
            <w:t>Methodology</w:t>
          </w:r>
        </w:sdtContent>
      </w:sdt>
      <w:bookmarkEnd w:id="12"/>
    </w:p>
    <w:p w14:paraId="4F5B242E" w14:textId="77777777" w:rsidR="00C321AE" w:rsidRDefault="00C321AE" w:rsidP="00C321AE">
      <w:pPr>
        <w:rPr>
          <w:lang w:val="en-GB" w:bidi="he-IL"/>
        </w:rPr>
      </w:pPr>
      <w:r>
        <w:rPr>
          <w:lang w:val="en-GB" w:bidi="he-IL"/>
        </w:rPr>
        <w:t>Concisely describe the methodology used in your study.</w:t>
      </w:r>
    </w:p>
    <w:p w14:paraId="7687CE6D" w14:textId="77777777" w:rsidR="00267DC8" w:rsidRDefault="00267DC8" w:rsidP="00C321AE">
      <w:pPr>
        <w:rPr>
          <w:lang w:val="en-GB" w:bidi="he-IL"/>
        </w:rPr>
      </w:pPr>
    </w:p>
    <w:p w14:paraId="22604AB5" w14:textId="77777777" w:rsidR="00E94098" w:rsidRDefault="00E94098" w:rsidP="00C321AE">
      <w:pPr>
        <w:rPr>
          <w:lang w:val="en-GB" w:bidi="he-IL"/>
        </w:rPr>
      </w:pPr>
    </w:p>
    <w:p w14:paraId="53072402" w14:textId="1995C982" w:rsidR="002D313A" w:rsidRDefault="002D313A" w:rsidP="00C321AE">
      <w:pPr>
        <w:rPr>
          <w:lang w:val="en-GB" w:bidi="he-IL"/>
        </w:rPr>
        <w:sectPr w:rsidR="002D313A" w:rsidSect="008C1CC3">
          <w:type w:val="oddPage"/>
          <w:pgSz w:w="12240" w:h="15840"/>
          <w:pgMar w:top="1440" w:right="1440" w:bottom="1440" w:left="1440" w:header="720" w:footer="720" w:gutter="0"/>
          <w:pgNumType w:fmt="numberInDash"/>
          <w:cols w:space="720"/>
          <w:docGrid w:linePitch="360"/>
        </w:sectPr>
      </w:pPr>
    </w:p>
    <w:sdt>
      <w:sdtPr>
        <w:rPr>
          <w:lang w:val="en-GB" w:bidi="he-IL"/>
        </w:rPr>
        <w:id w:val="560132582"/>
        <w:placeholder>
          <w:docPart w:val="C5D575AAF75A478299761CD5E8B39F06"/>
        </w:placeholder>
      </w:sdtPr>
      <w:sdtEndPr/>
      <w:sdtContent>
        <w:p w14:paraId="6694ADF1" w14:textId="46BF4D04" w:rsidR="002D313A" w:rsidRPr="002D313A" w:rsidRDefault="002D313A" w:rsidP="002D313A">
          <w:pPr>
            <w:pStyle w:val="Heading2"/>
            <w:rPr>
              <w:lang w:val="en-GB" w:bidi="he-IL"/>
            </w:rPr>
          </w:pPr>
          <w:r>
            <w:rPr>
              <w:lang w:val="en-GB" w:bidi="he-IL"/>
            </w:rPr>
            <w:t>Methodology</w:t>
          </w:r>
        </w:p>
      </w:sdtContent>
    </w:sdt>
    <w:p w14:paraId="2282D850" w14:textId="77777777" w:rsidR="002D313A" w:rsidRDefault="002D313A" w:rsidP="002D313A">
      <w:pPr>
        <w:shd w:val="clear" w:color="auto" w:fill="FFFFFF"/>
        <w:spacing w:after="0" w:line="240" w:lineRule="auto"/>
      </w:pPr>
    </w:p>
    <w:p w14:paraId="01AA1158" w14:textId="54DB9D68" w:rsidR="002D313A" w:rsidRPr="00A908AE" w:rsidRDefault="002D313A" w:rsidP="002D313A">
      <w:pPr>
        <w:shd w:val="clear" w:color="auto" w:fill="FFFFFF"/>
        <w:spacing w:after="0" w:line="240" w:lineRule="auto"/>
      </w:pPr>
      <w:r w:rsidRPr="00A908AE">
        <w:t xml:space="preserve">Landsat and MODIS observations were adopted as fine- and coarse- resolution satellite data for at least Seven (7) reasons: </w:t>
      </w:r>
    </w:p>
    <w:p w14:paraId="74681144" w14:textId="77777777" w:rsidR="002D313A" w:rsidRPr="00A908AE" w:rsidRDefault="002D313A" w:rsidP="002D313A">
      <w:pPr>
        <w:shd w:val="clear" w:color="auto" w:fill="FFFFFF"/>
        <w:spacing w:after="0" w:line="240" w:lineRule="auto"/>
      </w:pPr>
    </w:p>
    <w:p w14:paraId="576B55AA" w14:textId="77777777" w:rsidR="002D313A" w:rsidRPr="00A908AE" w:rsidRDefault="002D313A" w:rsidP="002D313A">
      <w:pPr>
        <w:pStyle w:val="ListParagraph"/>
        <w:numPr>
          <w:ilvl w:val="0"/>
          <w:numId w:val="11"/>
        </w:numPr>
        <w:shd w:val="clear" w:color="auto" w:fill="FFFFFF"/>
        <w:spacing w:after="0" w:line="240" w:lineRule="auto"/>
        <w:jc w:val="left"/>
      </w:pPr>
      <w:r w:rsidRPr="00A908AE">
        <w:t>Freedom of Accessibility: The two NASA owned satellite missions provide unlimited free-ride to their Earth Observation data access and usage irrespective of your research budget.</w:t>
      </w:r>
    </w:p>
    <w:p w14:paraId="4BC238CB" w14:textId="77777777" w:rsidR="002D313A" w:rsidRPr="00A908AE" w:rsidRDefault="002D313A" w:rsidP="002D313A">
      <w:pPr>
        <w:pStyle w:val="ListParagraph"/>
        <w:shd w:val="clear" w:color="auto" w:fill="FFFFFF"/>
        <w:spacing w:after="0" w:line="240" w:lineRule="auto"/>
        <w:ind w:left="1080"/>
      </w:pPr>
    </w:p>
    <w:p w14:paraId="75099C02" w14:textId="77777777" w:rsidR="002D313A" w:rsidRPr="00A908AE" w:rsidRDefault="002D313A" w:rsidP="002D313A">
      <w:pPr>
        <w:pStyle w:val="ListParagraph"/>
        <w:numPr>
          <w:ilvl w:val="0"/>
          <w:numId w:val="11"/>
        </w:numPr>
        <w:shd w:val="clear" w:color="auto" w:fill="FFFFFF"/>
        <w:spacing w:after="0" w:line="240" w:lineRule="auto"/>
        <w:jc w:val="left"/>
      </w:pPr>
      <w:r w:rsidRPr="00A908AE">
        <w:t>Previous studies and research rate them a better score as they have been widely used to delineate the concentration and spatial distributions of CyanoHABs in inland waters (Hu et al., 2010; Vincent et al., 2004), and these scholarly works are comparatively widely documented;</w:t>
      </w:r>
    </w:p>
    <w:p w14:paraId="0CB2F7E2" w14:textId="77777777" w:rsidR="002D313A" w:rsidRPr="00A908AE" w:rsidRDefault="002D313A" w:rsidP="002D313A">
      <w:pPr>
        <w:pStyle w:val="ListParagraph"/>
        <w:shd w:val="clear" w:color="auto" w:fill="FFFFFF"/>
        <w:spacing w:after="0" w:line="240" w:lineRule="auto"/>
        <w:ind w:left="1080"/>
      </w:pPr>
    </w:p>
    <w:p w14:paraId="48DC5605" w14:textId="77777777" w:rsidR="002D313A" w:rsidRPr="00A908AE" w:rsidRDefault="002D313A" w:rsidP="002D313A">
      <w:pPr>
        <w:pStyle w:val="ListParagraph"/>
        <w:numPr>
          <w:ilvl w:val="0"/>
          <w:numId w:val="11"/>
        </w:numPr>
        <w:shd w:val="clear" w:color="auto" w:fill="FFFFFF"/>
        <w:spacing w:after="0" w:line="240" w:lineRule="auto"/>
        <w:jc w:val="left"/>
      </w:pPr>
      <w:r w:rsidRPr="00A908AE">
        <w:t>Having actively stayed in orbit for about one and two decades respectively, the two sensors archive long-term and continuous observations, thereby benefiting the long-term time series analysis of CyanoHABs in Lake Victoria;</w:t>
      </w:r>
    </w:p>
    <w:p w14:paraId="47DCCB24" w14:textId="77777777" w:rsidR="002D313A" w:rsidRPr="00A908AE" w:rsidRDefault="002D313A" w:rsidP="002D313A">
      <w:pPr>
        <w:pStyle w:val="ListParagraph"/>
        <w:shd w:val="clear" w:color="auto" w:fill="FFFFFF"/>
        <w:spacing w:after="0" w:line="240" w:lineRule="auto"/>
        <w:ind w:left="1080"/>
      </w:pPr>
    </w:p>
    <w:p w14:paraId="7C6A0F4C" w14:textId="77777777" w:rsidR="002D313A" w:rsidRPr="00A908AE" w:rsidRDefault="002D313A" w:rsidP="002D313A">
      <w:pPr>
        <w:pStyle w:val="ListParagraph"/>
        <w:numPr>
          <w:ilvl w:val="0"/>
          <w:numId w:val="11"/>
        </w:numPr>
        <w:shd w:val="clear" w:color="auto" w:fill="FFFFFF"/>
        <w:spacing w:after="0" w:line="240" w:lineRule="auto"/>
        <w:jc w:val="left"/>
      </w:pPr>
      <w:r w:rsidRPr="00A908AE">
        <w:t>They have similar band configurations, orbital parameters (Sun Synchronous), near-nadir viewing-solar geometries, and imaging time (both cross the equator at nearly 10:00 +/- 15 mins), thereby providing a solid basis for the Spatio Temporal Image Fusion processing (Gao et al., 2006).</w:t>
      </w:r>
    </w:p>
    <w:p w14:paraId="0BD9D40B" w14:textId="77777777" w:rsidR="002D313A" w:rsidRPr="00A908AE" w:rsidRDefault="002D313A" w:rsidP="002D313A">
      <w:pPr>
        <w:pStyle w:val="ListParagraph"/>
      </w:pPr>
    </w:p>
    <w:p w14:paraId="3EA8602B" w14:textId="77777777" w:rsidR="002D313A" w:rsidRPr="00A908AE" w:rsidRDefault="002D313A" w:rsidP="002D313A">
      <w:pPr>
        <w:pStyle w:val="ListParagraph"/>
        <w:numPr>
          <w:ilvl w:val="0"/>
          <w:numId w:val="11"/>
        </w:numPr>
        <w:shd w:val="clear" w:color="auto" w:fill="FFFFFF"/>
        <w:spacing w:after="0" w:line="240" w:lineRule="auto"/>
        <w:jc w:val="left"/>
      </w:pPr>
      <w:r w:rsidRPr="00A908AE">
        <w:t>MODIS images can easily be geometrically matched with Landsat images by applying optimal offsets (</w:t>
      </w:r>
      <w:proofErr w:type="spellStart"/>
      <w:r w:rsidRPr="00A908AE">
        <w:t>Gevaert</w:t>
      </w:r>
      <w:proofErr w:type="spellEnd"/>
      <w:r w:rsidRPr="00A908AE">
        <w:t xml:space="preserve"> and García-</w:t>
      </w:r>
      <w:proofErr w:type="spellStart"/>
      <w:r w:rsidRPr="00A908AE">
        <w:t>Haro</w:t>
      </w:r>
      <w:proofErr w:type="spellEnd"/>
      <w:r w:rsidRPr="00A908AE">
        <w:t>, 2015),</w:t>
      </w:r>
    </w:p>
    <w:p w14:paraId="5C7E37F9" w14:textId="77777777" w:rsidR="002D313A" w:rsidRPr="00A908AE" w:rsidRDefault="002D313A" w:rsidP="002D313A">
      <w:pPr>
        <w:pStyle w:val="ListParagraph"/>
      </w:pPr>
    </w:p>
    <w:p w14:paraId="713629F0" w14:textId="77777777" w:rsidR="002D313A" w:rsidRPr="00A908AE" w:rsidRDefault="002D313A" w:rsidP="002D313A">
      <w:pPr>
        <w:pStyle w:val="ListParagraph"/>
        <w:numPr>
          <w:ilvl w:val="0"/>
          <w:numId w:val="11"/>
        </w:numPr>
        <w:shd w:val="clear" w:color="auto" w:fill="FFFFFF"/>
        <w:spacing w:after="0" w:line="240" w:lineRule="auto"/>
        <w:jc w:val="left"/>
        <w:rPr>
          <w:rFonts w:eastAsia="Times New Roman" w:cs="Times New Roman"/>
          <w:lang w:val="en-GB"/>
        </w:rPr>
      </w:pPr>
      <w:r w:rsidRPr="00A908AE">
        <w:t>The Short-Wave InfraRed (SWIR) band of MODIS Aqua at 1230–1250-nm is the first choice for algae index derivation such as in Floating Algae Index (FAI) (Hu, 2009), based on MODIS.</w:t>
      </w:r>
    </w:p>
    <w:p w14:paraId="45F3DE43" w14:textId="77777777" w:rsidR="002D313A" w:rsidRPr="00A908AE" w:rsidRDefault="002D313A" w:rsidP="002D313A">
      <w:pPr>
        <w:pStyle w:val="ListParagraph"/>
        <w:rPr>
          <w:rFonts w:eastAsia="Times New Roman" w:cs="Times New Roman"/>
          <w:lang w:val="en-GB"/>
        </w:rPr>
      </w:pPr>
    </w:p>
    <w:p w14:paraId="37A296C5" w14:textId="77777777" w:rsidR="002D313A" w:rsidRPr="00A908AE" w:rsidRDefault="002D313A" w:rsidP="002D313A">
      <w:pPr>
        <w:pStyle w:val="ListParagraph"/>
        <w:numPr>
          <w:ilvl w:val="0"/>
          <w:numId w:val="11"/>
        </w:numPr>
        <w:shd w:val="clear" w:color="auto" w:fill="FFFFFF"/>
        <w:spacing w:after="0" w:line="240" w:lineRule="auto"/>
        <w:jc w:val="left"/>
        <w:rPr>
          <w:rFonts w:eastAsia="Times New Roman" w:cs="Times New Roman"/>
          <w:lang w:val="en-GB"/>
        </w:rPr>
      </w:pPr>
      <w:r w:rsidRPr="00A908AE">
        <w:rPr>
          <w:shd w:val="clear" w:color="auto" w:fill="FFFFFF"/>
        </w:rPr>
        <w:t>In Landsat 8, there exists the provision of three significant spectral bands 1(Coastal), 3(Green, plant vigor), and 5(NIR, shorelines) which produce the most promising results for accurately estimating chl-a concentrations in lakes regions.</w:t>
      </w:r>
    </w:p>
    <w:p w14:paraId="737EC2A7" w14:textId="77777777" w:rsidR="002D313A" w:rsidRPr="00A908AE" w:rsidRDefault="002D313A" w:rsidP="002D313A">
      <w:pPr>
        <w:shd w:val="clear" w:color="auto" w:fill="FFFFFF"/>
        <w:spacing w:after="0" w:line="240" w:lineRule="auto"/>
        <w:rPr>
          <w:rFonts w:eastAsia="Times New Roman" w:cs="Times New Roman"/>
          <w:lang w:val="en-GB"/>
        </w:rPr>
      </w:pPr>
    </w:p>
    <w:p w14:paraId="60FE7E9F" w14:textId="77777777" w:rsidR="002D313A" w:rsidRPr="00A908AE" w:rsidRDefault="002D313A" w:rsidP="002D313A">
      <w:pPr>
        <w:pStyle w:val="ListParagraph"/>
        <w:numPr>
          <w:ilvl w:val="0"/>
          <w:numId w:val="12"/>
        </w:numPr>
        <w:shd w:val="clear" w:color="auto" w:fill="FFFFFF"/>
        <w:spacing w:after="0" w:line="240" w:lineRule="auto"/>
        <w:jc w:val="left"/>
        <w:rPr>
          <w:rFonts w:eastAsia="Times New Roman" w:cs="Times New Roman"/>
          <w:b/>
          <w:bCs/>
          <w:u w:val="single"/>
          <w:lang w:val="en-GB"/>
        </w:rPr>
      </w:pPr>
      <w:r w:rsidRPr="00A908AE">
        <w:rPr>
          <w:b/>
          <w:bCs/>
          <w:u w:val="single"/>
        </w:rPr>
        <w:t xml:space="preserve">Near real-time Automated </w:t>
      </w:r>
      <w:r w:rsidRPr="00A908AE">
        <w:rPr>
          <w:b/>
          <w:bCs/>
          <w:i/>
          <w:iCs/>
          <w:u w:val="single"/>
        </w:rPr>
        <w:t xml:space="preserve">in situ </w:t>
      </w:r>
      <w:r w:rsidRPr="00A908AE">
        <w:rPr>
          <w:b/>
          <w:bCs/>
          <w:u w:val="single"/>
        </w:rPr>
        <w:t>Lake Surface temperature data.</w:t>
      </w:r>
    </w:p>
    <w:p w14:paraId="1E4C80A4" w14:textId="77777777" w:rsidR="002D313A" w:rsidRDefault="002D313A" w:rsidP="002D313A">
      <w:pPr>
        <w:pStyle w:val="NormalWeb"/>
        <w:shd w:val="clear" w:color="auto" w:fill="FFFFFF"/>
        <w:spacing w:before="360" w:beforeAutospacing="0" w:after="360" w:afterAutospacing="0" w:line="401" w:lineRule="atLeast"/>
        <w:rPr>
          <w:rFonts w:ascii="Verdana" w:hAnsi="Verdana" w:cs="Arial"/>
          <w:color w:val="000000" w:themeColor="text1"/>
          <w:sz w:val="22"/>
          <w:szCs w:val="22"/>
        </w:rPr>
      </w:pPr>
      <w:r w:rsidRPr="00F83904">
        <w:rPr>
          <w:rFonts w:ascii="Verdana" w:hAnsi="Verdana" w:cs="Arial"/>
          <w:color w:val="000000" w:themeColor="text1"/>
          <w:sz w:val="22"/>
          <w:szCs w:val="22"/>
        </w:rPr>
        <w:t>The internet of things, or IoT, is a network of interconnected computing devices, mechanical and digital machinery, items, animals, or people having unique identifiers (UIDs) and the ability to transfer data without requiring human-to-human or human-to-computer interaction. (2019, Alexander S.)</w:t>
      </w:r>
    </w:p>
    <w:p w14:paraId="77EFD61D" w14:textId="77777777" w:rsidR="002D313A" w:rsidRPr="00211985" w:rsidRDefault="002D313A" w:rsidP="002D313A">
      <w:pPr>
        <w:pStyle w:val="NormalWeb"/>
        <w:shd w:val="clear" w:color="auto" w:fill="FFFFFF"/>
        <w:spacing w:before="360" w:beforeAutospacing="0" w:after="360" w:afterAutospacing="0" w:line="401" w:lineRule="atLeast"/>
        <w:rPr>
          <w:rFonts w:ascii="Verdana" w:hAnsi="Verdana" w:cs="Arial"/>
          <w:color w:val="000000" w:themeColor="text1"/>
          <w:sz w:val="22"/>
          <w:szCs w:val="22"/>
        </w:rPr>
      </w:pPr>
      <w:r w:rsidRPr="00211985">
        <w:rPr>
          <w:rFonts w:ascii="Verdana" w:hAnsi="Verdana" w:cs="Arial"/>
          <w:color w:val="000000" w:themeColor="text1"/>
          <w:sz w:val="22"/>
          <w:szCs w:val="22"/>
        </w:rPr>
        <w:lastRenderedPageBreak/>
        <w:t>In this scope, the word IoT has been used to refer to a man-made system that has been assigned an Internet Protocol (IP) address, loaded with sensors and is able to transfer data over a network between the system and a remote computer.</w:t>
      </w:r>
    </w:p>
    <w:p w14:paraId="46F5FBC3" w14:textId="77777777" w:rsidR="002D313A" w:rsidRPr="00211985" w:rsidRDefault="002D313A" w:rsidP="002D313A">
      <w:pPr>
        <w:pStyle w:val="NormalWeb"/>
        <w:shd w:val="clear" w:color="auto" w:fill="FFFFFF"/>
        <w:spacing w:before="360" w:beforeAutospacing="0" w:after="360" w:afterAutospacing="0" w:line="401" w:lineRule="atLeast"/>
        <w:rPr>
          <w:rFonts w:ascii="Verdana" w:hAnsi="Verdana" w:cs="Arial"/>
          <w:b/>
          <w:bCs/>
          <w:color w:val="000000" w:themeColor="text1"/>
          <w:sz w:val="22"/>
          <w:szCs w:val="22"/>
          <w:u w:val="single"/>
        </w:rPr>
      </w:pPr>
      <w:r w:rsidRPr="00211985">
        <w:rPr>
          <w:rFonts w:ascii="Verdana" w:hAnsi="Verdana" w:cs="Arial"/>
          <w:b/>
          <w:bCs/>
          <w:color w:val="000000" w:themeColor="text1"/>
          <w:sz w:val="22"/>
          <w:szCs w:val="22"/>
          <w:u w:val="single"/>
        </w:rPr>
        <w:t>Devices and Sensors Used</w:t>
      </w:r>
    </w:p>
    <w:p w14:paraId="65C850F6" w14:textId="77777777" w:rsidR="002D313A" w:rsidRPr="00211985" w:rsidRDefault="002D313A" w:rsidP="002D313A">
      <w:pPr>
        <w:pStyle w:val="NormalWeb"/>
        <w:shd w:val="clear" w:color="auto" w:fill="FFFFFF"/>
        <w:spacing w:before="360" w:beforeAutospacing="0" w:after="360" w:afterAutospacing="0" w:line="401" w:lineRule="atLeast"/>
        <w:rPr>
          <w:rFonts w:ascii="Verdana" w:hAnsi="Verdana" w:cs="Arial"/>
          <w:color w:val="000000" w:themeColor="text1"/>
          <w:sz w:val="22"/>
          <w:szCs w:val="22"/>
        </w:rPr>
      </w:pPr>
      <w:r w:rsidRPr="00211985">
        <w:rPr>
          <w:rFonts w:ascii="Verdana" w:hAnsi="Verdana" w:cs="Arial"/>
          <w:color w:val="000000" w:themeColor="text1"/>
          <w:sz w:val="22"/>
          <w:szCs w:val="22"/>
        </w:rPr>
        <w:t>At least the following components and sensors have been proposed for achievability of collection of the In-Situ data:</w:t>
      </w:r>
    </w:p>
    <w:p w14:paraId="50D6E780" w14:textId="77777777" w:rsidR="002D313A" w:rsidRPr="00211985" w:rsidRDefault="002D313A" w:rsidP="002D313A">
      <w:pPr>
        <w:pStyle w:val="NormalWeb"/>
        <w:numPr>
          <w:ilvl w:val="0"/>
          <w:numId w:val="13"/>
        </w:numPr>
        <w:shd w:val="clear" w:color="auto" w:fill="FFFFFF"/>
        <w:spacing w:before="360" w:beforeAutospacing="0" w:after="360" w:afterAutospacing="0" w:line="401" w:lineRule="atLeast"/>
        <w:rPr>
          <w:rFonts w:ascii="Verdana" w:hAnsi="Verdana" w:cs="Arial"/>
          <w:color w:val="000000" w:themeColor="text1"/>
          <w:sz w:val="22"/>
          <w:szCs w:val="22"/>
        </w:rPr>
      </w:pPr>
      <w:r w:rsidRPr="00211985">
        <w:rPr>
          <w:rFonts w:ascii="Verdana" w:hAnsi="Verdana" w:cs="Arial"/>
          <w:color w:val="000000" w:themeColor="text1"/>
          <w:sz w:val="22"/>
          <w:szCs w:val="22"/>
        </w:rPr>
        <w:t xml:space="preserve">Microcontroller (MCU): </w:t>
      </w:r>
    </w:p>
    <w:p w14:paraId="5F7BF62F" w14:textId="77777777" w:rsidR="002D313A" w:rsidRPr="00A908AE" w:rsidRDefault="002D313A" w:rsidP="002D313A">
      <w:pPr>
        <w:pStyle w:val="NormalWeb"/>
        <w:shd w:val="clear" w:color="auto" w:fill="FFFFFF"/>
        <w:spacing w:before="360" w:beforeAutospacing="0" w:after="360" w:afterAutospacing="0" w:line="401" w:lineRule="atLeast"/>
        <w:rPr>
          <w:rFonts w:ascii="Verdana" w:hAnsi="Verdana" w:cs="Open Sans"/>
          <w:spacing w:val="3"/>
          <w:sz w:val="22"/>
          <w:szCs w:val="22"/>
          <w:shd w:val="clear" w:color="auto" w:fill="FFFFFF"/>
        </w:rPr>
      </w:pPr>
      <w:r w:rsidRPr="00211985">
        <w:rPr>
          <w:rFonts w:ascii="Verdana" w:hAnsi="Verdana" w:cs="Open Sans"/>
          <w:color w:val="000000" w:themeColor="text1"/>
          <w:spacing w:val="3"/>
          <w:sz w:val="22"/>
          <w:szCs w:val="22"/>
          <w:shd w:val="clear" w:color="auto" w:fill="FFFFFF"/>
        </w:rPr>
        <w:t>This can be lightly defined as an </w:t>
      </w:r>
      <w:r w:rsidRPr="00C97560">
        <w:rPr>
          <w:rFonts w:ascii="Verdana" w:eastAsia="Calibri" w:hAnsi="Verdana" w:cs="Open Sans"/>
          <w:color w:val="000000" w:themeColor="text1"/>
          <w:spacing w:val="3"/>
          <w:sz w:val="22"/>
          <w:szCs w:val="22"/>
          <w:bdr w:val="none" w:sz="0" w:space="0" w:color="auto" w:frame="1"/>
          <w:shd w:val="clear" w:color="auto" w:fill="FFFFFF"/>
        </w:rPr>
        <w:t>integrated circuit</w:t>
      </w:r>
      <w:r w:rsidRPr="00211985">
        <w:rPr>
          <w:rFonts w:ascii="Verdana" w:hAnsi="Verdana" w:cs="Open Sans"/>
          <w:color w:val="000000" w:themeColor="text1"/>
          <w:spacing w:val="3"/>
          <w:sz w:val="22"/>
          <w:szCs w:val="22"/>
          <w:shd w:val="clear" w:color="auto" w:fill="FFFFFF"/>
        </w:rPr>
        <w:t> that contains a</w:t>
      </w:r>
      <w:r>
        <w:rPr>
          <w:rFonts w:ascii="Verdana" w:hAnsi="Verdana" w:cs="Open Sans"/>
          <w:color w:val="000000" w:themeColor="text1"/>
          <w:spacing w:val="3"/>
          <w:sz w:val="22"/>
          <w:szCs w:val="22"/>
          <w:shd w:val="clear" w:color="auto" w:fill="FFFFFF"/>
        </w:rPr>
        <w:t xml:space="preserve"> brain or rather the</w:t>
      </w:r>
      <w:r w:rsidRPr="00211985">
        <w:rPr>
          <w:rFonts w:ascii="Verdana" w:hAnsi="Verdana" w:cs="Open Sans"/>
          <w:color w:val="000000" w:themeColor="text1"/>
          <w:spacing w:val="3"/>
          <w:sz w:val="22"/>
          <w:szCs w:val="22"/>
          <w:shd w:val="clear" w:color="auto" w:fill="FFFFFF"/>
        </w:rPr>
        <w:t> </w:t>
      </w:r>
      <w:r w:rsidRPr="00C97560">
        <w:rPr>
          <w:rFonts w:ascii="Verdana" w:eastAsia="Calibri" w:hAnsi="Verdana" w:cs="Open Sans"/>
          <w:color w:val="000000" w:themeColor="text1"/>
          <w:spacing w:val="3"/>
          <w:sz w:val="22"/>
          <w:szCs w:val="22"/>
          <w:bdr w:val="none" w:sz="0" w:space="0" w:color="auto" w:frame="1"/>
          <w:shd w:val="clear" w:color="auto" w:fill="FFFFFF"/>
        </w:rPr>
        <w:t>microprocessor</w:t>
      </w:r>
      <w:r w:rsidRPr="00211985">
        <w:rPr>
          <w:rFonts w:ascii="Verdana" w:hAnsi="Verdana" w:cs="Open Sans"/>
          <w:color w:val="000000" w:themeColor="text1"/>
          <w:spacing w:val="3"/>
          <w:sz w:val="22"/>
          <w:szCs w:val="22"/>
          <w:shd w:val="clear" w:color="auto" w:fill="FFFFFF"/>
        </w:rPr>
        <w:t> </w:t>
      </w:r>
      <w:r>
        <w:rPr>
          <w:rFonts w:ascii="Verdana" w:hAnsi="Verdana" w:cs="Open Sans"/>
          <w:color w:val="000000" w:themeColor="text1"/>
          <w:spacing w:val="3"/>
          <w:sz w:val="22"/>
          <w:szCs w:val="22"/>
          <w:shd w:val="clear" w:color="auto" w:fill="FFFFFF"/>
        </w:rPr>
        <w:t>that has a</w:t>
      </w:r>
      <w:r w:rsidRPr="00211985">
        <w:rPr>
          <w:rFonts w:ascii="Verdana" w:hAnsi="Verdana" w:cs="Open Sans"/>
          <w:color w:val="000000" w:themeColor="text1"/>
          <w:spacing w:val="3"/>
          <w:sz w:val="22"/>
          <w:szCs w:val="22"/>
          <w:shd w:val="clear" w:color="auto" w:fill="FFFFFF"/>
        </w:rPr>
        <w:t xml:space="preserve"> memory and </w:t>
      </w:r>
      <w:r>
        <w:rPr>
          <w:rFonts w:ascii="Verdana" w:hAnsi="Verdana" w:cs="Open Sans"/>
          <w:color w:val="000000" w:themeColor="text1"/>
          <w:spacing w:val="3"/>
          <w:sz w:val="22"/>
          <w:szCs w:val="22"/>
          <w:shd w:val="clear" w:color="auto" w:fill="FFFFFF"/>
        </w:rPr>
        <w:t>integrated</w:t>
      </w:r>
      <w:r w:rsidRPr="00211985">
        <w:rPr>
          <w:rFonts w:ascii="Verdana" w:hAnsi="Verdana" w:cs="Open Sans"/>
          <w:color w:val="000000" w:themeColor="text1"/>
          <w:spacing w:val="3"/>
          <w:sz w:val="22"/>
          <w:szCs w:val="22"/>
          <w:shd w:val="clear" w:color="auto" w:fill="FFFFFF"/>
        </w:rPr>
        <w:t xml:space="preserve"> circuits and that</w:t>
      </w:r>
      <w:r>
        <w:rPr>
          <w:rFonts w:ascii="Verdana" w:hAnsi="Verdana" w:cs="Open Sans"/>
          <w:color w:val="000000" w:themeColor="text1"/>
          <w:spacing w:val="3"/>
          <w:sz w:val="22"/>
          <w:szCs w:val="22"/>
          <w:shd w:val="clear" w:color="auto" w:fill="FFFFFF"/>
        </w:rPr>
        <w:t xml:space="preserve"> has the potential</w:t>
      </w:r>
      <w:r w:rsidRPr="00211985">
        <w:rPr>
          <w:rFonts w:ascii="Verdana" w:hAnsi="Verdana" w:cs="Open Sans"/>
          <w:color w:val="000000" w:themeColor="text1"/>
          <w:spacing w:val="3"/>
          <w:sz w:val="22"/>
          <w:szCs w:val="22"/>
          <w:shd w:val="clear" w:color="auto" w:fill="FFFFFF"/>
        </w:rPr>
        <w:t xml:space="preserve"> </w:t>
      </w:r>
      <w:r>
        <w:rPr>
          <w:rFonts w:ascii="Verdana" w:hAnsi="Verdana" w:cs="Open Sans"/>
          <w:color w:val="000000" w:themeColor="text1"/>
          <w:spacing w:val="3"/>
          <w:sz w:val="22"/>
          <w:szCs w:val="22"/>
          <w:shd w:val="clear" w:color="auto" w:fill="FFFFFF"/>
        </w:rPr>
        <w:t>to control</w:t>
      </w:r>
      <w:r w:rsidRPr="00211985">
        <w:rPr>
          <w:rFonts w:ascii="Verdana" w:hAnsi="Verdana" w:cs="Open Sans"/>
          <w:color w:val="000000" w:themeColor="text1"/>
          <w:spacing w:val="3"/>
          <w:sz w:val="22"/>
          <w:szCs w:val="22"/>
          <w:shd w:val="clear" w:color="auto" w:fill="FFFFFF"/>
        </w:rPr>
        <w:t xml:space="preserve"> </w:t>
      </w:r>
      <w:r>
        <w:rPr>
          <w:rFonts w:ascii="Verdana" w:hAnsi="Verdana" w:cs="Open Sans"/>
          <w:color w:val="000000" w:themeColor="text1"/>
          <w:spacing w:val="3"/>
          <w:sz w:val="22"/>
          <w:szCs w:val="22"/>
          <w:shd w:val="clear" w:color="auto" w:fill="FFFFFF"/>
        </w:rPr>
        <w:t>the</w:t>
      </w:r>
      <w:r w:rsidRPr="00211985">
        <w:rPr>
          <w:rFonts w:ascii="Verdana" w:hAnsi="Verdana" w:cs="Open Sans"/>
          <w:color w:val="000000" w:themeColor="text1"/>
          <w:spacing w:val="3"/>
          <w:sz w:val="22"/>
          <w:szCs w:val="22"/>
          <w:shd w:val="clear" w:color="auto" w:fill="FFFFFF"/>
        </w:rPr>
        <w:t xml:space="preserve"> function</w:t>
      </w:r>
      <w:r>
        <w:rPr>
          <w:rFonts w:ascii="Verdana" w:hAnsi="Verdana" w:cs="Open Sans"/>
          <w:color w:val="000000" w:themeColor="text1"/>
          <w:spacing w:val="3"/>
          <w:sz w:val="22"/>
          <w:szCs w:val="22"/>
          <w:shd w:val="clear" w:color="auto" w:fill="FFFFFF"/>
        </w:rPr>
        <w:t>alities</w:t>
      </w:r>
      <w:r w:rsidRPr="00211985">
        <w:rPr>
          <w:rFonts w:ascii="Verdana" w:hAnsi="Verdana" w:cs="Open Sans"/>
          <w:color w:val="000000" w:themeColor="text1"/>
          <w:spacing w:val="3"/>
          <w:sz w:val="22"/>
          <w:szCs w:val="22"/>
          <w:shd w:val="clear" w:color="auto" w:fill="FFFFFF"/>
        </w:rPr>
        <w:t xml:space="preserve"> of an embedded system</w:t>
      </w:r>
      <w:r>
        <w:rPr>
          <w:rFonts w:ascii="Verdana" w:hAnsi="Verdana" w:cs="Open Sans"/>
          <w:color w:val="000000" w:themeColor="text1"/>
          <w:spacing w:val="3"/>
          <w:sz w:val="22"/>
          <w:szCs w:val="22"/>
          <w:shd w:val="clear" w:color="auto" w:fill="FFFFFF"/>
        </w:rPr>
        <w:t xml:space="preserve"> or </w:t>
      </w:r>
      <w:r w:rsidRPr="00211985">
        <w:rPr>
          <w:rFonts w:ascii="Verdana" w:hAnsi="Verdana" w:cs="Open Sans"/>
          <w:color w:val="000000" w:themeColor="text1"/>
          <w:spacing w:val="3"/>
          <w:sz w:val="22"/>
          <w:szCs w:val="22"/>
          <w:shd w:val="clear" w:color="auto" w:fill="FFFFFF"/>
        </w:rPr>
        <w:t xml:space="preserve">electronic device (such </w:t>
      </w:r>
      <w:r w:rsidRPr="00A908AE">
        <w:rPr>
          <w:rFonts w:ascii="Verdana" w:hAnsi="Verdana" w:cs="Open Sans"/>
          <w:spacing w:val="3"/>
          <w:sz w:val="22"/>
          <w:szCs w:val="22"/>
          <w:shd w:val="clear" w:color="auto" w:fill="FFFFFF"/>
        </w:rPr>
        <w:t>as our Water Quality Monitoring system</w:t>
      </w:r>
      <w:proofErr w:type="gramStart"/>
      <w:r w:rsidRPr="00A908AE">
        <w:rPr>
          <w:rFonts w:ascii="Verdana" w:hAnsi="Verdana" w:cs="Open Sans"/>
          <w:spacing w:val="3"/>
          <w:sz w:val="22"/>
          <w:szCs w:val="22"/>
          <w:shd w:val="clear" w:color="auto" w:fill="FFFFFF"/>
        </w:rPr>
        <w:t>).There</w:t>
      </w:r>
      <w:proofErr w:type="gramEnd"/>
      <w:r w:rsidRPr="00A908AE">
        <w:rPr>
          <w:rFonts w:ascii="Verdana" w:hAnsi="Verdana" w:cs="Open Sans"/>
          <w:spacing w:val="3"/>
          <w:sz w:val="22"/>
          <w:szCs w:val="22"/>
          <w:shd w:val="clear" w:color="auto" w:fill="FFFFFF"/>
        </w:rPr>
        <w:t xml:space="preserve"> exist a vast variety of Commercial Off The Shelf-(COTS) MCUs </w:t>
      </w:r>
      <w:proofErr w:type="spellStart"/>
      <w:r w:rsidRPr="00A908AE">
        <w:rPr>
          <w:rFonts w:ascii="Verdana" w:hAnsi="Verdana" w:cs="Open Sans"/>
          <w:spacing w:val="3"/>
          <w:sz w:val="22"/>
          <w:szCs w:val="22"/>
          <w:shd w:val="clear" w:color="auto" w:fill="FFFFFF"/>
        </w:rPr>
        <w:t>e.g</w:t>
      </w:r>
      <w:proofErr w:type="spellEnd"/>
      <w:r w:rsidRPr="00A908AE">
        <w:rPr>
          <w:rFonts w:ascii="Verdana" w:hAnsi="Verdana" w:cs="Open Sans"/>
          <w:spacing w:val="3"/>
          <w:sz w:val="22"/>
          <w:szCs w:val="22"/>
          <w:shd w:val="clear" w:color="auto" w:fill="FFFFFF"/>
        </w:rPr>
        <w:t xml:space="preserve"> </w:t>
      </w:r>
    </w:p>
    <w:p w14:paraId="31A05D5D"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Open Sans"/>
          <w:spacing w:val="3"/>
          <w:sz w:val="22"/>
          <w:szCs w:val="22"/>
          <w:shd w:val="clear" w:color="auto" w:fill="FFFFFF"/>
        </w:rPr>
      </w:pPr>
      <w:r w:rsidRPr="00A908AE">
        <w:rPr>
          <w:rFonts w:ascii="Verdana" w:hAnsi="Verdana" w:cs="Open Sans"/>
          <w:spacing w:val="3"/>
          <w:sz w:val="22"/>
          <w:szCs w:val="22"/>
          <w:shd w:val="clear" w:color="auto" w:fill="FFFFFF"/>
        </w:rPr>
        <w:t>ATmega (Arduinos)</w:t>
      </w:r>
    </w:p>
    <w:p w14:paraId="702A8F06"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Open Sans"/>
          <w:spacing w:val="3"/>
          <w:sz w:val="22"/>
          <w:szCs w:val="22"/>
          <w:shd w:val="clear" w:color="auto" w:fill="FFFFFF"/>
        </w:rPr>
      </w:pPr>
      <w:r w:rsidRPr="00A908AE">
        <w:rPr>
          <w:rFonts w:ascii="Verdana" w:hAnsi="Verdana" w:cs="Open Sans"/>
          <w:spacing w:val="3"/>
          <w:sz w:val="22"/>
          <w:szCs w:val="22"/>
          <w:shd w:val="clear" w:color="auto" w:fill="FFFFFF"/>
        </w:rPr>
        <w:t>ESP32</w:t>
      </w:r>
    </w:p>
    <w:p w14:paraId="2BBDDC02"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Open Sans"/>
          <w:spacing w:val="3"/>
          <w:sz w:val="22"/>
          <w:szCs w:val="22"/>
          <w:shd w:val="clear" w:color="auto" w:fill="FFFFFF"/>
        </w:rPr>
      </w:pPr>
      <w:r w:rsidRPr="00A908AE">
        <w:rPr>
          <w:rFonts w:ascii="Verdana" w:hAnsi="Verdana" w:cs="Open Sans"/>
          <w:spacing w:val="3"/>
          <w:sz w:val="22"/>
          <w:szCs w:val="22"/>
          <w:shd w:val="clear" w:color="auto" w:fill="FFFFFF"/>
        </w:rPr>
        <w:t>BCM</w:t>
      </w:r>
    </w:p>
    <w:p w14:paraId="2DADF1E6"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Open Sans"/>
          <w:spacing w:val="3"/>
          <w:sz w:val="22"/>
          <w:szCs w:val="22"/>
          <w:shd w:val="clear" w:color="auto" w:fill="FFFFFF"/>
        </w:rPr>
      </w:pPr>
      <w:r w:rsidRPr="00A908AE">
        <w:rPr>
          <w:rFonts w:ascii="Verdana" w:hAnsi="Verdana" w:cs="Open Sans"/>
          <w:spacing w:val="3"/>
          <w:sz w:val="22"/>
          <w:szCs w:val="22"/>
          <w:shd w:val="clear" w:color="auto" w:fill="FFFFFF"/>
        </w:rPr>
        <w:t xml:space="preserve">Single Board Computers (SBC) </w:t>
      </w:r>
      <w:proofErr w:type="spellStart"/>
      <w:r w:rsidRPr="00A908AE">
        <w:rPr>
          <w:rFonts w:ascii="Verdana" w:hAnsi="Verdana" w:cs="Open Sans"/>
          <w:spacing w:val="3"/>
          <w:sz w:val="22"/>
          <w:szCs w:val="22"/>
          <w:shd w:val="clear" w:color="auto" w:fill="FFFFFF"/>
        </w:rPr>
        <w:t>e.g</w:t>
      </w:r>
      <w:proofErr w:type="spellEnd"/>
      <w:r w:rsidRPr="00A908AE">
        <w:rPr>
          <w:rFonts w:ascii="Verdana" w:hAnsi="Verdana" w:cs="Open Sans"/>
          <w:spacing w:val="3"/>
          <w:sz w:val="22"/>
          <w:szCs w:val="22"/>
          <w:shd w:val="clear" w:color="auto" w:fill="FFFFFF"/>
        </w:rPr>
        <w:t xml:space="preserve"> Raspberry Pi</w:t>
      </w:r>
    </w:p>
    <w:p w14:paraId="0525CEBD"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Arial"/>
          <w:sz w:val="22"/>
          <w:szCs w:val="22"/>
        </w:rPr>
      </w:pPr>
      <w:r w:rsidRPr="00A908AE">
        <w:rPr>
          <w:rFonts w:ascii="Verdana" w:hAnsi="Verdana" w:cs="Arial"/>
          <w:sz w:val="22"/>
          <w:szCs w:val="22"/>
        </w:rPr>
        <w:t xml:space="preserve">ARM Cortex </w:t>
      </w:r>
      <w:proofErr w:type="spellStart"/>
      <w:r w:rsidRPr="00A908AE">
        <w:rPr>
          <w:rFonts w:ascii="Verdana" w:hAnsi="Verdana" w:cs="Arial"/>
          <w:sz w:val="22"/>
          <w:szCs w:val="22"/>
        </w:rPr>
        <w:t>e.g</w:t>
      </w:r>
      <w:proofErr w:type="spellEnd"/>
      <w:r w:rsidRPr="00A908AE">
        <w:rPr>
          <w:rFonts w:ascii="Verdana" w:hAnsi="Verdana" w:cs="Arial"/>
          <w:sz w:val="22"/>
          <w:szCs w:val="22"/>
        </w:rPr>
        <w:t xml:space="preserve"> STM32</w:t>
      </w:r>
    </w:p>
    <w:p w14:paraId="1678D565"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349F4807"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5D9B0131"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noProof/>
          <w:sz w:val="22"/>
          <w:szCs w:val="22"/>
        </w:rPr>
        <w:drawing>
          <wp:anchor distT="0" distB="0" distL="114300" distR="114300" simplePos="0" relativeHeight="251681792" behindDoc="0" locked="0" layoutInCell="1" allowOverlap="1" wp14:anchorId="166D7A21" wp14:editId="00F2F512">
            <wp:simplePos x="0" y="0"/>
            <wp:positionH relativeFrom="page">
              <wp:posOffset>428625</wp:posOffset>
            </wp:positionH>
            <wp:positionV relativeFrom="paragraph">
              <wp:posOffset>264795</wp:posOffset>
            </wp:positionV>
            <wp:extent cx="1276350" cy="1276350"/>
            <wp:effectExtent l="0" t="0" r="0" b="0"/>
            <wp:wrapThrough wrapText="bothSides">
              <wp:wrapPolygon edited="0">
                <wp:start x="0" y="0"/>
                <wp:lineTo x="0" y="21278"/>
                <wp:lineTo x="21278" y="21278"/>
                <wp:lineTo x="2127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Pr="00A908AE">
        <w:rPr>
          <w:rFonts w:ascii="Verdana" w:hAnsi="Verdana" w:cs="Arial"/>
          <w:noProof/>
          <w:sz w:val="22"/>
          <w:szCs w:val="22"/>
        </w:rPr>
        <w:drawing>
          <wp:anchor distT="0" distB="0" distL="114300" distR="114300" simplePos="0" relativeHeight="251684864" behindDoc="0" locked="0" layoutInCell="1" allowOverlap="1" wp14:anchorId="03B0660B" wp14:editId="214777CF">
            <wp:simplePos x="0" y="0"/>
            <wp:positionH relativeFrom="page">
              <wp:posOffset>5686425</wp:posOffset>
            </wp:positionH>
            <wp:positionV relativeFrom="paragraph">
              <wp:posOffset>150495</wp:posOffset>
            </wp:positionV>
            <wp:extent cx="1762125" cy="1257300"/>
            <wp:effectExtent l="0" t="0" r="9525" b="0"/>
            <wp:wrapThrough wrapText="bothSides">
              <wp:wrapPolygon edited="0">
                <wp:start x="14244" y="0"/>
                <wp:lineTo x="0" y="10145"/>
                <wp:lineTo x="0" y="12436"/>
                <wp:lineTo x="1868" y="15709"/>
                <wp:lineTo x="1868" y="18000"/>
                <wp:lineTo x="5371" y="20945"/>
                <wp:lineTo x="8173" y="21273"/>
                <wp:lineTo x="9341" y="21273"/>
                <wp:lineTo x="9574" y="21273"/>
                <wp:lineTo x="16579" y="16036"/>
                <wp:lineTo x="17981" y="15709"/>
                <wp:lineTo x="21016" y="12109"/>
                <wp:lineTo x="21483" y="9491"/>
                <wp:lineTo x="21483" y="7527"/>
                <wp:lineTo x="16346" y="0"/>
                <wp:lineTo x="14244"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2125" cy="1257300"/>
                    </a:xfrm>
                    <a:prstGeom prst="rect">
                      <a:avLst/>
                    </a:prstGeom>
                  </pic:spPr>
                </pic:pic>
              </a:graphicData>
            </a:graphic>
            <wp14:sizeRelH relativeFrom="page">
              <wp14:pctWidth>0</wp14:pctWidth>
            </wp14:sizeRelH>
            <wp14:sizeRelV relativeFrom="page">
              <wp14:pctHeight>0</wp14:pctHeight>
            </wp14:sizeRelV>
          </wp:anchor>
        </w:drawing>
      </w:r>
    </w:p>
    <w:p w14:paraId="1E89AE0A"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noProof/>
          <w:sz w:val="22"/>
          <w:szCs w:val="22"/>
        </w:rPr>
        <w:drawing>
          <wp:anchor distT="0" distB="0" distL="114300" distR="114300" simplePos="0" relativeHeight="251683840" behindDoc="0" locked="0" layoutInCell="1" allowOverlap="1" wp14:anchorId="4DCC0DEF" wp14:editId="283F5A30">
            <wp:simplePos x="0" y="0"/>
            <wp:positionH relativeFrom="column">
              <wp:posOffset>3400425</wp:posOffset>
            </wp:positionH>
            <wp:positionV relativeFrom="paragraph">
              <wp:posOffset>85725</wp:posOffset>
            </wp:positionV>
            <wp:extent cx="990600" cy="990600"/>
            <wp:effectExtent l="0" t="0" r="0" b="0"/>
            <wp:wrapThrough wrapText="bothSides">
              <wp:wrapPolygon edited="0">
                <wp:start x="0" y="0"/>
                <wp:lineTo x="0" y="21185"/>
                <wp:lineTo x="21185" y="21185"/>
                <wp:lineTo x="2118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14:sizeRelH relativeFrom="page">
              <wp14:pctWidth>0</wp14:pctWidth>
            </wp14:sizeRelH>
            <wp14:sizeRelV relativeFrom="page">
              <wp14:pctHeight>0</wp14:pctHeight>
            </wp14:sizeRelV>
          </wp:anchor>
        </w:drawing>
      </w:r>
      <w:r w:rsidRPr="00A908AE">
        <w:rPr>
          <w:rFonts w:ascii="Verdana" w:hAnsi="Verdana" w:cs="Arial"/>
          <w:noProof/>
          <w:sz w:val="22"/>
          <w:szCs w:val="22"/>
        </w:rPr>
        <w:drawing>
          <wp:anchor distT="0" distB="0" distL="114300" distR="114300" simplePos="0" relativeHeight="251682816" behindDoc="0" locked="0" layoutInCell="1" allowOverlap="1" wp14:anchorId="2173A2D4" wp14:editId="6C3A6C1D">
            <wp:simplePos x="0" y="0"/>
            <wp:positionH relativeFrom="column">
              <wp:posOffset>1019175</wp:posOffset>
            </wp:positionH>
            <wp:positionV relativeFrom="paragraph">
              <wp:posOffset>85725</wp:posOffset>
            </wp:positionV>
            <wp:extent cx="1835785" cy="1181100"/>
            <wp:effectExtent l="0" t="0" r="0" b="0"/>
            <wp:wrapThrough wrapText="bothSides">
              <wp:wrapPolygon edited="0">
                <wp:start x="0" y="0"/>
                <wp:lineTo x="0" y="21252"/>
                <wp:lineTo x="21294" y="21252"/>
                <wp:lineTo x="21294"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35785" cy="1181100"/>
                    </a:xfrm>
                    <a:prstGeom prst="rect">
                      <a:avLst/>
                    </a:prstGeom>
                  </pic:spPr>
                </pic:pic>
              </a:graphicData>
            </a:graphic>
            <wp14:sizeRelH relativeFrom="page">
              <wp14:pctWidth>0</wp14:pctWidth>
            </wp14:sizeRelH>
            <wp14:sizeRelV relativeFrom="page">
              <wp14:pctHeight>0</wp14:pctHeight>
            </wp14:sizeRelV>
          </wp:anchor>
        </w:drawing>
      </w:r>
    </w:p>
    <w:p w14:paraId="22E66511"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7BBFEFD3"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0D6069C4"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46C63E46"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noProof/>
          <w:sz w:val="22"/>
          <w:szCs w:val="22"/>
        </w:rPr>
        <mc:AlternateContent>
          <mc:Choice Requires="wps">
            <w:drawing>
              <wp:anchor distT="45720" distB="45720" distL="114300" distR="114300" simplePos="0" relativeHeight="251685888" behindDoc="0" locked="0" layoutInCell="1" allowOverlap="1" wp14:anchorId="18529138" wp14:editId="3299CE69">
                <wp:simplePos x="0" y="0"/>
                <wp:positionH relativeFrom="column">
                  <wp:posOffset>-714375</wp:posOffset>
                </wp:positionH>
                <wp:positionV relativeFrom="paragraph">
                  <wp:posOffset>140335</wp:posOffset>
                </wp:positionV>
                <wp:extent cx="1438275" cy="393700"/>
                <wp:effectExtent l="0" t="0" r="9525" b="63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6ABBF12E"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sidRPr="00115B3C">
                              <w:rPr>
                                <w:rFonts w:ascii="Verdana" w:hAnsi="Verdana" w:cs="Open Sans"/>
                                <w:spacing w:val="3"/>
                                <w:sz w:val="22"/>
                                <w:szCs w:val="22"/>
                                <w:shd w:val="clear" w:color="auto" w:fill="FFFFFF"/>
                              </w:rPr>
                              <w:t>ATmega</w:t>
                            </w:r>
                            <w:r>
                              <w:rPr>
                                <w:rFonts w:ascii="Verdana" w:hAnsi="Verdana" w:cs="Open Sans"/>
                                <w:spacing w:val="3"/>
                                <w:sz w:val="22"/>
                                <w:szCs w:val="22"/>
                                <w:shd w:val="clear" w:color="auto" w:fill="FFFFFF"/>
                              </w:rPr>
                              <w:t xml:space="preserve">, Arduino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29138" id="_x0000_s1031" type="#_x0000_t202" style="position:absolute;margin-left:-56.25pt;margin-top:11.05pt;width:113.25pt;height:3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aIgIAACIEAAAOAAAAZHJzL2Uyb0RvYy54bWysU9uO2yAQfa/Uf0C8N3acpJtYcVbbbFNV&#10;2l6k3X4AxjhGBYYCiZ1+/Q44m0bbt6p+QIxnOMycc1jfDlqRo3BegqnodJJTIgyHRpp9RX887d4t&#10;KfGBmYYpMKKiJ+Hp7ebtm3VvS1FAB6oRjiCI8WVvK9qFYMss87wTmvkJWGEw2YLTLGDo9lnjWI/o&#10;WmVFnr/PenCNdcCF9/j3fkzSTcJvW8HDt7b1IhBVUewtpNWltY5rtlmzcu+Y7SQ/t8H+oQvNpMFL&#10;L1D3LDBycPIvKC25Aw9tmHDQGbSt5CLNgNNM81fTPHbMijQLkuPthSb//2D51+N3R2RT0TklhmmU&#10;6EkMgXyAgRSRnd76EoseLZaFAX+jymlSbx+A//TEwLZjZi/unIO+E6zB7qbxZHZ1dMTxEaTuv0CD&#10;17BDgAQ0tE5H6pAMguio0umiTGyFxyvns2Vxs6CEY262mt3kSbqMlS+nrfPhkwBN4qaiDpVP6Oz4&#10;4EPshpUvJfEyD0o2O6lUCty+3ipHjgxdsktfGuBVmTKkr+hqUSwSsoF4PhlIy4AuVlJXdJnHb/RV&#10;ZOOjaVJJYFKNe+xEmTM9kZGRmzDUQ9LhwnoNzQn5cjCaFh8Zbjpwvynp0bAV9b8OzAlK1GeDnK+m&#10;83l0eArmi5sCA3edqa8zzHCEqmigZNxuQ3oVkQ4Dd6hNKxNtUcSxk3PLaMTE5vnRRKdfx6nqz9Pe&#10;PAMAAP//AwBQSwMEFAAGAAgAAAAhAGMeZ7LeAAAACgEAAA8AAABkcnMvZG93bnJldi54bWxMj8tO&#10;wzAQRfdI/IM1SGxQ6zhKH4RMKkACsW3pB0ziaRIR21HsNunf465gOZqje88tdrPpxYVH3zmLoJYJ&#10;CLa1051tEI7fH4stCB/IauqdZYQre9iV93cF5dpNds+XQ2hEDLE+J4Q2hCGX0tctG/JLN7CNv5Mb&#10;DYV4jo3UI00x3PQyTZK1NNTZ2NDSwO8t1z+Hs0E4fU1Pq+ep+gzHzT5bv1G3qdwV8fFhfn0BEXgO&#10;fzDc9KM6lNGpcmervegRFkqlq8gipKkCcSNUFtdVCNtMgSwL+X9C+QsAAP//AwBQSwECLQAUAAYA&#10;CAAAACEAtoM4kv4AAADhAQAAEwAAAAAAAAAAAAAAAAAAAAAAW0NvbnRlbnRfVHlwZXNdLnhtbFBL&#10;AQItABQABgAIAAAAIQA4/SH/1gAAAJQBAAALAAAAAAAAAAAAAAAAAC8BAABfcmVscy8ucmVsc1BL&#10;AQItABQABgAIAAAAIQCuZ+QaIgIAACIEAAAOAAAAAAAAAAAAAAAAAC4CAABkcnMvZTJvRG9jLnht&#10;bFBLAQItABQABgAIAAAAIQBjHmey3gAAAAoBAAAPAAAAAAAAAAAAAAAAAHwEAABkcnMvZG93bnJl&#10;di54bWxQSwUGAAAAAAQABADzAAAAhwUAAAAA&#10;" stroked="f">
                <v:textbox>
                  <w:txbxContent>
                    <w:p w14:paraId="6ABBF12E"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sidRPr="00115B3C">
                        <w:rPr>
                          <w:rFonts w:ascii="Verdana" w:hAnsi="Verdana" w:cs="Open Sans"/>
                          <w:spacing w:val="3"/>
                          <w:sz w:val="22"/>
                          <w:szCs w:val="22"/>
                          <w:shd w:val="clear" w:color="auto" w:fill="FFFFFF"/>
                        </w:rPr>
                        <w:t>ATmega</w:t>
                      </w:r>
                      <w:r>
                        <w:rPr>
                          <w:rFonts w:ascii="Verdana" w:hAnsi="Verdana" w:cs="Open Sans"/>
                          <w:spacing w:val="3"/>
                          <w:sz w:val="22"/>
                          <w:szCs w:val="22"/>
                          <w:shd w:val="clear" w:color="auto" w:fill="FFFFFF"/>
                        </w:rPr>
                        <w:t xml:space="preserve">, Arduino </w:t>
                      </w:r>
                    </w:p>
                  </w:txbxContent>
                </v:textbox>
                <w10:wrap type="square"/>
              </v:shape>
            </w:pict>
          </mc:Fallback>
        </mc:AlternateContent>
      </w:r>
    </w:p>
    <w:p w14:paraId="3E4FD481"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noProof/>
          <w:sz w:val="22"/>
          <w:szCs w:val="22"/>
        </w:rPr>
        <mc:AlternateContent>
          <mc:Choice Requires="wps">
            <w:drawing>
              <wp:anchor distT="45720" distB="45720" distL="114300" distR="114300" simplePos="0" relativeHeight="251687936" behindDoc="0" locked="0" layoutInCell="1" allowOverlap="1" wp14:anchorId="51906D68" wp14:editId="2CC211C3">
                <wp:simplePos x="0" y="0"/>
                <wp:positionH relativeFrom="column">
                  <wp:posOffset>2838450</wp:posOffset>
                </wp:positionH>
                <wp:positionV relativeFrom="paragraph">
                  <wp:posOffset>84455</wp:posOffset>
                </wp:positionV>
                <wp:extent cx="1752600" cy="393700"/>
                <wp:effectExtent l="0" t="0" r="0" b="63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93700"/>
                        </a:xfrm>
                        <a:prstGeom prst="rect">
                          <a:avLst/>
                        </a:prstGeom>
                        <a:solidFill>
                          <a:srgbClr val="FFFFFF"/>
                        </a:solidFill>
                        <a:ln w="9525">
                          <a:noFill/>
                          <a:miter lim="800000"/>
                          <a:headEnd/>
                          <a:tailEnd/>
                        </a:ln>
                      </wps:spPr>
                      <wps:txbx>
                        <w:txbxContent>
                          <w:p w14:paraId="3F6663DB"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STM32, ARM Cortex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06D68" id="_x0000_s1032" type="#_x0000_t202" style="position:absolute;margin-left:223.5pt;margin-top:6.65pt;width:138pt;height:31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eJYIQIAACMEAAAOAAAAZHJzL2Uyb0RvYy54bWysU81u2zAMvg/YOwi6L3acpG2MOEWXLsOA&#10;7gdo9wCyLMfCJFGTlNjZ05eS0zTbbsN0EEiR/Eh+pFa3g1bkIJyXYCo6neSUCMOhkWZX0e9P23c3&#10;lPjATMMUGFHRo/D0dv32zaq3pSigA9UIRxDE+LK3Fe1CsGWWed4JzfwErDBobMFpFlB1u6xxrEd0&#10;rbIiz6+yHlxjHXDhPb7ej0a6TvhtK3j42rZeBKIqirWFdLt01/HO1itW7hyzneSnMtg/VKGZNJj0&#10;DHXPAiN7J/+C0pI78NCGCQedQdtKLlIP2M00/6Obx45ZkXpBcrw90+T/Hyz/cvjmiGxwdgUlhmmc&#10;0ZMYAnkPAykiPb31JXo9WvQLAz6ja2rV2wfgPzwxsOmY2Yk756DvBGuwvGmMzC5CRxwfQer+MzSY&#10;hu0DJKChdTpyh2wQRMcxHc+jiaXwmPJ6UVzlaOJomy1n1yjHFKx8ibbOh48CNIlCRR2OPqGzw4MP&#10;o+uLS0zmQclmK5VKitvVG+XIgeGabNM5of/mpgzpK7pcFIuEbCDGIzQrtQy4xkrqit7k8cRwVkY2&#10;PpgmyYFJNcpYtDIneiIjIzdhqIc0iFmMjdTV0ByRLwfj1uIvQ6ED94uSHje2ov7nnjlBifpkkPPl&#10;dD6PK56U+eK6QMVdWupLCzMcoSoaKBnFTUjfIpZt4A5n08pE22slp5JxExPxp18TV/1ST16vf3v9&#10;DAAA//8DAFBLAwQUAAYACAAAACEAKd8TfN0AAAAJAQAADwAAAGRycy9kb3ducmV2LnhtbEyPQU+D&#10;QBCF7yb+h82YeDF2sdDSIkujJhqvrf0BA0yByM4Sdlvov3c86W1m3sub7+W72fbqQqPvHBt4WkSg&#10;iCtXd9wYOH69P25A+YBcY++YDFzJw664vckxq93Ee7ocQqMkhH2GBtoQhkxrX7Vk0S/cQCzayY0W&#10;g6xjo+sRJwm3vV5G0Vpb7Fg+tDjQW0vV9+FsDZw+p4fVdio/wjHdJ+tX7NLSXY25v5tfnkEFmsOf&#10;GX7xBR0KYSrdmWuvegNJkkqXIEIcgxJDuozlUMqwikEXuf7foPgBAAD//wMAUEsBAi0AFAAGAAgA&#10;AAAhALaDOJL+AAAA4QEAABMAAAAAAAAAAAAAAAAAAAAAAFtDb250ZW50X1R5cGVzXS54bWxQSwEC&#10;LQAUAAYACAAAACEAOP0h/9YAAACUAQAACwAAAAAAAAAAAAAAAAAvAQAAX3JlbHMvLnJlbHNQSwEC&#10;LQAUAAYACAAAACEA37XiWCECAAAjBAAADgAAAAAAAAAAAAAAAAAuAgAAZHJzL2Uyb0RvYy54bWxQ&#10;SwECLQAUAAYACAAAACEAKd8TfN0AAAAJAQAADwAAAAAAAAAAAAAAAAB7BAAAZHJzL2Rvd25yZXYu&#10;eG1sUEsFBgAAAAAEAAQA8wAAAIUFAAAAAA==&#10;" stroked="f">
                <v:textbox>
                  <w:txbxContent>
                    <w:p w14:paraId="3F6663DB"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STM32, ARM Cortex </w:t>
                      </w:r>
                    </w:p>
                  </w:txbxContent>
                </v:textbox>
                <w10:wrap type="square"/>
              </v:shape>
            </w:pict>
          </mc:Fallback>
        </mc:AlternateContent>
      </w:r>
      <w:r w:rsidRPr="00A908AE">
        <w:rPr>
          <w:rFonts w:ascii="Verdana" w:hAnsi="Verdana" w:cs="Arial"/>
          <w:noProof/>
          <w:sz w:val="22"/>
          <w:szCs w:val="22"/>
        </w:rPr>
        <mc:AlternateContent>
          <mc:Choice Requires="wps">
            <w:drawing>
              <wp:anchor distT="45720" distB="45720" distL="114300" distR="114300" simplePos="0" relativeHeight="251688960" behindDoc="0" locked="0" layoutInCell="1" allowOverlap="1" wp14:anchorId="2C303DA8" wp14:editId="51BA2B60">
                <wp:simplePos x="0" y="0"/>
                <wp:positionH relativeFrom="column">
                  <wp:posOffset>5200650</wp:posOffset>
                </wp:positionH>
                <wp:positionV relativeFrom="paragraph">
                  <wp:posOffset>84455</wp:posOffset>
                </wp:positionV>
                <wp:extent cx="1438275" cy="393700"/>
                <wp:effectExtent l="0" t="0" r="9525" b="63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7DE630D8"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ESP32, LOLIN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03DA8" id="_x0000_s1033" type="#_x0000_t202" style="position:absolute;margin-left:409.5pt;margin-top:6.65pt;width:113.25pt;height:31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PnwIwIAACIEAAAOAAAAZHJzL2Uyb0RvYy54bWysU9uO2jAQfa/Uf7D8XgIBCkSE1ZYtVaXt&#10;RdrtBziOQ6zaHtc2JPTrd+wARdu3qnmwPJnx8cw5x+u7XityFM5LMCWdjMaUCMOhlmZf0h/Pu3dL&#10;SnxgpmYKjCjpSXh6t3n7Zt3ZQuTQgqqFIwhifNHZkrYh2CLLPG+FZn4EVhhMNuA0Cxi6fVY71iG6&#10;Vlk+Hr/POnC1dcCF9/j3YUjSTcJvGsHDt6bxIhBVUuwtpNWltYprtlmzYu+YbSU/t8H+oQvNpMFL&#10;r1APLDBycPIvKC25Aw9NGHHQGTSN5CLNgNNMxq+meWqZFWkWJMfbK03+/8Hyr8fvjsi6pAtKDNMo&#10;0bPoA/kAPckjO531BRY9WSwLPf5GldOk3j4C/+mJgW3LzF7cOwddK1iN3U3iyezm6IDjI0jVfYEa&#10;r2GHAAmob5yO1CEZBNFRpdNVmdgKj1fOpst8MaeEY266mi7GSbqMFZfT1vnwSYAmcVNSh8ondHZ8&#10;9CF2w4pLSbzMg5L1TiqVArevtsqRI0OX7NKXBnhVpgzpSrqa5/OEbCCeTwbSMqCLldQlXY7jN/gq&#10;svHR1KkkMKmGPXaizJmeyMjATeirPukwu7BeQX1CvhwMpsVHhpsW3G9KOjRsSf2vA3OCEvXZIOer&#10;yWwWHZ6C2XyRY+BuM9VthhmOUCUNlAzbbUivItJh4B61aWSiLYo4dHJuGY2Y2Dw/muj02zhV/Xna&#10;mxcAAAD//wMAUEsDBBQABgAIAAAAIQBe3gTr3wAAAAoBAAAPAAAAZHJzL2Rvd25yZXYueG1sTI/B&#10;bsIwEETvlfoP1iL1UhWHhhBI46C2UqteoXzAJl6SiHgdxYaEv685leNoRjNv8u1kOnGhwbWWFSzm&#10;EQjiyuqWawWH36+XNQjnkTV2lknBlRxsi8eHHDNtR97RZe9rEUrYZaig8b7PpHRVQwbd3PbEwTva&#10;waAPcqilHnAM5aaTr1G0kgZbDgsN9vTZUHXan42C48/4nGzG8tsf0t1y9YFtWtqrUk+z6f0NhKfJ&#10;/4fhhh/QoQhMpT2zdqJTsF5swhcfjDgGcQtEyyQBUSpIkxhkkcv7C8UfAAAA//8DAFBLAQItABQA&#10;BgAIAAAAIQC2gziS/gAAAOEBAAATAAAAAAAAAAAAAAAAAAAAAABbQ29udGVudF9UeXBlc10ueG1s&#10;UEsBAi0AFAAGAAgAAAAhADj9If/WAAAAlAEAAAsAAAAAAAAAAAAAAAAALwEAAF9yZWxzLy5yZWxz&#10;UEsBAi0AFAAGAAgAAAAhALh0+fAjAgAAIgQAAA4AAAAAAAAAAAAAAAAALgIAAGRycy9lMm9Eb2Mu&#10;eG1sUEsBAi0AFAAGAAgAAAAhAF7eBOvfAAAACgEAAA8AAAAAAAAAAAAAAAAAfQQAAGRycy9kb3du&#10;cmV2LnhtbFBLBQYAAAAABAAEAPMAAACJBQAAAAA=&#10;" stroked="f">
                <v:textbox>
                  <w:txbxContent>
                    <w:p w14:paraId="7DE630D8"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ESP32, LOLIN </w:t>
                      </w:r>
                    </w:p>
                  </w:txbxContent>
                </v:textbox>
                <w10:wrap type="square"/>
              </v:shape>
            </w:pict>
          </mc:Fallback>
        </mc:AlternateContent>
      </w:r>
      <w:r w:rsidRPr="00A908AE">
        <w:rPr>
          <w:rFonts w:ascii="Verdana" w:hAnsi="Verdana" w:cs="Arial"/>
          <w:noProof/>
          <w:sz w:val="22"/>
          <w:szCs w:val="22"/>
        </w:rPr>
        <mc:AlternateContent>
          <mc:Choice Requires="wps">
            <w:drawing>
              <wp:anchor distT="45720" distB="45720" distL="114300" distR="114300" simplePos="0" relativeHeight="251686912" behindDoc="0" locked="0" layoutInCell="1" allowOverlap="1" wp14:anchorId="6E1ED771" wp14:editId="303BF486">
                <wp:simplePos x="0" y="0"/>
                <wp:positionH relativeFrom="column">
                  <wp:posOffset>1209675</wp:posOffset>
                </wp:positionH>
                <wp:positionV relativeFrom="paragraph">
                  <wp:posOffset>84455</wp:posOffset>
                </wp:positionV>
                <wp:extent cx="1438275" cy="393700"/>
                <wp:effectExtent l="0" t="0" r="9525" b="63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50687DC0"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Raspberry 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ED771" id="_x0000_s1034" type="#_x0000_t202" style="position:absolute;margin-left:95.25pt;margin-top:6.65pt;width:113.25pt;height:31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0kGIwIAACMEAAAOAAAAZHJzL2Uyb0RvYy54bWysU9uO2jAQfa/Uf7D8XgIBCkSE1ZYtVaXt&#10;RdrtBziOQ6zaHtc2JPTrd+wARdu3qnmwPJnx8cw5x+u7XityFM5LMCWdjMaUCMOhlmZf0h/Pu3dL&#10;SnxgpmYKjCjpSXh6t3n7Zt3ZQuTQgqqFIwhifNHZkrYh2CLLPG+FZn4EVhhMNuA0Cxi6fVY71iG6&#10;Vlk+Hr/POnC1dcCF9/j3YUjSTcJvGsHDt6bxIhBVUuwtpNWltYprtlmzYu+YbSU/t8H+oQvNpMFL&#10;r1APLDBycPIvKC25Aw9NGHHQGTSN5CLNgNNMxq+meWqZFWkWJMfbK03+/8Hyr8fvjsgatZtQYphG&#10;jZ5FH8gH6Eke6emsL7DqyWJd6PE3lqZRvX0E/tMTA9uWmb24dw66VrAa25vEk9nN0QHHR5Cq+wI1&#10;XsMOARJQ3zgduUM2CKKjTKerNLEVHq+cTZf5Yk4Jx9x0NV2Mk3YZKy6nrfPhkwBN4qakDqVP6Oz4&#10;6EPshhWXkniZByXrnVQqBW5fbZUjR4Y22aUvDfCqTBnSlXQ1z+cJ2UA8nxykZUAbK6lLuhzHbzBW&#10;ZOOjqVNJYFINe+xEmTM9kZGBm9BXfRJifmG9gvqEfDkYXIuvDDctuN+UdOjYkvpfB+YEJeqzQc5X&#10;k9ksWjwFs/kix8DdZqrbDDMcoUoaKBm225CeRaTDwD1q08hEWxRx6OTcMjoxsXl+NdHqt3Gq+vO2&#10;Ny8AAAD//wMAUEsDBBQABgAIAAAAIQCRajnB3AAAAAkBAAAPAAAAZHJzL2Rvd25yZXYueG1sTI/P&#10;ToNAEMbvJr7DZky8GLtUSrHI0qiJxmtrH2CAKRDZWcJuC317x5O9zZf55fuTb2fbqzONvnNsYLmI&#10;QBFXru64MXD4/nh8BuUDco29YzJwIQ/b4vYmx6x2E+/ovA+NEhP2GRpoQxgyrX3VkkW/cAOx/I5u&#10;tBhEjo2uR5zE3Pb6KYrW2mLHktDiQO8tVT/7kzVw/Joeks1UfoZDulut37BLS3cx5v5ufn0BFWgO&#10;/zD81ZfqUEin0p249qoXvYkSQeWIY1ACrJapjCsNpEkMusj19YLiFwAA//8DAFBLAQItABQABgAI&#10;AAAAIQC2gziS/gAAAOEBAAATAAAAAAAAAAAAAAAAAAAAAABbQ29udGVudF9UeXBlc10ueG1sUEsB&#10;Ai0AFAAGAAgAAAAhADj9If/WAAAAlAEAAAsAAAAAAAAAAAAAAAAALwEAAF9yZWxzLy5yZWxzUEsB&#10;Ai0AFAAGAAgAAAAhABU7SQYjAgAAIwQAAA4AAAAAAAAAAAAAAAAALgIAAGRycy9lMm9Eb2MueG1s&#10;UEsBAi0AFAAGAAgAAAAhAJFqOcHcAAAACQEAAA8AAAAAAAAAAAAAAAAAfQQAAGRycy9kb3ducmV2&#10;LnhtbFBLBQYAAAAABAAEAPMAAACGBQAAAAA=&#10;" stroked="f">
                <v:textbox>
                  <w:txbxContent>
                    <w:p w14:paraId="50687DC0"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Raspberry pi</w:t>
                      </w:r>
                    </w:p>
                  </w:txbxContent>
                </v:textbox>
                <w10:wrap type="square"/>
              </v:shape>
            </w:pict>
          </mc:Fallback>
        </mc:AlternateContent>
      </w:r>
    </w:p>
    <w:p w14:paraId="179820DF"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4231D3D8" w14:textId="6359990D" w:rsidR="002D313A" w:rsidRPr="007858D7" w:rsidRDefault="00DC0928" w:rsidP="00DC0928">
      <w:pPr>
        <w:pStyle w:val="NormalWeb"/>
        <w:shd w:val="clear" w:color="auto" w:fill="FFFFFF"/>
        <w:spacing w:before="120" w:beforeAutospacing="0" w:after="0" w:afterAutospacing="0"/>
        <w:ind w:left="2160"/>
        <w:rPr>
          <w:rFonts w:ascii="Verdana" w:hAnsi="Verdana" w:cs="Arial"/>
          <w:sz w:val="20"/>
          <w:szCs w:val="20"/>
        </w:rPr>
      </w:pPr>
      <w:r>
        <w:rPr>
          <w:rFonts w:ascii="Verdana" w:hAnsi="Verdana" w:cs="Arial"/>
          <w:sz w:val="20"/>
          <w:szCs w:val="20"/>
        </w:rPr>
        <w:t xml:space="preserve">      </w:t>
      </w:r>
      <w:r w:rsidR="007858D7" w:rsidRPr="007858D7">
        <w:rPr>
          <w:rFonts w:ascii="Verdana" w:hAnsi="Verdana" w:cs="Arial"/>
          <w:i/>
          <w:iCs/>
          <w:sz w:val="20"/>
          <w:szCs w:val="20"/>
        </w:rPr>
        <w:t>Fig 5, 6 &amp; 7 showing some of the common microcontrollers</w:t>
      </w:r>
    </w:p>
    <w:p w14:paraId="0C98CE3A"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sz w:val="22"/>
          <w:szCs w:val="22"/>
        </w:rPr>
        <w:lastRenderedPageBreak/>
        <w:t>Based on my previous experience with ATmega, ESP32 and Raspberry Pi microcontrollers, I will choose Raspberry pi over the rest for a few reasons highlighted below:</w:t>
      </w:r>
    </w:p>
    <w:p w14:paraId="5D2C48DB" w14:textId="77777777" w:rsidR="002D313A" w:rsidRPr="00A908AE" w:rsidRDefault="002D313A" w:rsidP="002D313A">
      <w:pPr>
        <w:pStyle w:val="rtejustify"/>
        <w:shd w:val="clear" w:color="auto" w:fill="FFFFFF"/>
        <w:spacing w:before="0" w:beforeAutospacing="0" w:after="225" w:afterAutospacing="0"/>
        <w:jc w:val="both"/>
        <w:rPr>
          <w:rStyle w:val="Strong"/>
          <w:rFonts w:ascii="Verdana" w:eastAsiaTheme="majorEastAsia" w:hAnsi="Verdana"/>
          <w:color w:val="555555"/>
          <w:sz w:val="22"/>
          <w:szCs w:val="22"/>
        </w:rPr>
      </w:pPr>
    </w:p>
    <w:p w14:paraId="06F3E5D5" w14:textId="77777777" w:rsidR="002D313A" w:rsidRPr="00A908AE" w:rsidRDefault="002D313A" w:rsidP="002D313A">
      <w:pPr>
        <w:pStyle w:val="rtejustify"/>
        <w:numPr>
          <w:ilvl w:val="0"/>
          <w:numId w:val="15"/>
        </w:numPr>
        <w:shd w:val="clear" w:color="auto" w:fill="FFFFFF"/>
        <w:spacing w:before="0" w:beforeAutospacing="0" w:after="225" w:afterAutospacing="0"/>
        <w:jc w:val="both"/>
        <w:rPr>
          <w:rStyle w:val="Strong"/>
          <w:rFonts w:ascii="Verdana" w:eastAsiaTheme="majorEastAsia" w:hAnsi="Verdana"/>
          <w:sz w:val="22"/>
          <w:szCs w:val="22"/>
        </w:rPr>
      </w:pPr>
      <w:r w:rsidRPr="00A908AE">
        <w:rPr>
          <w:rStyle w:val="Strong"/>
          <w:rFonts w:ascii="Verdana" w:eastAsiaTheme="majorEastAsia" w:hAnsi="Verdana"/>
          <w:sz w:val="22"/>
          <w:szCs w:val="22"/>
        </w:rPr>
        <w:t xml:space="preserve">Powerfulness: </w:t>
      </w:r>
    </w:p>
    <w:p w14:paraId="55C4E1E9" w14:textId="77777777" w:rsidR="002D313A" w:rsidRDefault="002D313A" w:rsidP="002D313A">
      <w:pPr>
        <w:pStyle w:val="rtejustify"/>
        <w:shd w:val="clear" w:color="auto" w:fill="FFFFFF"/>
        <w:spacing w:before="0" w:beforeAutospacing="0" w:after="225" w:afterAutospacing="0"/>
        <w:jc w:val="both"/>
        <w:rPr>
          <w:rFonts w:ascii="Verdana" w:hAnsi="Verdana"/>
          <w:sz w:val="22"/>
          <w:szCs w:val="22"/>
        </w:rPr>
      </w:pPr>
      <w:r w:rsidRPr="00A908AE">
        <w:rPr>
          <w:rStyle w:val="Strong"/>
          <w:rFonts w:ascii="Verdana" w:eastAsiaTheme="majorEastAsia" w:hAnsi="Verdana"/>
          <w:sz w:val="22"/>
          <w:szCs w:val="22"/>
        </w:rPr>
        <w:t>Compa</w:t>
      </w:r>
      <w:r w:rsidRPr="00A908AE">
        <w:rPr>
          <w:rFonts w:ascii="Verdana" w:hAnsi="Verdana"/>
          <w:sz w:val="22"/>
          <w:szCs w:val="22"/>
        </w:rPr>
        <w:t>ratively, Raspberry Pi rates highest over other MCUs. It performs relatively similar to a full-blown computer by being able to simultaneously run </w:t>
      </w:r>
      <w:r w:rsidRPr="00A908AE">
        <w:rPr>
          <w:rStyle w:val="Strong"/>
          <w:rFonts w:ascii="Verdana" w:eastAsiaTheme="majorEastAsia" w:hAnsi="Verdana"/>
          <w:sz w:val="22"/>
          <w:szCs w:val="22"/>
        </w:rPr>
        <w:t>multiple tasks</w:t>
      </w:r>
      <w:r w:rsidRPr="00A908AE">
        <w:rPr>
          <w:rFonts w:ascii="Verdana" w:hAnsi="Verdana"/>
          <w:sz w:val="22"/>
          <w:szCs w:val="22"/>
        </w:rPr>
        <w:t> at ago. The additional capability to operate as a Server gives it more potential score and rating.</w:t>
      </w:r>
    </w:p>
    <w:p w14:paraId="7D1B970F" w14:textId="77777777" w:rsidR="002D313A" w:rsidRPr="00211985" w:rsidRDefault="002D313A" w:rsidP="002D313A">
      <w:pPr>
        <w:pStyle w:val="rtejustify"/>
        <w:shd w:val="clear" w:color="auto" w:fill="FFFFFF"/>
        <w:spacing w:before="0" w:beforeAutospacing="0" w:after="225" w:afterAutospacing="0"/>
        <w:jc w:val="both"/>
        <w:rPr>
          <w:rStyle w:val="Strong"/>
          <w:rFonts w:ascii="Verdana" w:eastAsiaTheme="majorEastAsia" w:hAnsi="Verdana"/>
          <w:b w:val="0"/>
          <w:bCs w:val="0"/>
          <w:sz w:val="22"/>
          <w:szCs w:val="22"/>
        </w:rPr>
      </w:pPr>
    </w:p>
    <w:p w14:paraId="267F1E7A" w14:textId="77777777" w:rsidR="002D313A" w:rsidRPr="00A908AE" w:rsidRDefault="002D313A" w:rsidP="002D313A">
      <w:pPr>
        <w:pStyle w:val="rtejustify"/>
        <w:numPr>
          <w:ilvl w:val="0"/>
          <w:numId w:val="15"/>
        </w:numPr>
        <w:shd w:val="clear" w:color="auto" w:fill="FFFFFF"/>
        <w:spacing w:before="0" w:beforeAutospacing="0" w:after="225" w:afterAutospacing="0"/>
        <w:jc w:val="both"/>
        <w:rPr>
          <w:rFonts w:ascii="Verdana" w:hAnsi="Verdana"/>
          <w:sz w:val="22"/>
          <w:szCs w:val="22"/>
        </w:rPr>
      </w:pPr>
      <w:r w:rsidRPr="00A908AE">
        <w:rPr>
          <w:rStyle w:val="Strong"/>
          <w:rFonts w:ascii="Verdana" w:eastAsiaTheme="majorEastAsia" w:hAnsi="Verdana"/>
          <w:sz w:val="22"/>
          <w:szCs w:val="22"/>
        </w:rPr>
        <w:t>Networking:</w:t>
      </w:r>
    </w:p>
    <w:p w14:paraId="75C0E3E4" w14:textId="77777777" w:rsidR="002D313A" w:rsidRPr="00A908AE" w:rsidRDefault="002D313A" w:rsidP="002D313A">
      <w:pPr>
        <w:pStyle w:val="rtejustify"/>
        <w:shd w:val="clear" w:color="auto" w:fill="FFFFFF"/>
        <w:spacing w:before="0" w:beforeAutospacing="0" w:after="225" w:afterAutospacing="0"/>
        <w:jc w:val="both"/>
        <w:rPr>
          <w:rFonts w:ascii="Verdana" w:hAnsi="Verdana"/>
          <w:sz w:val="22"/>
          <w:szCs w:val="22"/>
        </w:rPr>
      </w:pPr>
      <w:r w:rsidRPr="00A908AE">
        <w:rPr>
          <w:rFonts w:ascii="Verdana" w:hAnsi="Verdana"/>
          <w:sz w:val="22"/>
          <w:szCs w:val="22"/>
        </w:rPr>
        <w:t>Coming with a </w:t>
      </w:r>
      <w:r w:rsidRPr="00A908AE">
        <w:rPr>
          <w:rStyle w:val="Strong"/>
          <w:rFonts w:ascii="Verdana" w:eastAsiaTheme="majorEastAsia" w:hAnsi="Verdana"/>
          <w:sz w:val="22"/>
          <w:szCs w:val="22"/>
        </w:rPr>
        <w:t>built in Ethernet port</w:t>
      </w:r>
      <w:r w:rsidRPr="00A908AE">
        <w:rPr>
          <w:rFonts w:ascii="Verdana" w:hAnsi="Verdana"/>
          <w:sz w:val="22"/>
          <w:szCs w:val="22"/>
        </w:rPr>
        <w:t>, its internet strength and connectivity can be easily boosted by a local area network. Unlike for other MCUs that need Wi-Fi shields, of course with proper coding to handle the shields, Pi comes with that pre-configured. This in turn saves the developer a lot of burden in this scope.</w:t>
      </w:r>
    </w:p>
    <w:p w14:paraId="03F39D2A" w14:textId="77777777" w:rsidR="002D313A" w:rsidRPr="00A908AE" w:rsidRDefault="002D313A" w:rsidP="002D313A">
      <w:pPr>
        <w:pStyle w:val="ListParagraph"/>
        <w:numPr>
          <w:ilvl w:val="0"/>
          <w:numId w:val="15"/>
        </w:numPr>
        <w:shd w:val="clear" w:color="auto" w:fill="FFFFFF"/>
        <w:spacing w:after="225" w:line="240" w:lineRule="auto"/>
        <w:rPr>
          <w:rFonts w:eastAsia="Times New Roman" w:cs="Times New Roman"/>
        </w:rPr>
      </w:pPr>
      <w:r w:rsidRPr="00A908AE">
        <w:rPr>
          <w:rFonts w:eastAsia="Times New Roman" w:cs="Times New Roman"/>
          <w:b/>
          <w:bCs/>
        </w:rPr>
        <w:t>Little to no electronics prerequisites needed</w:t>
      </w:r>
    </w:p>
    <w:p w14:paraId="33E10723"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Little embedded programming languages knowledge and its components is needed here. Unlike for Arduino and other ARM Cortex MCUs, you definitively need a very good and deep electronic background, and need to know about embedded programming languages.</w:t>
      </w:r>
    </w:p>
    <w:p w14:paraId="5ADB8A01" w14:textId="77777777" w:rsidR="002D313A" w:rsidRPr="00A908AE" w:rsidRDefault="002D313A" w:rsidP="002D313A">
      <w:pPr>
        <w:pStyle w:val="ListParagraph"/>
        <w:shd w:val="clear" w:color="auto" w:fill="FFFFFF"/>
        <w:spacing w:after="225" w:line="240" w:lineRule="auto"/>
        <w:rPr>
          <w:rFonts w:eastAsia="Times New Roman" w:cs="Times New Roman"/>
        </w:rPr>
      </w:pPr>
    </w:p>
    <w:p w14:paraId="334A1C5C" w14:textId="77777777" w:rsidR="002D313A" w:rsidRPr="00A908AE" w:rsidRDefault="002D313A" w:rsidP="002D313A">
      <w:pPr>
        <w:pStyle w:val="ListParagraph"/>
        <w:numPr>
          <w:ilvl w:val="0"/>
          <w:numId w:val="15"/>
        </w:numPr>
        <w:shd w:val="clear" w:color="auto" w:fill="FFFFFF"/>
        <w:spacing w:after="225" w:line="240" w:lineRule="auto"/>
        <w:rPr>
          <w:rFonts w:eastAsia="Times New Roman" w:cs="Times New Roman"/>
          <w:b/>
          <w:bCs/>
        </w:rPr>
      </w:pPr>
      <w:r w:rsidRPr="00A908AE">
        <w:rPr>
          <w:rFonts w:eastAsia="Times New Roman" w:cs="Times New Roman"/>
          <w:b/>
          <w:bCs/>
        </w:rPr>
        <w:t>My good knowledge in Linux OS and related</w:t>
      </w:r>
    </w:p>
    <w:p w14:paraId="3D2EC0A6"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The overarching fact that Raspbian OS runs on similar environment and understands shell commands similar as in Linux Operating system, makes me fall for it for this IoT task. I’ve used Linux for 3 years (at the time of compilation of this report) and a walk around it will just be another rosy experience.</w:t>
      </w:r>
    </w:p>
    <w:p w14:paraId="45A1883B" w14:textId="77777777" w:rsidR="002D313A" w:rsidRPr="00A908AE" w:rsidRDefault="002D313A" w:rsidP="002D313A">
      <w:pPr>
        <w:pStyle w:val="ListParagraph"/>
        <w:numPr>
          <w:ilvl w:val="0"/>
          <w:numId w:val="13"/>
        </w:numPr>
        <w:shd w:val="clear" w:color="auto" w:fill="FFFFFF"/>
        <w:spacing w:after="225" w:line="240" w:lineRule="auto"/>
        <w:rPr>
          <w:rFonts w:eastAsia="Times New Roman" w:cs="Times New Roman"/>
          <w:b/>
          <w:bCs/>
          <w:u w:val="single"/>
        </w:rPr>
      </w:pPr>
      <w:r w:rsidRPr="00A908AE">
        <w:rPr>
          <w:rFonts w:eastAsia="Times New Roman" w:cs="Times New Roman"/>
          <w:b/>
          <w:bCs/>
          <w:u w:val="single"/>
        </w:rPr>
        <w:t>Sensors</w:t>
      </w:r>
    </w:p>
    <w:p w14:paraId="60F416CC"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At least the following sensors have been integrated and used as part of the in-situ data collection system.</w:t>
      </w:r>
    </w:p>
    <w:p w14:paraId="0F1B885F" w14:textId="77777777" w:rsidR="002D313A" w:rsidRPr="00A908AE" w:rsidRDefault="002D313A" w:rsidP="002D313A">
      <w:pPr>
        <w:pStyle w:val="ListParagraph"/>
        <w:numPr>
          <w:ilvl w:val="0"/>
          <w:numId w:val="16"/>
        </w:numPr>
        <w:shd w:val="clear" w:color="auto" w:fill="FFFFFF"/>
        <w:spacing w:after="225" w:line="240" w:lineRule="auto"/>
        <w:rPr>
          <w:rFonts w:eastAsia="Times New Roman" w:cs="Times New Roman"/>
          <w:i/>
          <w:iCs/>
        </w:rPr>
      </w:pPr>
      <w:r w:rsidRPr="00A908AE">
        <w:rPr>
          <w:rFonts w:eastAsia="Times New Roman" w:cs="Times New Roman"/>
          <w:i/>
          <w:iCs/>
        </w:rPr>
        <w:t>Global Positioning System (GPS) Sensor.</w:t>
      </w:r>
    </w:p>
    <w:p w14:paraId="2E4B6C72"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 xml:space="preserve">Being locally available and easy to interface and tinker with the raspberry pi, among other reasons, the </w:t>
      </w:r>
      <w:r w:rsidRPr="00A908AE">
        <w:rPr>
          <w:rFonts w:eastAsia="Times New Roman" w:cs="Times New Roman"/>
          <w:b/>
          <w:bCs/>
        </w:rPr>
        <w:t>Neo-6M- Ublox GPS sensor Module</w:t>
      </w:r>
      <w:r w:rsidRPr="00A908AE">
        <w:rPr>
          <w:rFonts w:eastAsia="Times New Roman" w:cs="Times New Roman"/>
        </w:rPr>
        <w:t xml:space="preserve"> was proposed for this study.</w:t>
      </w:r>
    </w:p>
    <w:p w14:paraId="1E8C1347"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 xml:space="preserve">This sensor will solely play the role of collection of the (x, y) coordinate location information about where the whole system will be at any given time. This is an intelligent sensor that runs offline and is capable of collecting the GPS location any </w:t>
      </w:r>
      <w:r w:rsidRPr="00A908AE">
        <w:rPr>
          <w:rFonts w:eastAsia="Times New Roman" w:cs="Times New Roman"/>
        </w:rPr>
        <w:lastRenderedPageBreak/>
        <w:t>system that it’s embedded to. This will tell us precisely where in Lake Victoria there exists abnormality in temperature rises, calling for an emergency mitigation action.</w:t>
      </w:r>
    </w:p>
    <w:p w14:paraId="7ECC57AA" w14:textId="77777777" w:rsidR="002D313A" w:rsidRPr="00A908AE" w:rsidRDefault="002D313A" w:rsidP="002D313A">
      <w:pPr>
        <w:shd w:val="clear" w:color="auto" w:fill="FFFFFF"/>
        <w:spacing w:after="225" w:line="240" w:lineRule="auto"/>
        <w:rPr>
          <w:rFonts w:eastAsia="Times New Roman" w:cs="Times New Roman"/>
          <w:noProof/>
        </w:rPr>
      </w:pPr>
    </w:p>
    <w:p w14:paraId="004C22E7"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noProof/>
        </w:rPr>
        <w:drawing>
          <wp:anchor distT="0" distB="0" distL="114300" distR="114300" simplePos="0" relativeHeight="251689984" behindDoc="0" locked="0" layoutInCell="1" allowOverlap="1" wp14:anchorId="072096DE" wp14:editId="0848827E">
            <wp:simplePos x="0" y="0"/>
            <wp:positionH relativeFrom="margin">
              <wp:posOffset>2275205</wp:posOffset>
            </wp:positionH>
            <wp:positionV relativeFrom="paragraph">
              <wp:posOffset>71755</wp:posOffset>
            </wp:positionV>
            <wp:extent cx="1348740" cy="743585"/>
            <wp:effectExtent l="0" t="0" r="3810" b="0"/>
            <wp:wrapThrough wrapText="bothSides">
              <wp:wrapPolygon edited="0">
                <wp:start x="0" y="0"/>
                <wp:lineTo x="0" y="21028"/>
                <wp:lineTo x="21356" y="21028"/>
                <wp:lineTo x="21356"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1">
                      <a:extLst>
                        <a:ext uri="{28A0092B-C50C-407E-A947-70E740481C1C}">
                          <a14:useLocalDpi xmlns:a14="http://schemas.microsoft.com/office/drawing/2010/main" val="0"/>
                        </a:ext>
                      </a:extLst>
                    </a:blip>
                    <a:srcRect l="-3333" t="20917" r="-2415" b="20797"/>
                    <a:stretch/>
                  </pic:blipFill>
                  <pic:spPr bwMode="auto">
                    <a:xfrm>
                      <a:off x="0" y="0"/>
                      <a:ext cx="1348740" cy="743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E39B10"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 xml:space="preserve">  </w:t>
      </w:r>
    </w:p>
    <w:p w14:paraId="4DC06F8F" w14:textId="77777777" w:rsidR="002D313A" w:rsidRPr="00A908AE" w:rsidRDefault="002D313A" w:rsidP="002D313A">
      <w:pPr>
        <w:pStyle w:val="rtejustify"/>
        <w:shd w:val="clear" w:color="auto" w:fill="FFFFFF"/>
        <w:spacing w:before="0" w:beforeAutospacing="0" w:after="225" w:afterAutospacing="0"/>
        <w:jc w:val="both"/>
        <w:rPr>
          <w:rFonts w:ascii="Verdana" w:hAnsi="Verdana"/>
          <w:sz w:val="22"/>
          <w:szCs w:val="22"/>
        </w:rPr>
      </w:pPr>
    </w:p>
    <w:p w14:paraId="6A849261" w14:textId="33B9CAFC" w:rsidR="002D313A" w:rsidRPr="00A908AE" w:rsidRDefault="003230FD" w:rsidP="002D313A">
      <w:pPr>
        <w:pStyle w:val="rtejustify"/>
        <w:shd w:val="clear" w:color="auto" w:fill="FFFFFF"/>
        <w:spacing w:before="0" w:beforeAutospacing="0" w:after="225" w:afterAutospacing="0"/>
        <w:jc w:val="center"/>
        <w:rPr>
          <w:rFonts w:ascii="Verdana" w:hAnsi="Verdana"/>
          <w:i/>
          <w:iCs/>
          <w:sz w:val="22"/>
          <w:szCs w:val="22"/>
        </w:rPr>
      </w:pPr>
      <w:r>
        <w:rPr>
          <w:rFonts w:ascii="Verdana" w:hAnsi="Verdana"/>
          <w:i/>
          <w:iCs/>
          <w:sz w:val="22"/>
          <w:szCs w:val="22"/>
        </w:rPr>
        <w:t xml:space="preserve">Fig 8 </w:t>
      </w:r>
      <w:r w:rsidR="002D313A" w:rsidRPr="00A908AE">
        <w:rPr>
          <w:rFonts w:ascii="Verdana" w:hAnsi="Verdana"/>
          <w:i/>
          <w:iCs/>
          <w:sz w:val="22"/>
          <w:szCs w:val="22"/>
        </w:rPr>
        <w:t>The Neo-6M GPS Sensor Module.</w:t>
      </w:r>
    </w:p>
    <w:p w14:paraId="7AF08D98" w14:textId="77777777" w:rsidR="002D313A" w:rsidRPr="00A908AE" w:rsidRDefault="002D313A" w:rsidP="002D313A">
      <w:pPr>
        <w:pStyle w:val="rtejustify"/>
        <w:shd w:val="clear" w:color="auto" w:fill="FFFFFF"/>
        <w:spacing w:before="0" w:beforeAutospacing="0" w:after="225" w:afterAutospacing="0"/>
        <w:jc w:val="both"/>
        <w:rPr>
          <w:rFonts w:ascii="Verdana" w:hAnsi="Verdana"/>
          <w:sz w:val="22"/>
          <w:szCs w:val="22"/>
        </w:rPr>
      </w:pPr>
    </w:p>
    <w:p w14:paraId="2D42A80A" w14:textId="77777777" w:rsidR="002D313A" w:rsidRDefault="002D313A" w:rsidP="002D313A">
      <w:pPr>
        <w:rPr>
          <w:rFonts w:cs="Arial"/>
        </w:rPr>
      </w:pPr>
      <w:r w:rsidRPr="00A908AE">
        <w:rPr>
          <w:rFonts w:cs="Arial"/>
        </w:rPr>
        <w:t>Lake Surface Temperature Sensor- DS18B20</w:t>
      </w:r>
    </w:p>
    <w:p w14:paraId="11FA491F" w14:textId="77777777" w:rsidR="002D313A" w:rsidRDefault="002D313A" w:rsidP="002D313A">
      <w:pPr>
        <w:rPr>
          <w:rFonts w:cs="Arial"/>
        </w:rPr>
      </w:pPr>
    </w:p>
    <w:p w14:paraId="15C2322B" w14:textId="77777777" w:rsidR="002D313A" w:rsidRPr="00A908AE" w:rsidRDefault="002D313A" w:rsidP="002D313A">
      <w:pPr>
        <w:pStyle w:val="NormalWeb"/>
        <w:numPr>
          <w:ilvl w:val="0"/>
          <w:numId w:val="16"/>
        </w:numPr>
        <w:shd w:val="clear" w:color="auto" w:fill="FFFFFF"/>
        <w:spacing w:before="120" w:beforeAutospacing="0" w:after="0" w:afterAutospacing="0"/>
        <w:rPr>
          <w:rFonts w:ascii="Verdana" w:hAnsi="Verdana" w:cs="Arial"/>
          <w:sz w:val="22"/>
          <w:szCs w:val="22"/>
        </w:rPr>
      </w:pPr>
      <w:r w:rsidRPr="00A908AE">
        <w:rPr>
          <w:rFonts w:ascii="Verdana" w:hAnsi="Verdana" w:cs="Arial"/>
          <w:sz w:val="22"/>
          <w:szCs w:val="22"/>
        </w:rPr>
        <w:t>Above Surface Temperature- DHT Temperature and Humidity Sensor</w:t>
      </w:r>
    </w:p>
    <w:p w14:paraId="560B4DBF" w14:textId="7777777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0AB28616" w14:textId="7777777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7DCEAA78" w14:textId="59A26F50"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47954806" w14:textId="55E9A79F"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7FD0743F" w14:textId="7B088DE5"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12387185" w14:textId="1A67C161"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19725359" w14:textId="51F43E25"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2200EFDA" w14:textId="18FE52F1"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6FC0ABBC" w14:textId="4D893060"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2311AE11" w14:textId="784F77D2"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1BB4B598" w14:textId="7EA736E5"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6FF1F59C" w14:textId="30685CC8"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2EBC28EB" w14:textId="037A850F"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0E4F4115" w14:textId="118071B0"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0796231D" w14:textId="25CDCF8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639F262A" w14:textId="6B87F4F8"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59CDB485" w14:textId="439337D8"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01D23808" w14:textId="78BC4738"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6A053803" w14:textId="6542C7FE"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4DFF539C" w14:textId="7777777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7C6EAB6F" w14:textId="77777777" w:rsidR="002D313A" w:rsidRPr="002334CD" w:rsidRDefault="002D313A" w:rsidP="002D313A">
      <w:pPr>
        <w:pStyle w:val="NormalWeb"/>
        <w:shd w:val="clear" w:color="auto" w:fill="FFFFFF"/>
        <w:spacing w:before="120" w:beforeAutospacing="0" w:after="0" w:afterAutospacing="0"/>
        <w:jc w:val="center"/>
        <w:rPr>
          <w:rFonts w:ascii="Verdana" w:hAnsi="Verdana" w:cs="Arial"/>
          <w:b/>
          <w:bCs/>
          <w:sz w:val="22"/>
          <w:szCs w:val="22"/>
          <w:u w:val="single"/>
        </w:rPr>
      </w:pPr>
      <w:r w:rsidRPr="002334CD">
        <w:rPr>
          <w:rFonts w:ascii="Verdana" w:hAnsi="Verdana" w:cs="Arial"/>
          <w:b/>
          <w:bCs/>
          <w:sz w:val="22"/>
          <w:szCs w:val="22"/>
          <w:u w:val="single"/>
        </w:rPr>
        <w:lastRenderedPageBreak/>
        <w:t>Overall Methodology Flowchart</w:t>
      </w:r>
    </w:p>
    <w:p w14:paraId="3CB3CC9E" w14:textId="62D803D2" w:rsidR="002D313A"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Arial"/>
          <w:sz w:val="22"/>
          <w:szCs w:val="22"/>
        </w:rPr>
        <w:t>Herein is the overall flow of activities from data acquisition to implementation.</w:t>
      </w:r>
    </w:p>
    <w:p w14:paraId="58BD96A6" w14:textId="0750FBBD" w:rsidR="002D313A" w:rsidRDefault="001C30E8" w:rsidP="002D313A">
      <w:pPr>
        <w:pStyle w:val="NormalWeb"/>
        <w:shd w:val="clear" w:color="auto" w:fill="FFFFFF"/>
        <w:spacing w:before="120" w:beforeAutospacing="0" w:after="0" w:afterAutospacing="0"/>
        <w:rPr>
          <w:rFonts w:ascii="Verdana" w:hAnsi="Verdana" w:cs="Arial"/>
          <w:sz w:val="22"/>
          <w:szCs w:val="22"/>
        </w:rPr>
      </w:pPr>
      <w:r w:rsidRPr="001C30E8">
        <w:rPr>
          <w:rFonts w:ascii="Verdana" w:hAnsi="Verdana" w:cs="Arial"/>
          <w:noProof/>
          <w:sz w:val="22"/>
          <w:szCs w:val="22"/>
        </w:rPr>
        <mc:AlternateContent>
          <mc:Choice Requires="wps">
            <w:drawing>
              <wp:anchor distT="0" distB="0" distL="114300" distR="114300" simplePos="0" relativeHeight="251696128" behindDoc="0" locked="0" layoutInCell="1" allowOverlap="1" wp14:anchorId="03FA8FB5" wp14:editId="48D630A4">
                <wp:simplePos x="0" y="0"/>
                <wp:positionH relativeFrom="margin">
                  <wp:align>center</wp:align>
                </wp:positionH>
                <wp:positionV relativeFrom="paragraph">
                  <wp:posOffset>1815270</wp:posOffset>
                </wp:positionV>
                <wp:extent cx="210740" cy="7177405"/>
                <wp:effectExtent l="2540" t="0" r="20955" b="20955"/>
                <wp:wrapNone/>
                <wp:docPr id="299" name="Left Brace 299"/>
                <wp:cNvGraphicFramePr/>
                <a:graphic xmlns:a="http://schemas.openxmlformats.org/drawingml/2006/main">
                  <a:graphicData uri="http://schemas.microsoft.com/office/word/2010/wordprocessingShape">
                    <wps:wsp>
                      <wps:cNvSpPr/>
                      <wps:spPr>
                        <a:xfrm rot="16200000">
                          <a:off x="0" y="0"/>
                          <a:ext cx="210740" cy="7177405"/>
                        </a:xfrm>
                        <a:prstGeom prst="leftBrace">
                          <a:avLst>
                            <a:gd name="adj1" fmla="val 0"/>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4F4E6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99" o:spid="_x0000_s1026" type="#_x0000_t87" style="position:absolute;margin-left:0;margin-top:142.95pt;width:16.6pt;height:565.15pt;rotation:-90;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tl/hQIAAHwFAAAOAAAAZHJzL2Uyb0RvYy54bWysVG1v0zAQ/o7Ef7D8naWptpVVTaeyaQip&#10;2iY2tM+uY69BfuN8bVp+PWcn6QpMSCDyIbrzvT/32LPLnTVsqyA23lW8PBlxppz0deOeK/7l8ebd&#10;e84iClcL452q+F5Ffjl/+2bWhqka+7U3tQJGSVyctqHia8QwLYoo18qKeOKDcmTUHqxAUuG5qEG0&#10;lN2aYjwanRethzqAlypGOr3ujHye82utJN5pHRUyU3HqDfMf8n+V/sV8JqbPIMK6kX0b4h+6sKJx&#10;VPSQ6lqgYBtofktlGwk+eo0n0tvCa91IlWegacrRL9M8rEVQeRYCJ4YDTPH/pZW323tgTV3x8cUF&#10;Z05YWtJSaWQfQEjF0ilh1IY4JdeHcA+9FklMA+80WAaegC3PaSH0ZRxoMrbLMO8PMKsdMkmH43I0&#10;OaVlSDJNygnJZ6lG0SVLSQNE/Ki8ZUmouKF+cjs5tdguI2as675fUX8tOdPW0Oq2wrBhrUf28bH9&#10;LLfZleyzUfGhKHWSxu0GzBLujUoFjfusNIFFM5S5lUxTdWWAUdmKCymVw7IfJnunMN0Ycwjs4Plj&#10;YO+fQlWm8N8EHyJyZe/wEGwb5+G1tnE3tKw7/wGBbu4EwcrXe+JJ3jNtLgZ509BqliLivQCCnQ7p&#10;FcA7+mnj24r7XuJs7eH7a+fJn4hMVs5auoEVj982AhRn5pMjil+Up4klmJXTs8mYFDi2rI4tbmOv&#10;PO2AiEDdZTH5oxlEDd4+0WOxSFXJJJyk2hWXCINyhd3LQM+NVItFdqNrGgQu3UOQw9YTUR53TwJC&#10;z08kZt/64baKaeZUR68X37QP5xcb9LrBZHzBtVfoipP00xtyrGevl0dz/gMAAP//AwBQSwMEFAAG&#10;AAgAAAAhAI61HEvfAAAADAEAAA8AAABkcnMvZG93bnJldi54bWxMj8FOwzAMhu9IvENkJG5butGm&#10;VWk6MSS4U9h29ZqsqdYkVZNt5e0xJzja/vX5+6vNbAd21VPovZOwWibAtGu96l0n4evzbVEACxGd&#10;wsE7LeFbB9jU93cVlsrf3Ie+NrFjBHGhRAkmxrHkPLRGWwxLP2pHt5OfLEYap46rCW8EtwNfJ4ng&#10;FntHHwyO+tXo9txcLFFOWXMedu/bQ7ozB7EVuF/vUcrHh/nlGVjUc/wLw68+qUNNTkd/cSqwQcIi&#10;SwtBWQnFU5oBo0hWrHJgR9qIPAdeV/x/ifoHAAD//wMAUEsBAi0AFAAGAAgAAAAhALaDOJL+AAAA&#10;4QEAABMAAAAAAAAAAAAAAAAAAAAAAFtDb250ZW50X1R5cGVzXS54bWxQSwECLQAUAAYACAAAACEA&#10;OP0h/9YAAACUAQAACwAAAAAAAAAAAAAAAAAvAQAAX3JlbHMvLnJlbHNQSwECLQAUAAYACAAAACEA&#10;UvbZf4UCAAB8BQAADgAAAAAAAAAAAAAAAAAuAgAAZHJzL2Uyb0RvYy54bWxQSwECLQAUAAYACAAA&#10;ACEAjrUcS98AAAAMAQAADwAAAAAAAAAAAAAAAADfBAAAZHJzL2Rvd25yZXYueG1sUEsFBgAAAAAE&#10;AAQA8wAAAOsFAAAAAA==&#10;" adj="0" strokecolor="#5b9bd5 [3204]" strokeweight=".5pt">
                <v:stroke joinstyle="miter"/>
                <w10:wrap anchorx="margin"/>
              </v:shape>
            </w:pict>
          </mc:Fallback>
        </mc:AlternateContent>
      </w:r>
      <w:r w:rsidR="002D313A" w:rsidRPr="002D313A">
        <w:rPr>
          <w:rFonts w:ascii="Verdana" w:hAnsi="Verdana" w:cs="Arial"/>
          <w:noProof/>
          <w:sz w:val="22"/>
          <w:szCs w:val="22"/>
          <w:lang w:val="en-US"/>
        </w:rPr>
        <w:drawing>
          <wp:inline distT="0" distB="0" distL="0" distR="0" wp14:anchorId="7559B9CE" wp14:editId="3A30959D">
            <wp:extent cx="5943600" cy="4287520"/>
            <wp:effectExtent l="0" t="0" r="0" b="0"/>
            <wp:docPr id="296" name="Picture 4">
              <a:extLst xmlns:a="http://schemas.openxmlformats.org/drawingml/2006/main">
                <a:ext uri="{FF2B5EF4-FFF2-40B4-BE49-F238E27FC236}">
                  <a16:creationId xmlns:a16="http://schemas.microsoft.com/office/drawing/2014/main" id="{F1BF4F5D-8A59-4C85-9AFF-2CCE9BB27E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1BF4F5D-8A59-4C85-9AFF-2CCE9BB27ECD}"/>
                        </a:ext>
                      </a:extLst>
                    </pic:cNvPr>
                    <pic:cNvPicPr>
                      <a:picLocks noChangeAspect="1"/>
                    </pic:cNvPicPr>
                  </pic:nvPicPr>
                  <pic:blipFill>
                    <a:blip r:embed="rId22"/>
                    <a:stretch>
                      <a:fillRect/>
                    </a:stretch>
                  </pic:blipFill>
                  <pic:spPr>
                    <a:xfrm>
                      <a:off x="0" y="0"/>
                      <a:ext cx="5943600" cy="4287520"/>
                    </a:xfrm>
                    <a:prstGeom prst="rect">
                      <a:avLst/>
                    </a:prstGeom>
                  </pic:spPr>
                </pic:pic>
              </a:graphicData>
            </a:graphic>
          </wp:inline>
        </w:drawing>
      </w:r>
    </w:p>
    <w:p w14:paraId="7C49428E" w14:textId="587E6411" w:rsidR="002D313A" w:rsidRDefault="001C30E8" w:rsidP="002D313A">
      <w:pPr>
        <w:pStyle w:val="NormalWeb"/>
        <w:shd w:val="clear" w:color="auto" w:fill="FFFFFF"/>
        <w:spacing w:before="120" w:beforeAutospacing="0" w:after="0" w:afterAutospacing="0"/>
        <w:rPr>
          <w:rFonts w:ascii="Verdana" w:hAnsi="Verdana" w:cs="Arial"/>
          <w:sz w:val="22"/>
          <w:szCs w:val="22"/>
        </w:rPr>
      </w:pPr>
      <w:r w:rsidRPr="001C30E8">
        <w:rPr>
          <w:rFonts w:ascii="Verdana" w:hAnsi="Verdana" w:cs="Arial"/>
          <w:noProof/>
          <w:sz w:val="22"/>
          <w:szCs w:val="22"/>
        </w:rPr>
        <w:drawing>
          <wp:anchor distT="0" distB="0" distL="114300" distR="114300" simplePos="0" relativeHeight="251694080" behindDoc="0" locked="0" layoutInCell="1" allowOverlap="1" wp14:anchorId="46917122" wp14:editId="0C584052">
            <wp:simplePos x="0" y="0"/>
            <wp:positionH relativeFrom="column">
              <wp:posOffset>3103245</wp:posOffset>
            </wp:positionH>
            <wp:positionV relativeFrom="paragraph">
              <wp:posOffset>107950</wp:posOffset>
            </wp:positionV>
            <wp:extent cx="955040" cy="828040"/>
            <wp:effectExtent l="0" t="0" r="0" b="0"/>
            <wp:wrapThrough wrapText="bothSides">
              <wp:wrapPolygon edited="0">
                <wp:start x="1293" y="0"/>
                <wp:lineTo x="0" y="1491"/>
                <wp:lineTo x="0" y="20871"/>
                <wp:lineTo x="21112" y="20871"/>
                <wp:lineTo x="21112" y="1988"/>
                <wp:lineTo x="19388" y="0"/>
                <wp:lineTo x="1293" y="0"/>
              </wp:wrapPolygon>
            </wp:wrapThrough>
            <wp:docPr id="304" name="Picture 295">
              <a:extLst xmlns:a="http://schemas.openxmlformats.org/drawingml/2006/main">
                <a:ext uri="{FF2B5EF4-FFF2-40B4-BE49-F238E27FC236}">
                  <a16:creationId xmlns:a16="http://schemas.microsoft.com/office/drawing/2014/main" id="{3B4968FF-A3D1-4F82-91B0-2C6A58864E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5">
                      <a:extLst>
                        <a:ext uri="{FF2B5EF4-FFF2-40B4-BE49-F238E27FC236}">
                          <a16:creationId xmlns:a16="http://schemas.microsoft.com/office/drawing/2014/main" id="{3B4968FF-A3D1-4F82-91B0-2C6A58864EC9}"/>
                        </a:ext>
                      </a:extLst>
                    </pic:cNvPr>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969" t="-3" r="-1912" b="49539"/>
                    <a:stretch/>
                  </pic:blipFill>
                  <pic:spPr bwMode="auto">
                    <a:xfrm>
                      <a:off x="0" y="0"/>
                      <a:ext cx="955040" cy="828040"/>
                    </a:xfrm>
                    <a:prstGeom prst="rect">
                      <a:avLst/>
                    </a:prstGeom>
                    <a:noFill/>
                  </pic:spPr>
                </pic:pic>
              </a:graphicData>
            </a:graphic>
            <wp14:sizeRelH relativeFrom="page">
              <wp14:pctWidth>0</wp14:pctWidth>
            </wp14:sizeRelH>
            <wp14:sizeRelV relativeFrom="page">
              <wp14:pctHeight>0</wp14:pctHeight>
            </wp14:sizeRelV>
          </wp:anchor>
        </w:drawing>
      </w:r>
    </w:p>
    <w:p w14:paraId="3865AD4D" w14:textId="0EB9FB5D"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7AF7A3DF" w14:textId="23832C06"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5C4661F7" w14:textId="7777777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1BD5EFE6" w14:textId="1B517AAB" w:rsidR="002D313A" w:rsidRDefault="001C30E8" w:rsidP="002D313A">
      <w:pPr>
        <w:rPr>
          <w:vertAlign w:val="subscript"/>
        </w:rPr>
      </w:pPr>
      <w:r>
        <w:rPr>
          <w:noProof/>
          <w:vertAlign w:val="subscript"/>
        </w:rPr>
        <mc:AlternateContent>
          <mc:Choice Requires="wps">
            <w:drawing>
              <wp:anchor distT="0" distB="0" distL="114300" distR="114300" simplePos="0" relativeHeight="251700224" behindDoc="0" locked="0" layoutInCell="1" allowOverlap="1" wp14:anchorId="4AECE95F" wp14:editId="4AACDEDB">
                <wp:simplePos x="0" y="0"/>
                <wp:positionH relativeFrom="margin">
                  <wp:align>center</wp:align>
                </wp:positionH>
                <wp:positionV relativeFrom="paragraph">
                  <wp:posOffset>338650</wp:posOffset>
                </wp:positionV>
                <wp:extent cx="765545" cy="169722"/>
                <wp:effectExtent l="0" t="0" r="15875" b="20955"/>
                <wp:wrapNone/>
                <wp:docPr id="27" name="Freeform: Shape 27"/>
                <wp:cNvGraphicFramePr/>
                <a:graphic xmlns:a="http://schemas.openxmlformats.org/drawingml/2006/main">
                  <a:graphicData uri="http://schemas.microsoft.com/office/word/2010/wordprocessingShape">
                    <wps:wsp>
                      <wps:cNvSpPr/>
                      <wps:spPr>
                        <a:xfrm>
                          <a:off x="0" y="0"/>
                          <a:ext cx="765545" cy="169722"/>
                        </a:xfrm>
                        <a:custGeom>
                          <a:avLst/>
                          <a:gdLst>
                            <a:gd name="connsiteX0" fmla="*/ 0 w 861460"/>
                            <a:gd name="connsiteY0" fmla="*/ 135258 h 295607"/>
                            <a:gd name="connsiteX1" fmla="*/ 21265 w 861460"/>
                            <a:gd name="connsiteY1" fmla="*/ 167155 h 295607"/>
                            <a:gd name="connsiteX2" fmla="*/ 63796 w 861460"/>
                            <a:gd name="connsiteY2" fmla="*/ 177788 h 295607"/>
                            <a:gd name="connsiteX3" fmla="*/ 95693 w 861460"/>
                            <a:gd name="connsiteY3" fmla="*/ 199053 h 295607"/>
                            <a:gd name="connsiteX4" fmla="*/ 106326 w 861460"/>
                            <a:gd name="connsiteY4" fmla="*/ 156523 h 295607"/>
                            <a:gd name="connsiteX5" fmla="*/ 127591 w 861460"/>
                            <a:gd name="connsiteY5" fmla="*/ 124625 h 295607"/>
                            <a:gd name="connsiteX6" fmla="*/ 138224 w 861460"/>
                            <a:gd name="connsiteY6" fmla="*/ 167155 h 295607"/>
                            <a:gd name="connsiteX7" fmla="*/ 170121 w 861460"/>
                            <a:gd name="connsiteY7" fmla="*/ 135258 h 295607"/>
                            <a:gd name="connsiteX8" fmla="*/ 180754 w 861460"/>
                            <a:gd name="connsiteY8" fmla="*/ 188420 h 295607"/>
                            <a:gd name="connsiteX9" fmla="*/ 191386 w 861460"/>
                            <a:gd name="connsiteY9" fmla="*/ 145890 h 295607"/>
                            <a:gd name="connsiteX10" fmla="*/ 202019 w 861460"/>
                            <a:gd name="connsiteY10" fmla="*/ 113992 h 295607"/>
                            <a:gd name="connsiteX11" fmla="*/ 212651 w 861460"/>
                            <a:gd name="connsiteY11" fmla="*/ 18299 h 295607"/>
                            <a:gd name="connsiteX12" fmla="*/ 255182 w 861460"/>
                            <a:gd name="connsiteY12" fmla="*/ 82095 h 295607"/>
                            <a:gd name="connsiteX13" fmla="*/ 244549 w 861460"/>
                            <a:gd name="connsiteY13" fmla="*/ 113992 h 295607"/>
                            <a:gd name="connsiteX14" fmla="*/ 223284 w 861460"/>
                            <a:gd name="connsiteY14" fmla="*/ 39565 h 295607"/>
                            <a:gd name="connsiteX15" fmla="*/ 255182 w 861460"/>
                            <a:gd name="connsiteY15" fmla="*/ 156523 h 295607"/>
                            <a:gd name="connsiteX16" fmla="*/ 276447 w 861460"/>
                            <a:gd name="connsiteY16" fmla="*/ 209685 h 295607"/>
                            <a:gd name="connsiteX17" fmla="*/ 297712 w 861460"/>
                            <a:gd name="connsiteY17" fmla="*/ 252216 h 295607"/>
                            <a:gd name="connsiteX18" fmla="*/ 318977 w 861460"/>
                            <a:gd name="connsiteY18" fmla="*/ 220318 h 295607"/>
                            <a:gd name="connsiteX19" fmla="*/ 340242 w 861460"/>
                            <a:gd name="connsiteY19" fmla="*/ 167155 h 295607"/>
                            <a:gd name="connsiteX20" fmla="*/ 382772 w 861460"/>
                            <a:gd name="connsiteY20" fmla="*/ 7667 h 295607"/>
                            <a:gd name="connsiteX21" fmla="*/ 393405 w 861460"/>
                            <a:gd name="connsiteY21" fmla="*/ 135258 h 295607"/>
                            <a:gd name="connsiteX22" fmla="*/ 425303 w 861460"/>
                            <a:gd name="connsiteY22" fmla="*/ 252216 h 295607"/>
                            <a:gd name="connsiteX23" fmla="*/ 446568 w 861460"/>
                            <a:gd name="connsiteY23" fmla="*/ 145890 h 295607"/>
                            <a:gd name="connsiteX24" fmla="*/ 467833 w 861460"/>
                            <a:gd name="connsiteY24" fmla="*/ 220318 h 295607"/>
                            <a:gd name="connsiteX25" fmla="*/ 478465 w 861460"/>
                            <a:gd name="connsiteY25" fmla="*/ 252216 h 295607"/>
                            <a:gd name="connsiteX26" fmla="*/ 489098 w 861460"/>
                            <a:gd name="connsiteY26" fmla="*/ 167155 h 295607"/>
                            <a:gd name="connsiteX27" fmla="*/ 499731 w 861460"/>
                            <a:gd name="connsiteY27" fmla="*/ 135258 h 295607"/>
                            <a:gd name="connsiteX28" fmla="*/ 510363 w 861460"/>
                            <a:gd name="connsiteY28" fmla="*/ 188420 h 295607"/>
                            <a:gd name="connsiteX29" fmla="*/ 520996 w 861460"/>
                            <a:gd name="connsiteY29" fmla="*/ 220318 h 295607"/>
                            <a:gd name="connsiteX30" fmla="*/ 552893 w 861460"/>
                            <a:gd name="connsiteY30" fmla="*/ 199053 h 295607"/>
                            <a:gd name="connsiteX31" fmla="*/ 574158 w 861460"/>
                            <a:gd name="connsiteY31" fmla="*/ 113992 h 295607"/>
                            <a:gd name="connsiteX32" fmla="*/ 584791 w 861460"/>
                            <a:gd name="connsiteY32" fmla="*/ 188420 h 295607"/>
                            <a:gd name="connsiteX33" fmla="*/ 606056 w 861460"/>
                            <a:gd name="connsiteY33" fmla="*/ 230951 h 295607"/>
                            <a:gd name="connsiteX34" fmla="*/ 616689 w 861460"/>
                            <a:gd name="connsiteY34" fmla="*/ 177788 h 295607"/>
                            <a:gd name="connsiteX35" fmla="*/ 648586 w 861460"/>
                            <a:gd name="connsiteY35" fmla="*/ 156523 h 295607"/>
                            <a:gd name="connsiteX36" fmla="*/ 669851 w 861460"/>
                            <a:gd name="connsiteY36" fmla="*/ 103360 h 295607"/>
                            <a:gd name="connsiteX37" fmla="*/ 701749 w 861460"/>
                            <a:gd name="connsiteY37" fmla="*/ 167155 h 295607"/>
                            <a:gd name="connsiteX38" fmla="*/ 712382 w 861460"/>
                            <a:gd name="connsiteY38" fmla="*/ 82095 h 295607"/>
                            <a:gd name="connsiteX39" fmla="*/ 744279 w 861460"/>
                            <a:gd name="connsiteY39" fmla="*/ 103360 h 295607"/>
                            <a:gd name="connsiteX40" fmla="*/ 786810 w 861460"/>
                            <a:gd name="connsiteY40" fmla="*/ 92727 h 295607"/>
                            <a:gd name="connsiteX41" fmla="*/ 818707 w 861460"/>
                            <a:gd name="connsiteY41" fmla="*/ 103360 h 295607"/>
                            <a:gd name="connsiteX42" fmla="*/ 829340 w 861460"/>
                            <a:gd name="connsiteY42" fmla="*/ 28932 h 295607"/>
                            <a:gd name="connsiteX43" fmla="*/ 839972 w 861460"/>
                            <a:gd name="connsiteY43" fmla="*/ 60830 h 295607"/>
                            <a:gd name="connsiteX44" fmla="*/ 861238 w 861460"/>
                            <a:gd name="connsiteY44" fmla="*/ 113992 h 2956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861460" h="295607">
                              <a:moveTo>
                                <a:pt x="0" y="135258"/>
                              </a:moveTo>
                              <a:cubicBezTo>
                                <a:pt x="7088" y="145890"/>
                                <a:pt x="8735" y="164649"/>
                                <a:pt x="21265" y="167155"/>
                              </a:cubicBezTo>
                              <a:cubicBezTo>
                                <a:pt x="75248" y="177951"/>
                                <a:pt x="37931" y="100195"/>
                                <a:pt x="63796" y="177788"/>
                              </a:cubicBezTo>
                              <a:cubicBezTo>
                                <a:pt x="90168" y="98667"/>
                                <a:pt x="53739" y="185068"/>
                                <a:pt x="95693" y="199053"/>
                              </a:cubicBezTo>
                              <a:cubicBezTo>
                                <a:pt x="109556" y="203674"/>
                                <a:pt x="100570" y="169954"/>
                                <a:pt x="106326" y="156523"/>
                              </a:cubicBezTo>
                              <a:cubicBezTo>
                                <a:pt x="111360" y="144777"/>
                                <a:pt x="120503" y="135258"/>
                                <a:pt x="127591" y="124625"/>
                              </a:cubicBezTo>
                              <a:cubicBezTo>
                                <a:pt x="131135" y="138802"/>
                                <a:pt x="124047" y="163611"/>
                                <a:pt x="138224" y="167155"/>
                              </a:cubicBezTo>
                              <a:cubicBezTo>
                                <a:pt x="152811" y="170802"/>
                                <a:pt x="156672" y="128534"/>
                                <a:pt x="170121" y="135258"/>
                              </a:cubicBezTo>
                              <a:cubicBezTo>
                                <a:pt x="186285" y="143340"/>
                                <a:pt x="177210" y="170699"/>
                                <a:pt x="180754" y="188420"/>
                              </a:cubicBezTo>
                              <a:cubicBezTo>
                                <a:pt x="184298" y="174243"/>
                                <a:pt x="187372" y="159941"/>
                                <a:pt x="191386" y="145890"/>
                              </a:cubicBezTo>
                              <a:cubicBezTo>
                                <a:pt x="194465" y="135113"/>
                                <a:pt x="200176" y="125047"/>
                                <a:pt x="202019" y="113992"/>
                              </a:cubicBezTo>
                              <a:cubicBezTo>
                                <a:pt x="207295" y="82335"/>
                                <a:pt x="209107" y="50197"/>
                                <a:pt x="212651" y="18299"/>
                              </a:cubicBezTo>
                              <a:cubicBezTo>
                                <a:pt x="231829" y="37477"/>
                                <a:pt x="255182" y="51320"/>
                                <a:pt x="255182" y="82095"/>
                              </a:cubicBezTo>
                              <a:cubicBezTo>
                                <a:pt x="255182" y="93303"/>
                                <a:pt x="248093" y="103360"/>
                                <a:pt x="244549" y="113992"/>
                              </a:cubicBezTo>
                              <a:cubicBezTo>
                                <a:pt x="237461" y="89183"/>
                                <a:pt x="226133" y="13921"/>
                                <a:pt x="223284" y="39565"/>
                              </a:cubicBezTo>
                              <a:cubicBezTo>
                                <a:pt x="189636" y="342411"/>
                                <a:pt x="228090" y="224253"/>
                                <a:pt x="255182" y="156523"/>
                              </a:cubicBezTo>
                              <a:cubicBezTo>
                                <a:pt x="262270" y="174244"/>
                                <a:pt x="268696" y="192244"/>
                                <a:pt x="276447" y="209685"/>
                              </a:cubicBezTo>
                              <a:cubicBezTo>
                                <a:pt x="282884" y="224169"/>
                                <a:pt x="282335" y="248372"/>
                                <a:pt x="297712" y="252216"/>
                              </a:cubicBezTo>
                              <a:cubicBezTo>
                                <a:pt x="310109" y="255315"/>
                                <a:pt x="313262" y="231748"/>
                                <a:pt x="318977" y="220318"/>
                              </a:cubicBezTo>
                              <a:cubicBezTo>
                                <a:pt x="327512" y="203247"/>
                                <a:pt x="333154" y="184876"/>
                                <a:pt x="340242" y="167155"/>
                              </a:cubicBezTo>
                              <a:cubicBezTo>
                                <a:pt x="433395" y="229256"/>
                                <a:pt x="319267" y="166429"/>
                                <a:pt x="382772" y="7667"/>
                              </a:cubicBezTo>
                              <a:cubicBezTo>
                                <a:pt x="398622" y="-31958"/>
                                <a:pt x="388937" y="92815"/>
                                <a:pt x="393405" y="135258"/>
                              </a:cubicBezTo>
                              <a:cubicBezTo>
                                <a:pt x="401988" y="216792"/>
                                <a:pt x="395545" y="192699"/>
                                <a:pt x="425303" y="252216"/>
                              </a:cubicBezTo>
                              <a:cubicBezTo>
                                <a:pt x="454316" y="368274"/>
                                <a:pt x="413390" y="223304"/>
                                <a:pt x="446568" y="145890"/>
                              </a:cubicBezTo>
                              <a:cubicBezTo>
                                <a:pt x="456732" y="122174"/>
                                <a:pt x="460419" y="195604"/>
                                <a:pt x="467833" y="220318"/>
                              </a:cubicBezTo>
                              <a:cubicBezTo>
                                <a:pt x="471053" y="231053"/>
                                <a:pt x="474921" y="241583"/>
                                <a:pt x="478465" y="252216"/>
                              </a:cubicBezTo>
                              <a:cubicBezTo>
                                <a:pt x="482009" y="223862"/>
                                <a:pt x="483986" y="195268"/>
                                <a:pt x="489098" y="167155"/>
                              </a:cubicBezTo>
                              <a:cubicBezTo>
                                <a:pt x="491103" y="156128"/>
                                <a:pt x="491806" y="127333"/>
                                <a:pt x="499731" y="135258"/>
                              </a:cubicBezTo>
                              <a:cubicBezTo>
                                <a:pt x="512510" y="148037"/>
                                <a:pt x="505980" y="170888"/>
                                <a:pt x="510363" y="188420"/>
                              </a:cubicBezTo>
                              <a:cubicBezTo>
                                <a:pt x="513081" y="199293"/>
                                <a:pt x="517452" y="209685"/>
                                <a:pt x="520996" y="220318"/>
                              </a:cubicBezTo>
                              <a:cubicBezTo>
                                <a:pt x="531628" y="213230"/>
                                <a:pt x="544910" y="209031"/>
                                <a:pt x="552893" y="199053"/>
                              </a:cubicBezTo>
                              <a:cubicBezTo>
                                <a:pt x="561613" y="188153"/>
                                <a:pt x="573628" y="116643"/>
                                <a:pt x="574158" y="113992"/>
                              </a:cubicBezTo>
                              <a:cubicBezTo>
                                <a:pt x="577702" y="138801"/>
                                <a:pt x="578197" y="164242"/>
                                <a:pt x="584791" y="188420"/>
                              </a:cubicBezTo>
                              <a:cubicBezTo>
                                <a:pt x="588961" y="203712"/>
                                <a:pt x="591019" y="235963"/>
                                <a:pt x="606056" y="230951"/>
                              </a:cubicBezTo>
                              <a:cubicBezTo>
                                <a:pt x="623201" y="225236"/>
                                <a:pt x="607723" y="193479"/>
                                <a:pt x="616689" y="177788"/>
                              </a:cubicBezTo>
                              <a:cubicBezTo>
                                <a:pt x="623029" y="166693"/>
                                <a:pt x="637954" y="163611"/>
                                <a:pt x="648586" y="156523"/>
                              </a:cubicBezTo>
                              <a:cubicBezTo>
                                <a:pt x="655674" y="138802"/>
                                <a:pt x="651136" y="99617"/>
                                <a:pt x="669851" y="103360"/>
                              </a:cubicBezTo>
                              <a:cubicBezTo>
                                <a:pt x="693164" y="108022"/>
                                <a:pt x="680484" y="177787"/>
                                <a:pt x="701749" y="167155"/>
                              </a:cubicBezTo>
                              <a:cubicBezTo>
                                <a:pt x="727306" y="154377"/>
                                <a:pt x="708838" y="110448"/>
                                <a:pt x="712382" y="82095"/>
                              </a:cubicBezTo>
                              <a:cubicBezTo>
                                <a:pt x="723014" y="89183"/>
                                <a:pt x="731629" y="101553"/>
                                <a:pt x="744279" y="103360"/>
                              </a:cubicBezTo>
                              <a:cubicBezTo>
                                <a:pt x="758745" y="105427"/>
                                <a:pt x="772197" y="92727"/>
                                <a:pt x="786810" y="92727"/>
                              </a:cubicBezTo>
                              <a:cubicBezTo>
                                <a:pt x="798018" y="92727"/>
                                <a:pt x="808075" y="99816"/>
                                <a:pt x="818707" y="103360"/>
                              </a:cubicBezTo>
                              <a:cubicBezTo>
                                <a:pt x="822251" y="78551"/>
                                <a:pt x="818132" y="51347"/>
                                <a:pt x="829340" y="28932"/>
                              </a:cubicBezTo>
                              <a:cubicBezTo>
                                <a:pt x="834352" y="18907"/>
                                <a:pt x="834960" y="50806"/>
                                <a:pt x="839972" y="60830"/>
                              </a:cubicBezTo>
                              <a:cubicBezTo>
                                <a:pt x="865170" y="111225"/>
                                <a:pt x="861238" y="72959"/>
                                <a:pt x="861238" y="11399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C61C9" id="Freeform: Shape 27" o:spid="_x0000_s1026" style="position:absolute;margin-left:0;margin-top:26.65pt;width:60.3pt;height:13.35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861460,295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OJsPgwAAOg2AAAOAAAAZHJzL2Uyb0RvYy54bWysW9+P3LYRfi/Q/0HYxwLJib+pQ86Bm8JF&#10;gSAJmhRJH+U9rW+B3dVWK/vs/PX9yJH2hmsXJIPm4bIy9XE45Mxwhp/4zbcfj4fmwzBd9uPpYSO+&#10;bjfNcNqOj/vTu4fNv35585XfNJe5Pz32h/E0PGw+DZfNt6/+/Kdvns/3gxyfxsPjMDXo5HS5fz4/&#10;bJ7m+Xx/d3fZPg3H/vL1eB5OaNyN07Gf8Ti9u3uc+mf0fjzcyba1d8/j9Hiexu1wueBf/0aNm1ex&#10;/91u2M4/7naXYW4ODxuMbY5/p/j3bfh79+qb/v7d1J+f9ttlGP0fGMWx358g9NrV3/q5b95P+8+6&#10;Ou6303gZd/PX2/F4N+52++0QdYA2or3R5uen/jxEXTA5l/N1mi7/v263P3z4aWr2jw8b6TbNqT9i&#10;jd5MwxBm/L6JA2jQgml6Pl/u8fbP55+m5emCn0Hnj7vpGP4PbZqPcWo/Xad2+Dg3W/yjs8Zos2m2&#10;aBK2c1KGPu9ewNv3l/nvwxg76j98f5lpZR7xK87r4zK47Xg6Xfbz8BtWc3c8YLH+cte0zXPjrdB2&#10;XdDbt//N3xbKSOObp0Z2xrZROSzcLeQ3wQRIIa3JCuEIYZ0wJitEMiFWuc5mhXCEcM75vCaKCYHK&#10;ncoK4QjRda1RWU00EyJaq2RelQRirJF5KTCh66oL6UwnsrqkEG1lflUsl6K8lDorJYGUrT0c7kUX&#10;1wqZ1yWBlJkxAvCLFN86k9clhXgt2+zqd1xKJ5TPr34C0cZ3eSmCu7FsETK77MIkGCFU18msNoJ7&#10;cvT9/NIkGOFl1+XFcF+WxgCVV4djvGy7vDUL7s1Sa6MLZo1jSmeN+7OUSvq8qQmOUQhOBepwhy6d&#10;NY4RZaFGcJeWzmrt8quTYNrO+gJ9uFPLzjlRYAUJxkgpbN7auFsr4SEprw/HSNkClpfDHVvpVuoC&#10;fTimdOvkwQBB2rm8HMkxzlqX1UbyUKA66JPPAxJMYbaBhOglTmtpVJvfpROMLLMCyR1ba2usz1pB&#10;ghFloVpyx9bWeVWgD8cUWpvknq2dh0Z5fTimdN64Z2tsVl3BvHFMqVVzz9Zd51R+6wmp+8seX5YW&#10;SO7ZRrTKFqwPxwhflBhI7tkG+1VJissxhXaguGcbI31JlssxhWmu4vHAOC1QSeSKjwRTuJkqHg+M&#10;164g000wheujeDywrW1NPnNLMFIhBxHZOKq4b1thrc8nIQmmtNbhvm21NwWZqOKYwuxAcd+2tvOY&#10;g6wdcAxcTtl8yqu4b6NIcAXJW4IpjDuK+zZSEGyoeX04piwXVdy1ndbSFZgBxxROm+au7bz1In9G&#10;kGA66WQ+O9A8GnjhXZvPqRJMqTo8GqC2QBqSXR3NMSEe5usezYOBR6lUkFIlGNt6lbdpzWMBzm1g&#10;bHltOOYLMRRHSe/Ww6L+aT0/2n48LQdI+NX04VCyjed05/ESzqr4aRJOptZHHBfR6RRQ4fQpA4YR&#10;cLCoAmOVOHg9FyuTjPXiYFUlGTPKwboKjJDJwaYKjDjIwbYKjIDIwfH8DqtfNmGIWBzsqyQjDnFw&#10;VwUO5xAcjecqG7s1sjorEzdmhucq6TeGhiOFKviNqaHqr4LfGJuos7ZQyCczX2dv4sbg8Fw1+BuT&#10;E3U2J26MDs810kPBy3XHcxX8xupQ2VbBb6zueupf5qyh7kwGX2d1oQRN4HVWFyrLBF5ndfLG6vBc&#10;NXU3VkckTHGcC+VdMvg6qwtVWwKvs7pQjHE4nmt0D/VSAq+zulAGJfC6WBeqmwReZ3WhaEngdVYX&#10;apEEXmd1oSxJ4HVWFyqHBF4X60IRkcDrrC4UBwm8zupC/s7heK6xupCXJ/A6qwvpdgKvs7qQRifw&#10;OqsLKXUCT6yOwsaSCU8gxQMdfoh0+LxpQIdPmwZ0+NswX/39uZ9DAr3+bJ4fNgu52jyBJybSNLQe&#10;xw/DL2N8b35hfunAc5n6l1e279/ut38dfucA13qyGDpUXMTHvrxbPEFYbXU0BIwsNkVCJqpLte26&#10;yomAL4ozUi/ynMOhBZcH7nUJO6IFrRS9bhUYiVkSGAnXYoFdKywJ7DwOm7k8o9xi7sKbFm/R1EcF&#10;I0dL8iL3WixP4CjGUATAWb110QhWLaCXceQiYOA7c9MYGFuSGemRcpkoxsC7B+sToEhcoqWQrWnJ&#10;sl/M4jqgyN8SUgZetlymglAKlKAafRtd7aVb3WqKY8IqC16OTS1eB5tLMiNLWy4TZ4qB4wt6wm5v&#10;ZBosLwUAIb3BHsBlRm6XkPFwtlymt+iNkFqh6E+7dXIpKjAgrGjSGJleQsaD2gqZWnarl2iJuMRV&#10;gVuuepquQ8jkjZH3XUYb+NxymV1gItYZwtrybvGZj3CLaUoTlpbJJBKYkJHbLZYpW4dQFpFeKlhT&#10;0msn8GFIWGuDYJBKDJ+CLHYQWN5ygSDPlrxKOThKIjCSvyRQKErSV3sminMZKBy8XOBLp50Cn5QI&#10;1L7tFseMB5FpY+CIo0Q6aSkXCc0sTY7vhE9FSiuW3AorRZXEVcfIFkeJkQQuFggaEz5OQBhr6uxS&#10;QkkKTXB6cGqJki+zQ0e+xTKllXINpA5CE2eX1ttusdYOUtPGyCLH0YIJATlcLtNLuDEhoaZNnF2S&#10;AQdzxQYXHJTbcmSUCRkpwmKZSuCTNDID2KCiqntdMQUztRTxpMKpdLKBEbu8jDaQxuUysScsZxXY&#10;wWTq7EphEEvw9tojKDA9iWmOMivTAkRWGN0y2k5iA+Xdik5i545h31qExqQxss6xMZDJ5VoiHQjk&#10;LRbsK4VkI508j7Nakthhy0kCExHQNJq6rUQjji3JFj4WcF1iI1A/fp0X9jaom24lREZHmcSVFquJ&#10;KKKWwxdlMVWJL2gEg6tzIjyljZGYJj0j31wh07qlABT4LOJGpm31cqCCWccDX0wiqUnP+KVDuUwn&#10;8IUcIeE0aZzRYGzCBwHROcEWJkGICGtqrHNODb5ldU6cn8MVmdEiCMDCYrfQEyEpbQzkNTXWpUC6&#10;E+ArCGlwbJ92i3jfrtu0g0slMiORTcg6u0U0ADtNSOxZcAymp2lN55fGUEskAyJSm5B1KZARqvXL&#10;Fo/PxbBPcpmwKbMEvmsMX6MiEdxRJvHWARmqr2xtgviKXI+QCK10YnLtVmPql40MOxoKFT6gSHaT&#10;nnXlAtYQW/I6QyK1W+PUOiABujbNA4n4JmRd2mVQISB3jvE0pO6pKs6HbIuCLXbWxKiJBF9Hi48S&#10;y+cWEXXJSuDYIDeT6cPMLjFBKoNsgjcSIR5lEs9dLNMio4Fy0e0RNpGjsCXDV8duOdwU4PJcsqkQ&#10;OU561pWbkNkuGSZWDN/5JjJR4a6b52dlERHlJLOu/MN33aHOvK5nMrdIlFEcxkZ890EH56tNE2dO&#10;wGsGWuQqUAyHAgsShVgq0rd6SZTiFwNJvCD+nJB1oQ9ksFqjG3a1NHsPoWc5+kKA1GkuRFx6lBkp&#10;8mILgoW04fNIbByf5dL4KsiuK93iO/NkpYlWX+YnfGRQLtJ4BLcFaUDOcwOCya7OGcnxpC0y7BF4&#10;bStaS4f4jfQwKHkFrhbiUWU7Gk3XeSQSzIOIa/8jOqL+x44Skc6jBrjpFbE3tmEPSJNPYt1jWyTT&#10;A65IRa80tjwaKoriZE7R1i2HJwbapipG/j3iIq1eLhBut9YnAklQkkES3R57DfVvEnlY2/+s+6By&#10;OB+Mul8PCuM8vNzfOI1v9odDmJ9waYSuicRf86fDEI4LD6d/DjvcOgEDLyMdH+/7DN8dpuZDj6PJ&#10;frsdTrOgpqf+caB/Ni3+W6bhiogjiR2GnncQfO176SDcJfq8b1q+5f0AHeJ1oSuYvhO4ikkHRuAr&#10;IkoeT/MVfNyfxulLmh2g1SKZ3l8niaYmzNLb8fET7uRMI11Wupy3b/bTZf6+v8w/9RMuvCARwI2r&#10;+Uf82R1GnM7iGDb+2jRP4/T7l/49vI9LQ2jdNM+47fSwufznfT8Nm+bwjxOuE3U4ukO3c3zQxmFz&#10;bSbe8pa3nN4fvxuxTPAijC7+DO/Ph/XnbhqPv+Ji1usgFU39aQvZ+L5intaH72Y8owkXjbbD69fx&#10;N65EwaS+P/183obOw6yeofkvH3/tp3MTfj5sZtwo+mFcb0b19+tdoWCX13cD8jS+fj+Pu324SBTt&#10;kOZ1eXi+nKPhLFe/wn0t/hzfermg9uq/AAAA//8DAFBLAwQUAAYACAAAACEAAE3mF9sAAAAGAQAA&#10;DwAAAGRycy9kb3ducmV2LnhtbEyPT0vDQBTE74LfYXmCN7ubBEuJeSkqFARP1oLXTfblD82+Ddlt&#10;u/rp3Z70OMww85tqG+0kzrT40TFCtlIgiFtnRu4RDp+7hw0IHzQbPTkmhG/ysK1vbypdGnfhDzrv&#10;Qy9SCftSIwwhzKWUvh3Iar9yM3HyOrdYHZJcemkWfUnldpK5Umtp9chpYdAzvQ7UHvcni/AT8+OX&#10;ftkV2bw0WdfFd//WNYj3d/H5CUSgGP7CcMVP6FAnpsad2HgxIaQjAeGxKEBc3VytQTQIG6VA1pX8&#10;j1//AgAA//8DAFBLAQItABQABgAIAAAAIQC2gziS/gAAAOEBAAATAAAAAAAAAAAAAAAAAAAAAABb&#10;Q29udGVudF9UeXBlc10ueG1sUEsBAi0AFAAGAAgAAAAhADj9If/WAAAAlAEAAAsAAAAAAAAAAAAA&#10;AAAALwEAAF9yZWxzLy5yZWxzUEsBAi0AFAAGAAgAAAAhAG4I4mw+DAAA6DYAAA4AAAAAAAAAAAAA&#10;AAAALgIAAGRycy9lMm9Eb2MueG1sUEsBAi0AFAAGAAgAAAAhAABN5hfbAAAABgEAAA8AAAAAAAAA&#10;AAAAAAAAmA4AAGRycy9kb3ducmV2LnhtbFBLBQYAAAAABAAEAPMAAACgDwAAAAA=&#10;" path="m,135258v7088,10632,8735,29391,21265,31897c75248,177951,37931,100195,63796,177788v26372,-79121,-10057,7280,31897,21265c109556,203674,100570,169954,106326,156523v5034,-11746,14177,-21265,21265,-31898c131135,138802,124047,163611,138224,167155v14587,3647,18448,-38621,31897,-31897c186285,143340,177210,170699,180754,188420v3544,-14177,6618,-28479,10632,-42530c194465,135113,200176,125047,202019,113992v5276,-31657,7088,-63795,10632,-95693c231829,37477,255182,51320,255182,82095v,11208,-7089,21265,-10633,31897c237461,89183,226133,13921,223284,39565v-33648,302846,4806,184688,31898,116958c262270,174244,268696,192244,276447,209685v6437,14484,5888,38687,21265,42531c310109,255315,313262,231748,318977,220318v8535,-17071,14177,-35442,21265,-53163c433395,229256,319267,166429,382772,7667v15850,-39625,6165,85148,10633,127591c401988,216792,395545,192699,425303,252216v29013,116058,-11913,-28912,21265,-106326c456732,122174,460419,195604,467833,220318v3220,10735,7088,21265,10632,31898c482009,223862,483986,195268,489098,167155v2005,-11027,2708,-39822,10633,-31897c512510,148037,505980,170888,510363,188420v2718,10873,7089,21265,10633,31898c531628,213230,544910,209031,552893,199053v8720,-10900,20735,-82410,21265,-85061c577702,138801,578197,164242,584791,188420v4170,15292,6228,47543,21265,42531c623201,225236,607723,193479,616689,177788v6340,-11095,21265,-14177,31897,-21265c655674,138802,651136,99617,669851,103360v23313,4662,10633,74427,31898,63795c727306,154377,708838,110448,712382,82095v10632,7088,19247,19458,31897,21265c758745,105427,772197,92727,786810,92727v11208,,21265,7089,31897,10633c822251,78551,818132,51347,829340,28932v5012,-10025,5620,21874,10632,31898c865170,111225,861238,72959,861238,113992e" filled="f" strokecolor="#1f4d78 [1604]" strokeweight="1pt">
                <v:stroke joinstyle="miter"/>
                <v:path arrowok="t" o:connecttype="custom" o:connectlocs="0,77658;18897,95972;56693,102077;85039,114286;94488,89867;113385,71553;122834,95972;151180,77658;160629,108181;170077,83762;179526,65448;188974,10506;226770,47135;217321,65448;198424,22716;226770,89867;245667,120390;264565,144809;283462,126495;302359,95972;340154,4402;349603,77658;377950,144809;396847,83762;415744,126495;425193,144809;434642,95972;444091,77658;453539,108181;462988,126495;491334,114286;510231,65448;519680,108181;538578,132600;548027,102077;576372,89867;595270,59344;623616,95972;633065,47135;661411,59344;699207,53239;727552,59344;737001,16611;746449,34925;765348,65448" o:connectangles="0,0,0,0,0,0,0,0,0,0,0,0,0,0,0,0,0,0,0,0,0,0,0,0,0,0,0,0,0,0,0,0,0,0,0,0,0,0,0,0,0,0,0,0,0"/>
                <w10:wrap anchorx="margin"/>
              </v:shape>
            </w:pict>
          </mc:Fallback>
        </mc:AlternateContent>
      </w:r>
      <w:r w:rsidRPr="001C30E8">
        <w:rPr>
          <w:rFonts w:cs="Arial"/>
          <w:noProof/>
        </w:rPr>
        <mc:AlternateContent>
          <mc:Choice Requires="wps">
            <w:drawing>
              <wp:anchor distT="0" distB="0" distL="114300" distR="114300" simplePos="0" relativeHeight="251698176" behindDoc="0" locked="0" layoutInCell="1" allowOverlap="1" wp14:anchorId="5326E467" wp14:editId="50E27025">
                <wp:simplePos x="0" y="0"/>
                <wp:positionH relativeFrom="margin">
                  <wp:posOffset>2488223</wp:posOffset>
                </wp:positionH>
                <wp:positionV relativeFrom="paragraph">
                  <wp:posOffset>277104</wp:posOffset>
                </wp:positionV>
                <wp:extent cx="914400" cy="276063"/>
                <wp:effectExtent l="0" t="0" r="19050" b="10160"/>
                <wp:wrapNone/>
                <wp:docPr id="297" name="Rectangle 297"/>
                <wp:cNvGraphicFramePr/>
                <a:graphic xmlns:a="http://schemas.openxmlformats.org/drawingml/2006/main">
                  <a:graphicData uri="http://schemas.microsoft.com/office/word/2010/wordprocessingShape">
                    <wps:wsp>
                      <wps:cNvSpPr/>
                      <wps:spPr>
                        <a:xfrm>
                          <a:off x="0" y="0"/>
                          <a:ext cx="914400" cy="276063"/>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71FE2" id="Rectangle 297" o:spid="_x0000_s1026" style="position:absolute;margin-left:195.9pt;margin-top:21.8pt;width:1in;height:21.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4DUiwIAAIsFAAAOAAAAZHJzL2Uyb0RvYy54bWysVNtuHCEMfa/Uf0C8NzO7zXWU2WiVKFWl&#10;KImSVHkmDOwgAabA7uz262uYS1ZJ1EpV54EBbB/bB9vnF1ujyUb4oMDWdHZQUiIsh0bZVU1/PF1/&#10;OaUkRGYbpsGKmu5EoBeLz5/OO1eJObSgG+EJgthQda6mbYyuKorAW2FYOAAnLAoleMMiHv2qaDzr&#10;EN3oYl6Wx0UHvnEeuAgBb696IV1kfCkFj3dSBhGJrinGFvPq8/qS1mJxzqqVZ65VfAiD/UMUhimL&#10;TieoKxYZWXv1Dsoo7iGAjAccTAFSKi5yDpjNrHyTzWPLnMi5IDnBTTSF/wfLbzf3nqimpvOzE0os&#10;M/hID0gbsystSLpEijoXKtR8dPd+OAXcpny30pv0x0zINtO6m2gV20g4Xp7NDg9LJJ+jaH5yXB5/&#10;TZjFq7HzIX4TYEja1NSj+0wm29yE2KuOKsmXhWulNd6zStu0BtCqSXf5kEpHXGpPNgwfnXEubJwN&#10;Hvc00X+yLlJufTZ5F3da9MgPQiIxGP88B5NL8j1udtmyRvTujkr8RmdjJDlZbREwaUsMdMKe/Qm7&#10;T33QT6YiV/RkXP7deLLInsHGydgoC/4jAD2xJXv9kaSemsTSCzQ7LBsPfT8Fx68VPt0NC/GeeWwg&#10;fG0cCvEOF6mhqykMO0pa8L8+uk/6WNcopaTDhqxp+LlmXlCiv1us+FxF2MH5cHh0Mkcffl/ysi+x&#10;a3MJ+PwzHD+O523Sj3rcSg/mGWfHMnlFEbMcfdeURz8eLmM/KHD6cLFcZjXsWsfijX10PIEnVlNp&#10;Pm2fmXdD/UYs/FsYm5dVb8q4102WFpbrCFLlGn/ldeAbOz4XzjCd0kjZP2et1xm6+A0AAP//AwBQ&#10;SwMEFAAGAAgAAAAhAFHOVH/cAAAACQEAAA8AAABkcnMvZG93bnJldi54bWxMj8FOwzAQRO9I/IO1&#10;SNyoE0JKCHEqhMQdSmmv23ibRMR2lHXj8PeYEz3u7GjmTbVZzCBmmrh3VkG6SkCQbZzubatg9/l2&#10;V4Bgj1bj4Cwp+CGGTX19VWGpXbAfNG99K2KI5RIVdN6PpZTcdGSQV24kG38nNxn08ZxaqScMMdwM&#10;8j5J1tJgb2NDhyO9dtR8b89GgQ8hn7k56NOumML7fs9feGClbm+Wl2cQnhb/b4Y//IgOdWQ6urPV&#10;LAYF2VMa0b2Ch2wNIhryLI/CUUHxmIKsK3m5oP4FAAD//wMAUEsBAi0AFAAGAAgAAAAhALaDOJL+&#10;AAAA4QEAABMAAAAAAAAAAAAAAAAAAAAAAFtDb250ZW50X1R5cGVzXS54bWxQSwECLQAUAAYACAAA&#10;ACEAOP0h/9YAAACUAQAACwAAAAAAAAAAAAAAAAAvAQAAX3JlbHMvLnJlbHNQSwECLQAUAAYACAAA&#10;ACEAMQ+A1IsCAACLBQAADgAAAAAAAAAAAAAAAAAuAgAAZHJzL2Uyb0RvYy54bWxQSwECLQAUAAYA&#10;CAAAACEAUc5Uf9wAAAAJAQAADwAAAAAAAAAAAAAAAADlBAAAZHJzL2Rvd25yZXYueG1sUEsFBgAA&#10;AAAEAAQA8wAAAO4FAAAAAA==&#10;" filled="f" strokecolor="#5b9bd5 [3204]" strokeweight="1pt">
                <w10:wrap anchorx="margin"/>
              </v:rect>
            </w:pict>
          </mc:Fallback>
        </mc:AlternateContent>
      </w:r>
    </w:p>
    <w:p w14:paraId="3DD57DBE" w14:textId="3AD02A7B" w:rsidR="001C30E8" w:rsidRDefault="001C30E8" w:rsidP="002D313A">
      <w:pPr>
        <w:rPr>
          <w:vertAlign w:val="subscript"/>
        </w:rPr>
      </w:pPr>
      <w:r>
        <w:rPr>
          <w:vertAlign w:val="subscript"/>
        </w:rPr>
        <w:tab/>
      </w:r>
      <w:r>
        <w:rPr>
          <w:vertAlign w:val="subscript"/>
        </w:rPr>
        <w:tab/>
      </w:r>
      <w:r>
        <w:rPr>
          <w:vertAlign w:val="subscript"/>
        </w:rPr>
        <w:tab/>
      </w:r>
      <w:r>
        <w:rPr>
          <w:vertAlign w:val="subscript"/>
        </w:rPr>
        <w:tab/>
      </w:r>
      <w:r>
        <w:rPr>
          <w:vertAlign w:val="subscript"/>
        </w:rPr>
        <w:tab/>
      </w:r>
      <w:r>
        <w:rPr>
          <w:vertAlign w:val="subscript"/>
        </w:rPr>
        <w:tab/>
      </w:r>
    </w:p>
    <w:p w14:paraId="070E6CEE" w14:textId="779E7A6A" w:rsidR="001C30E8" w:rsidRDefault="002D167C" w:rsidP="002D313A">
      <w:pPr>
        <w:rPr>
          <w:vertAlign w:val="subscript"/>
        </w:rPr>
      </w:pPr>
      <w:r>
        <w:rPr>
          <w:vertAlign w:val="subscript"/>
        </w:rPr>
        <w:tab/>
      </w:r>
      <w:r>
        <w:rPr>
          <w:vertAlign w:val="subscript"/>
        </w:rPr>
        <w:tab/>
      </w:r>
      <w:r>
        <w:rPr>
          <w:vertAlign w:val="subscript"/>
        </w:rPr>
        <w:tab/>
      </w:r>
      <w:r>
        <w:rPr>
          <w:vertAlign w:val="subscript"/>
        </w:rPr>
        <w:tab/>
      </w:r>
      <w:r>
        <w:rPr>
          <w:vertAlign w:val="subscript"/>
        </w:rPr>
        <w:tab/>
        <w:t>Final Predictive model</w:t>
      </w:r>
    </w:p>
    <w:p w14:paraId="556F7C34" w14:textId="1FFE35D7" w:rsidR="001C30E8" w:rsidRDefault="001C30E8" w:rsidP="001C30E8">
      <w:pPr>
        <w:pStyle w:val="Heading3"/>
        <w:numPr>
          <w:ilvl w:val="0"/>
          <w:numId w:val="0"/>
        </w:numPr>
        <w:shd w:val="clear" w:color="auto" w:fill="FFFFFF"/>
        <w:spacing w:before="0" w:line="290" w:lineRule="atLeast"/>
        <w:rPr>
          <w:rFonts w:cs="Arial"/>
          <w:color w:val="000000" w:themeColor="text1"/>
          <w:sz w:val="22"/>
          <w:szCs w:val="22"/>
          <w:u w:val="single"/>
        </w:rPr>
      </w:pPr>
    </w:p>
    <w:p w14:paraId="76644468" w14:textId="77777777" w:rsidR="006B7214" w:rsidRPr="006B7214" w:rsidRDefault="006B7214" w:rsidP="006B7214"/>
    <w:p w14:paraId="6C39A364" w14:textId="77777777" w:rsidR="001C30E8" w:rsidRDefault="001C30E8" w:rsidP="001C30E8">
      <w:pPr>
        <w:pStyle w:val="Heading3"/>
        <w:numPr>
          <w:ilvl w:val="0"/>
          <w:numId w:val="0"/>
        </w:numPr>
        <w:shd w:val="clear" w:color="auto" w:fill="FFFFFF"/>
        <w:spacing w:before="0" w:line="290" w:lineRule="atLeast"/>
        <w:rPr>
          <w:rFonts w:cs="Arial"/>
          <w:color w:val="000000" w:themeColor="text1"/>
          <w:sz w:val="22"/>
          <w:szCs w:val="22"/>
          <w:u w:val="single"/>
        </w:rPr>
      </w:pPr>
    </w:p>
    <w:p w14:paraId="4CC6ABC9" w14:textId="77777777" w:rsidR="001C30E8" w:rsidRDefault="001C30E8" w:rsidP="001C30E8">
      <w:pPr>
        <w:pStyle w:val="Heading3"/>
        <w:numPr>
          <w:ilvl w:val="0"/>
          <w:numId w:val="0"/>
        </w:numPr>
        <w:shd w:val="clear" w:color="auto" w:fill="FFFFFF"/>
        <w:spacing w:before="0" w:line="290" w:lineRule="atLeast"/>
        <w:rPr>
          <w:rFonts w:cs="Arial"/>
          <w:color w:val="000000" w:themeColor="text1"/>
          <w:sz w:val="22"/>
          <w:szCs w:val="22"/>
          <w:u w:val="single"/>
        </w:rPr>
      </w:pPr>
    </w:p>
    <w:p w14:paraId="79610718" w14:textId="29841FDA" w:rsidR="002D313A" w:rsidRPr="002D733B" w:rsidRDefault="002D313A" w:rsidP="001C30E8">
      <w:pPr>
        <w:pStyle w:val="Heading3"/>
        <w:numPr>
          <w:ilvl w:val="0"/>
          <w:numId w:val="0"/>
        </w:numPr>
        <w:shd w:val="clear" w:color="auto" w:fill="FFFFFF"/>
        <w:spacing w:before="0" w:line="290" w:lineRule="atLeast"/>
        <w:rPr>
          <w:rFonts w:cs="Arial"/>
          <w:color w:val="000000" w:themeColor="text1"/>
          <w:sz w:val="22"/>
          <w:szCs w:val="22"/>
          <w:u w:val="single"/>
        </w:rPr>
      </w:pPr>
      <w:r w:rsidRPr="002D733B">
        <w:rPr>
          <w:rFonts w:cs="Arial"/>
          <w:color w:val="000000" w:themeColor="text1"/>
          <w:sz w:val="22"/>
          <w:szCs w:val="22"/>
          <w:u w:val="single"/>
        </w:rPr>
        <w:t>Working and Operation of IoT Systems</w:t>
      </w:r>
    </w:p>
    <w:p w14:paraId="1A5A1AEF" w14:textId="5FE65DF7" w:rsidR="002D313A" w:rsidRPr="002D733B" w:rsidRDefault="002D313A" w:rsidP="002D313A">
      <w:pPr>
        <w:pStyle w:val="NormalWeb"/>
        <w:shd w:val="clear" w:color="auto" w:fill="FFFFFF"/>
        <w:spacing w:before="75" w:beforeAutospacing="0" w:after="360" w:afterAutospacing="0" w:line="401" w:lineRule="atLeast"/>
        <w:rPr>
          <w:rFonts w:ascii="Verdana" w:hAnsi="Verdana" w:cs="Arial"/>
          <w:color w:val="000000" w:themeColor="text1"/>
          <w:sz w:val="22"/>
          <w:szCs w:val="22"/>
        </w:rPr>
      </w:pPr>
      <w:r w:rsidRPr="002D733B">
        <w:rPr>
          <w:rFonts w:ascii="Verdana" w:hAnsi="Verdana" w:cs="Arial"/>
          <w:color w:val="000000" w:themeColor="text1"/>
          <w:sz w:val="22"/>
          <w:szCs w:val="22"/>
        </w:rPr>
        <w:t>An IoT ecosystem integrates an array of smart devices that use embedded systems technology, such as: -</w:t>
      </w:r>
    </w:p>
    <w:p w14:paraId="0DC7F601" w14:textId="77777777" w:rsidR="002D313A" w:rsidRPr="002D733B" w:rsidRDefault="002D313A" w:rsidP="002D313A">
      <w:pPr>
        <w:pStyle w:val="NormalWeb"/>
        <w:numPr>
          <w:ilvl w:val="0"/>
          <w:numId w:val="19"/>
        </w:numPr>
        <w:shd w:val="clear" w:color="auto" w:fill="FFFFFF"/>
        <w:spacing w:before="120" w:beforeAutospacing="0" w:after="120" w:afterAutospacing="0"/>
        <w:rPr>
          <w:rFonts w:ascii="Verdana" w:hAnsi="Verdana" w:cs="Arial"/>
          <w:color w:val="000000" w:themeColor="text1"/>
          <w:sz w:val="22"/>
          <w:szCs w:val="22"/>
        </w:rPr>
      </w:pPr>
      <w:r w:rsidRPr="002D733B">
        <w:rPr>
          <w:rFonts w:ascii="Verdana" w:hAnsi="Verdana" w:cs="Arial"/>
          <w:color w:val="000000" w:themeColor="text1"/>
          <w:sz w:val="22"/>
          <w:szCs w:val="22"/>
        </w:rPr>
        <w:t xml:space="preserve">In-built processors for example Intel, </w:t>
      </w:r>
    </w:p>
    <w:p w14:paraId="4B353A29" w14:textId="77777777" w:rsidR="002D313A" w:rsidRPr="002D733B" w:rsidRDefault="002D313A" w:rsidP="002D313A">
      <w:pPr>
        <w:pStyle w:val="NormalWeb"/>
        <w:numPr>
          <w:ilvl w:val="0"/>
          <w:numId w:val="19"/>
        </w:numPr>
        <w:shd w:val="clear" w:color="auto" w:fill="FFFFFF"/>
        <w:spacing w:before="120" w:beforeAutospacing="0" w:after="120" w:afterAutospacing="0"/>
        <w:rPr>
          <w:rFonts w:ascii="Verdana" w:hAnsi="Verdana" w:cs="Arial"/>
          <w:color w:val="000000" w:themeColor="text1"/>
          <w:sz w:val="22"/>
          <w:szCs w:val="22"/>
        </w:rPr>
      </w:pPr>
      <w:r w:rsidRPr="002D733B">
        <w:rPr>
          <w:rFonts w:ascii="Verdana" w:hAnsi="Verdana" w:cs="Arial"/>
          <w:color w:val="000000" w:themeColor="text1"/>
          <w:sz w:val="22"/>
          <w:szCs w:val="22"/>
        </w:rPr>
        <w:t>An array of sensors that collect and send the data from their point of attachments.</w:t>
      </w:r>
    </w:p>
    <w:p w14:paraId="540520C4" w14:textId="77777777" w:rsidR="002D313A" w:rsidRPr="002D733B" w:rsidRDefault="002D313A" w:rsidP="002D313A">
      <w:pPr>
        <w:pStyle w:val="NormalWeb"/>
        <w:numPr>
          <w:ilvl w:val="0"/>
          <w:numId w:val="19"/>
        </w:numPr>
        <w:shd w:val="clear" w:color="auto" w:fill="FFFFFF"/>
        <w:spacing w:before="120" w:beforeAutospacing="0" w:after="120" w:afterAutospacing="0"/>
        <w:rPr>
          <w:rFonts w:ascii="Verdana" w:hAnsi="Verdana" w:cs="Arial"/>
          <w:color w:val="000000" w:themeColor="text1"/>
          <w:sz w:val="22"/>
          <w:szCs w:val="22"/>
        </w:rPr>
      </w:pPr>
      <w:r w:rsidRPr="002D733B">
        <w:rPr>
          <w:rFonts w:ascii="Verdana" w:hAnsi="Verdana" w:cs="Arial"/>
          <w:color w:val="000000" w:themeColor="text1"/>
          <w:sz w:val="22"/>
          <w:szCs w:val="22"/>
        </w:rPr>
        <w:t>Communication hardware, that disseminates the collected data.</w:t>
      </w:r>
    </w:p>
    <w:p w14:paraId="63C6F24B" w14:textId="77777777" w:rsidR="002D313A" w:rsidRPr="002D733B" w:rsidRDefault="002D313A" w:rsidP="002D313A">
      <w:pPr>
        <w:pStyle w:val="NormalWeb"/>
        <w:shd w:val="clear" w:color="auto" w:fill="FFFFFF"/>
        <w:spacing w:before="75" w:beforeAutospacing="0" w:after="360" w:afterAutospacing="0" w:line="401" w:lineRule="atLeast"/>
        <w:rPr>
          <w:rFonts w:ascii="Verdana" w:hAnsi="Verdana" w:cs="Arial"/>
          <w:color w:val="000000" w:themeColor="text1"/>
          <w:sz w:val="22"/>
          <w:szCs w:val="22"/>
        </w:rPr>
      </w:pPr>
      <w:r w:rsidRPr="002D733B">
        <w:rPr>
          <w:rFonts w:ascii="Verdana" w:hAnsi="Verdana" w:cs="Arial"/>
          <w:color w:val="000000" w:themeColor="text1"/>
          <w:sz w:val="22"/>
          <w:szCs w:val="22"/>
        </w:rPr>
        <w:t>Upon establish a secure connection with the IoT gateway device, the sensors will be able to share the sensor data they collect where data is either sent to the cloud server- common on IoT systems that run on Raspberry Pi (using POST, GET mechanisms) for analysis or the sensor data can just be locally are analysed. Our IoT devices, system and functionality are automated with little to no human intervention. However exceptionally, I do interact with the system -- for which case, I set up the whole system, code it and give it instructions to collect, package and disseminate the data.</w:t>
      </w:r>
    </w:p>
    <w:p w14:paraId="624A0115" w14:textId="77777777" w:rsidR="002D313A" w:rsidRPr="002D733B" w:rsidRDefault="002D313A" w:rsidP="002D313A">
      <w:pPr>
        <w:pStyle w:val="NormalWeb"/>
        <w:shd w:val="clear" w:color="auto" w:fill="FFFFFF"/>
        <w:spacing w:before="360" w:beforeAutospacing="0" w:after="360" w:afterAutospacing="0" w:line="401" w:lineRule="atLeast"/>
        <w:rPr>
          <w:rFonts w:ascii="Verdana" w:hAnsi="Verdana" w:cs="Arial"/>
          <w:color w:val="000000" w:themeColor="text1"/>
          <w:sz w:val="22"/>
          <w:szCs w:val="22"/>
        </w:rPr>
      </w:pPr>
      <w:r w:rsidRPr="002D733B">
        <w:rPr>
          <w:rFonts w:ascii="Verdana" w:hAnsi="Verdana" w:cs="Arial"/>
          <w:color w:val="000000" w:themeColor="text1"/>
          <w:sz w:val="22"/>
          <w:szCs w:val="22"/>
        </w:rPr>
        <w:t xml:space="preserve">Even though an IoT system can also incorporate Artificial Intelligence (AI), Deep Learning and Machine Learning to boost her data collection and communication processes and further make it more flexible and dynamic, I won’t get into this in this project. Detailed information about that might be however availed in later versions of this project. </w:t>
      </w:r>
    </w:p>
    <w:p w14:paraId="62EF0BA8" w14:textId="4E068207" w:rsidR="002D313A" w:rsidRPr="00A908AE" w:rsidRDefault="002D313A" w:rsidP="002D313A">
      <w:pPr>
        <w:shd w:val="clear" w:color="auto" w:fill="FFFFFF"/>
        <w:rPr>
          <w:rFonts w:cs="Arial"/>
          <w:i/>
          <w:iCs/>
          <w:color w:val="00B0F0"/>
        </w:rPr>
      </w:pPr>
      <w:r w:rsidRPr="00A908AE">
        <w:rPr>
          <w:rFonts w:cs="Arial"/>
          <w:i/>
          <w:iCs/>
          <w:noProof/>
          <w:color w:val="00B0F0"/>
        </w:rPr>
        <w:lastRenderedPageBreak/>
        <w:drawing>
          <wp:anchor distT="0" distB="0" distL="114300" distR="114300" simplePos="0" relativeHeight="251692032" behindDoc="0" locked="0" layoutInCell="1" allowOverlap="1" wp14:anchorId="0CF4F429" wp14:editId="497D39D8">
            <wp:simplePos x="0" y="0"/>
            <wp:positionH relativeFrom="margin">
              <wp:posOffset>887730</wp:posOffset>
            </wp:positionH>
            <wp:positionV relativeFrom="paragraph">
              <wp:posOffset>78740</wp:posOffset>
            </wp:positionV>
            <wp:extent cx="4932045" cy="3577590"/>
            <wp:effectExtent l="0" t="0" r="1905" b="3810"/>
            <wp:wrapThrough wrapText="bothSides">
              <wp:wrapPolygon edited="0">
                <wp:start x="0" y="0"/>
                <wp:lineTo x="0" y="21508"/>
                <wp:lineTo x="21525" y="21508"/>
                <wp:lineTo x="21525" y="0"/>
                <wp:lineTo x="0" y="0"/>
              </wp:wrapPolygon>
            </wp:wrapThrough>
            <wp:docPr id="294" name="Picture 294" descr="Io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oT system"/>
                    <pic:cNvPicPr>
                      <a:picLocks noChangeAspect="1" noChangeArrowheads="1"/>
                    </pic:cNvPicPr>
                  </pic:nvPicPr>
                  <pic:blipFill rotWithShape="1">
                    <a:blip r:embed="rId24">
                      <a:extLst>
                        <a:ext uri="{28A0092B-C50C-407E-A947-70E740481C1C}">
                          <a14:useLocalDpi xmlns:a14="http://schemas.microsoft.com/office/drawing/2010/main" val="0"/>
                        </a:ext>
                      </a:extLst>
                    </a:blip>
                    <a:srcRect l="709" t="10312" r="-256" b="5753"/>
                    <a:stretch/>
                  </pic:blipFill>
                  <pic:spPr bwMode="auto">
                    <a:xfrm>
                      <a:off x="0" y="0"/>
                      <a:ext cx="4932045" cy="3577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9F1E73" w14:textId="77777777" w:rsidR="002D313A" w:rsidRPr="00A908AE" w:rsidRDefault="002D313A" w:rsidP="002D313A">
      <w:pPr>
        <w:shd w:val="clear" w:color="auto" w:fill="FFFFFF"/>
        <w:rPr>
          <w:rFonts w:cs="Arial"/>
          <w:i/>
          <w:iCs/>
          <w:color w:val="00B0F0"/>
        </w:rPr>
      </w:pPr>
    </w:p>
    <w:p w14:paraId="7E5FE343" w14:textId="77777777" w:rsidR="002D313A" w:rsidRPr="00A908AE" w:rsidRDefault="002D313A" w:rsidP="002D313A">
      <w:pPr>
        <w:shd w:val="clear" w:color="auto" w:fill="FFFFFF"/>
        <w:rPr>
          <w:rFonts w:cs="Arial"/>
          <w:i/>
          <w:iCs/>
          <w:color w:val="00B0F0"/>
        </w:rPr>
      </w:pPr>
    </w:p>
    <w:p w14:paraId="3F9E781A" w14:textId="77777777" w:rsidR="002D313A" w:rsidRPr="00A908AE" w:rsidRDefault="002D313A" w:rsidP="002D313A">
      <w:pPr>
        <w:shd w:val="clear" w:color="auto" w:fill="FFFFFF"/>
        <w:rPr>
          <w:rFonts w:cs="Arial"/>
          <w:i/>
          <w:iCs/>
          <w:color w:val="00B0F0"/>
        </w:rPr>
      </w:pPr>
    </w:p>
    <w:p w14:paraId="3D72538A" w14:textId="77777777" w:rsidR="002D313A" w:rsidRPr="00A908AE" w:rsidRDefault="002D313A" w:rsidP="002D313A">
      <w:pPr>
        <w:shd w:val="clear" w:color="auto" w:fill="FFFFFF"/>
        <w:rPr>
          <w:rFonts w:cs="Arial"/>
          <w:i/>
          <w:iCs/>
          <w:color w:val="00B0F0"/>
        </w:rPr>
      </w:pPr>
    </w:p>
    <w:p w14:paraId="65FBA3A8" w14:textId="77777777" w:rsidR="002D313A" w:rsidRPr="00A908AE" w:rsidRDefault="002D313A" w:rsidP="002D313A">
      <w:pPr>
        <w:shd w:val="clear" w:color="auto" w:fill="FFFFFF"/>
        <w:rPr>
          <w:rFonts w:cs="Arial"/>
          <w:i/>
          <w:iCs/>
          <w:color w:val="00B0F0"/>
        </w:rPr>
      </w:pPr>
    </w:p>
    <w:p w14:paraId="01C24BA9" w14:textId="77777777" w:rsidR="002D313A" w:rsidRPr="00A908AE" w:rsidRDefault="002D313A" w:rsidP="002D313A">
      <w:pPr>
        <w:shd w:val="clear" w:color="auto" w:fill="FFFFFF"/>
        <w:rPr>
          <w:rFonts w:cs="Arial"/>
          <w:i/>
          <w:iCs/>
          <w:color w:val="00B0F0"/>
        </w:rPr>
      </w:pPr>
      <w:r w:rsidRPr="00A908AE">
        <w:rPr>
          <w:rFonts w:cs="Arial"/>
          <w:i/>
          <w:iCs/>
          <w:color w:val="00B0F0"/>
        </w:rPr>
        <w:t xml:space="preserve"> </w:t>
      </w:r>
    </w:p>
    <w:p w14:paraId="15DD4DE4" w14:textId="77777777" w:rsidR="002D313A" w:rsidRPr="00A908AE" w:rsidRDefault="002D313A" w:rsidP="002D313A">
      <w:pPr>
        <w:shd w:val="clear" w:color="auto" w:fill="FFFFFF"/>
        <w:rPr>
          <w:rFonts w:cs="Arial"/>
          <w:i/>
          <w:iCs/>
          <w:color w:val="00B0F0"/>
        </w:rPr>
      </w:pPr>
    </w:p>
    <w:p w14:paraId="6601DFD9" w14:textId="77777777" w:rsidR="002D313A" w:rsidRPr="00A908AE" w:rsidRDefault="002D313A" w:rsidP="002D313A">
      <w:pPr>
        <w:shd w:val="clear" w:color="auto" w:fill="FFFFFF"/>
        <w:rPr>
          <w:rFonts w:cs="Arial"/>
          <w:i/>
          <w:iCs/>
          <w:color w:val="00B0F0"/>
        </w:rPr>
      </w:pPr>
    </w:p>
    <w:p w14:paraId="70F56544" w14:textId="77777777" w:rsidR="002D313A" w:rsidRPr="00A908AE" w:rsidRDefault="002D313A" w:rsidP="002D313A">
      <w:pPr>
        <w:shd w:val="clear" w:color="auto" w:fill="FFFFFF"/>
        <w:rPr>
          <w:rFonts w:cs="Arial"/>
          <w:i/>
          <w:iCs/>
          <w:color w:val="00B0F0"/>
        </w:rPr>
      </w:pPr>
    </w:p>
    <w:p w14:paraId="113ACEF4" w14:textId="77777777" w:rsidR="002D313A" w:rsidRPr="00A908AE" w:rsidRDefault="002D313A" w:rsidP="002D313A">
      <w:pPr>
        <w:shd w:val="clear" w:color="auto" w:fill="FFFFFF"/>
        <w:rPr>
          <w:rFonts w:cs="Arial"/>
          <w:i/>
          <w:iCs/>
          <w:color w:val="00B0F0"/>
        </w:rPr>
      </w:pPr>
    </w:p>
    <w:p w14:paraId="182213D3" w14:textId="77777777" w:rsidR="002D313A" w:rsidRPr="00A908AE" w:rsidRDefault="002D313A" w:rsidP="002D313A">
      <w:pPr>
        <w:shd w:val="clear" w:color="auto" w:fill="FFFFFF"/>
        <w:rPr>
          <w:rFonts w:cs="Arial"/>
          <w:i/>
          <w:iCs/>
          <w:color w:val="00B0F0"/>
        </w:rPr>
      </w:pPr>
    </w:p>
    <w:p w14:paraId="592A759D" w14:textId="3DED6682" w:rsidR="002D313A" w:rsidRPr="00A35C99" w:rsidRDefault="002D313A" w:rsidP="002D313A">
      <w:pPr>
        <w:shd w:val="clear" w:color="auto" w:fill="FFFFFF"/>
        <w:rPr>
          <w:rFonts w:cs="Arial"/>
          <w:i/>
          <w:iCs/>
          <w:color w:val="000000" w:themeColor="text1"/>
        </w:rPr>
      </w:pPr>
      <w:r w:rsidRPr="00A35C99">
        <w:rPr>
          <w:rFonts w:cs="Arial"/>
          <w:i/>
          <w:iCs/>
          <w:color w:val="000000" w:themeColor="text1"/>
        </w:rPr>
        <w:t>Fig</w:t>
      </w:r>
      <w:r w:rsidR="00A35C99" w:rsidRPr="00A35C99">
        <w:rPr>
          <w:rFonts w:cs="Arial"/>
          <w:i/>
          <w:iCs/>
          <w:color w:val="000000" w:themeColor="text1"/>
        </w:rPr>
        <w:t xml:space="preserve"> 9</w:t>
      </w:r>
      <w:r w:rsidRPr="00A35C99">
        <w:rPr>
          <w:rFonts w:cs="Arial"/>
          <w:i/>
          <w:iCs/>
          <w:color w:val="000000" w:themeColor="text1"/>
        </w:rPr>
        <w:t>: How an IoT system works with the Gateway from collecting data to response.</w:t>
      </w:r>
    </w:p>
    <w:p w14:paraId="4CEEDD3A" w14:textId="77777777" w:rsidR="002D313A" w:rsidRPr="00A908AE" w:rsidRDefault="002D313A" w:rsidP="002D313A">
      <w:pPr>
        <w:shd w:val="clear" w:color="auto" w:fill="FFFFFF"/>
        <w:rPr>
          <w:rFonts w:cs="Arial"/>
          <w:i/>
          <w:iCs/>
          <w:color w:val="00B0F0"/>
        </w:rPr>
      </w:pPr>
    </w:p>
    <w:p w14:paraId="02A9E812" w14:textId="77777777" w:rsidR="002D313A" w:rsidRPr="00835A61" w:rsidRDefault="002D313A" w:rsidP="002D313A">
      <w:pPr>
        <w:pStyle w:val="Heading3"/>
        <w:shd w:val="clear" w:color="auto" w:fill="FFFFFF"/>
        <w:spacing w:before="0" w:line="290" w:lineRule="atLeast"/>
        <w:rPr>
          <w:rFonts w:cs="Arial"/>
          <w:color w:val="000000" w:themeColor="text1"/>
          <w:sz w:val="22"/>
          <w:szCs w:val="22"/>
          <w:u w:val="single"/>
        </w:rPr>
      </w:pPr>
      <w:r w:rsidRPr="00835A61">
        <w:rPr>
          <w:rFonts w:cs="Arial"/>
          <w:color w:val="000000" w:themeColor="text1"/>
          <w:sz w:val="22"/>
          <w:szCs w:val="22"/>
          <w:u w:val="single"/>
        </w:rPr>
        <w:t>Importance of IoT concept in this Scope</w:t>
      </w:r>
    </w:p>
    <w:p w14:paraId="4B38A087" w14:textId="77777777" w:rsidR="002D313A" w:rsidRPr="00835A61" w:rsidRDefault="002D313A" w:rsidP="002D313A">
      <w:pPr>
        <w:pStyle w:val="NormalWeb"/>
        <w:shd w:val="clear" w:color="auto" w:fill="FFFFFF"/>
        <w:spacing w:before="75" w:beforeAutospacing="0" w:after="360" w:afterAutospacing="0" w:line="401" w:lineRule="atLeast"/>
        <w:rPr>
          <w:rFonts w:ascii="Verdana" w:hAnsi="Verdana" w:cs="Arial"/>
          <w:color w:val="000000" w:themeColor="text1"/>
          <w:sz w:val="22"/>
          <w:szCs w:val="22"/>
        </w:rPr>
      </w:pPr>
      <w:r w:rsidRPr="00835A61">
        <w:rPr>
          <w:rFonts w:ascii="Verdana" w:hAnsi="Verdana" w:cs="Arial"/>
          <w:color w:val="000000" w:themeColor="text1"/>
          <w:sz w:val="22"/>
          <w:szCs w:val="22"/>
        </w:rPr>
        <w:t>Beyond providing ground truth data especially for validation of the remotely Sensed data, the internet of things</w:t>
      </w:r>
    </w:p>
    <w:p w14:paraId="56733868" w14:textId="77777777" w:rsidR="002D313A" w:rsidRPr="00835A61" w:rsidRDefault="002D313A" w:rsidP="002D313A">
      <w:pPr>
        <w:pStyle w:val="NormalWeb"/>
        <w:numPr>
          <w:ilvl w:val="0"/>
          <w:numId w:val="20"/>
        </w:numPr>
        <w:shd w:val="clear" w:color="auto" w:fill="FFFFFF"/>
        <w:spacing w:before="75" w:beforeAutospacing="0" w:after="360" w:afterAutospacing="0" w:line="401" w:lineRule="atLeast"/>
        <w:rPr>
          <w:rFonts w:ascii="Verdana" w:hAnsi="Verdana" w:cs="Arial"/>
          <w:color w:val="000000" w:themeColor="text1"/>
          <w:sz w:val="22"/>
          <w:szCs w:val="22"/>
        </w:rPr>
      </w:pPr>
      <w:r w:rsidRPr="00835A61">
        <w:rPr>
          <w:rFonts w:ascii="Verdana" w:hAnsi="Verdana" w:cs="Arial"/>
          <w:color w:val="000000" w:themeColor="text1"/>
          <w:sz w:val="22"/>
          <w:szCs w:val="22"/>
        </w:rPr>
        <w:t>Helps the geoscientific world to work and generally live smarter at large.</w:t>
      </w:r>
    </w:p>
    <w:p w14:paraId="1D47C4B3" w14:textId="77777777" w:rsidR="002D313A" w:rsidRPr="00835A61" w:rsidRDefault="002D313A" w:rsidP="002D313A">
      <w:pPr>
        <w:pStyle w:val="NormalWeb"/>
        <w:numPr>
          <w:ilvl w:val="0"/>
          <w:numId w:val="20"/>
        </w:numPr>
        <w:shd w:val="clear" w:color="auto" w:fill="FFFFFF"/>
        <w:spacing w:before="75" w:beforeAutospacing="0" w:after="360" w:afterAutospacing="0" w:line="401" w:lineRule="atLeast"/>
        <w:rPr>
          <w:rFonts w:ascii="Verdana" w:hAnsi="Verdana" w:cs="Arial"/>
          <w:color w:val="000000" w:themeColor="text1"/>
          <w:sz w:val="22"/>
          <w:szCs w:val="22"/>
        </w:rPr>
      </w:pPr>
      <w:r w:rsidRPr="00835A61">
        <w:rPr>
          <w:rFonts w:ascii="Verdana" w:hAnsi="Verdana" w:cs="Arial"/>
          <w:color w:val="000000" w:themeColor="text1"/>
          <w:sz w:val="22"/>
          <w:szCs w:val="22"/>
        </w:rPr>
        <w:t>On the same note, the IoT system provides the GIS and Remote sensing researcher with complete control over the entire monitoring and to some extent, even prediction.</w:t>
      </w:r>
    </w:p>
    <w:p w14:paraId="6551D57A" w14:textId="77777777" w:rsidR="002D313A" w:rsidRPr="00835A61" w:rsidRDefault="002D313A" w:rsidP="002D313A">
      <w:pPr>
        <w:pStyle w:val="NormalWeb"/>
        <w:numPr>
          <w:ilvl w:val="0"/>
          <w:numId w:val="20"/>
        </w:numPr>
        <w:shd w:val="clear" w:color="auto" w:fill="FFFFFF"/>
        <w:spacing w:before="360" w:beforeAutospacing="0" w:after="360" w:afterAutospacing="0" w:line="401" w:lineRule="atLeast"/>
        <w:rPr>
          <w:rFonts w:ascii="Verdana" w:hAnsi="Verdana" w:cs="Arial"/>
          <w:color w:val="000000" w:themeColor="text1"/>
          <w:sz w:val="22"/>
          <w:szCs w:val="22"/>
        </w:rPr>
      </w:pPr>
      <w:r w:rsidRPr="00835A61">
        <w:rPr>
          <w:rFonts w:ascii="Verdana" w:hAnsi="Verdana" w:cs="Arial"/>
          <w:color w:val="000000" w:themeColor="text1"/>
          <w:sz w:val="22"/>
          <w:szCs w:val="22"/>
        </w:rPr>
        <w:t xml:space="preserve">In addition to automating the whole process, IoT essentially comes in by providing a near real-time monitoring of how the entire system operates. By </w:t>
      </w:r>
      <w:r w:rsidRPr="00835A61">
        <w:rPr>
          <w:rFonts w:ascii="Verdana" w:hAnsi="Verdana" w:cs="Arial"/>
          <w:color w:val="000000" w:themeColor="text1"/>
          <w:sz w:val="22"/>
          <w:szCs w:val="22"/>
        </w:rPr>
        <w:lastRenderedPageBreak/>
        <w:t>sending the near real time GPS position of the entire system and housekeeping data, this saves us a lot from unknown state of affairs.</w:t>
      </w:r>
    </w:p>
    <w:p w14:paraId="0F7789FB" w14:textId="77777777" w:rsidR="002D313A" w:rsidRPr="00835A61" w:rsidRDefault="002D313A" w:rsidP="002D313A">
      <w:pPr>
        <w:pStyle w:val="NormalWeb"/>
        <w:numPr>
          <w:ilvl w:val="0"/>
          <w:numId w:val="20"/>
        </w:numPr>
        <w:shd w:val="clear" w:color="auto" w:fill="FFFFFF"/>
        <w:spacing w:before="360" w:beforeAutospacing="0" w:after="0" w:afterAutospacing="0"/>
        <w:rPr>
          <w:rFonts w:ascii="Verdana" w:hAnsi="Verdana"/>
          <w:b/>
          <w:bCs/>
          <w:color w:val="000000" w:themeColor="text1"/>
          <w:sz w:val="22"/>
          <w:szCs w:val="22"/>
        </w:rPr>
      </w:pPr>
      <w:r w:rsidRPr="00835A61">
        <w:rPr>
          <w:rFonts w:ascii="Verdana" w:hAnsi="Verdana" w:cs="Arial"/>
          <w:color w:val="000000" w:themeColor="text1"/>
          <w:sz w:val="22"/>
          <w:szCs w:val="22"/>
        </w:rPr>
        <w:t>Consumption of IoT inherently reduces the manual processes involved, thereby cutting down labour costs to be incurred. The amount, in form of money, time and labour that would otherwise be set aside for physical field collection of that Ground Truthing and validation data is saved on.</w:t>
      </w:r>
    </w:p>
    <w:p w14:paraId="77F521CB" w14:textId="5EE75D4B" w:rsidR="002D313A" w:rsidRPr="00835A61" w:rsidRDefault="002D313A" w:rsidP="002D313A">
      <w:pPr>
        <w:pStyle w:val="NormalWeb"/>
        <w:shd w:val="clear" w:color="auto" w:fill="FFFFFF"/>
        <w:spacing w:before="360" w:beforeAutospacing="0" w:after="0" w:afterAutospacing="0"/>
        <w:rPr>
          <w:rFonts w:ascii="Verdana" w:hAnsi="Verdana"/>
          <w:b/>
          <w:bCs/>
          <w:color w:val="000000" w:themeColor="text1"/>
          <w:sz w:val="22"/>
          <w:szCs w:val="22"/>
        </w:rPr>
      </w:pPr>
      <w:r w:rsidRPr="00835A61">
        <w:rPr>
          <w:rFonts w:ascii="Verdana" w:hAnsi="Verdana" w:cs="Arial"/>
          <w:color w:val="000000" w:themeColor="text1"/>
          <w:sz w:val="22"/>
          <w:szCs w:val="22"/>
        </w:rPr>
        <w:t>All said and done, IoT stands out as a few of the chief principal technologies of everyday GIS and Remote sensing research life. It’s potential and it will continue to pick up steam as more businesses realize the potential of connected devices to keep them competitive</w:t>
      </w:r>
    </w:p>
    <w:p w14:paraId="121E711E" w14:textId="77777777" w:rsidR="002D313A" w:rsidRPr="00835A61" w:rsidRDefault="002D313A" w:rsidP="002D313A">
      <w:pPr>
        <w:shd w:val="clear" w:color="auto" w:fill="FFFFFF"/>
        <w:spacing w:after="0" w:line="240" w:lineRule="auto"/>
        <w:rPr>
          <w:rFonts w:eastAsia="Times New Roman" w:cs="Times New Roman"/>
          <w:b/>
          <w:bCs/>
          <w:color w:val="000000" w:themeColor="text1"/>
          <w:lang w:val="en-GB"/>
        </w:rPr>
      </w:pPr>
    </w:p>
    <w:p w14:paraId="34E655DB" w14:textId="77777777" w:rsidR="002D313A" w:rsidRPr="00835A61" w:rsidRDefault="002D313A" w:rsidP="002D313A">
      <w:pPr>
        <w:shd w:val="clear" w:color="auto" w:fill="FFFFFF"/>
        <w:spacing w:after="0" w:line="240" w:lineRule="auto"/>
        <w:rPr>
          <w:rFonts w:eastAsia="Times New Roman" w:cs="Times New Roman"/>
          <w:b/>
          <w:bCs/>
          <w:color w:val="000000" w:themeColor="text1"/>
          <w:lang w:val="en-GB"/>
        </w:rPr>
      </w:pPr>
    </w:p>
    <w:p w14:paraId="7C804BF9" w14:textId="77777777" w:rsidR="00375D7C" w:rsidRDefault="00375D7C" w:rsidP="002D313A">
      <w:pPr>
        <w:shd w:val="clear" w:color="auto" w:fill="FFFFFF"/>
        <w:spacing w:after="0" w:line="240" w:lineRule="auto"/>
        <w:rPr>
          <w:rFonts w:eastAsia="Times New Roman" w:cs="Times New Roman"/>
          <w:b/>
          <w:bCs/>
          <w:color w:val="000000" w:themeColor="text1"/>
          <w:lang w:val="en-GB"/>
        </w:rPr>
      </w:pPr>
    </w:p>
    <w:p w14:paraId="4B6AE578" w14:textId="77777777" w:rsidR="002D313A" w:rsidRDefault="002D313A" w:rsidP="002D313A">
      <w:pPr>
        <w:shd w:val="clear" w:color="auto" w:fill="FFFFFF"/>
        <w:spacing w:after="0" w:line="240" w:lineRule="auto"/>
        <w:rPr>
          <w:rFonts w:eastAsia="Times New Roman" w:cs="Times New Roman"/>
          <w:b/>
          <w:bCs/>
          <w:color w:val="000000" w:themeColor="text1"/>
          <w:lang w:val="en-GB"/>
        </w:rPr>
      </w:pPr>
    </w:p>
    <w:p w14:paraId="59BD754E" w14:textId="17FC76EB" w:rsidR="002D313A" w:rsidRPr="00835A61" w:rsidRDefault="002D313A" w:rsidP="002D313A">
      <w:pPr>
        <w:shd w:val="clear" w:color="auto" w:fill="FFFFFF"/>
        <w:spacing w:after="0" w:line="240" w:lineRule="auto"/>
        <w:rPr>
          <w:rFonts w:eastAsia="Times New Roman" w:cs="Times New Roman"/>
          <w:b/>
          <w:bCs/>
          <w:color w:val="000000" w:themeColor="text1"/>
          <w:lang w:val="en-GB"/>
        </w:rPr>
      </w:pPr>
      <w:r w:rsidRPr="00835A61">
        <w:rPr>
          <w:rFonts w:eastAsia="Times New Roman" w:cs="Times New Roman"/>
          <w:b/>
          <w:bCs/>
          <w:color w:val="000000" w:themeColor="text1"/>
          <w:lang w:val="en-GB"/>
        </w:rPr>
        <w:t>Methods</w:t>
      </w:r>
    </w:p>
    <w:p w14:paraId="544A0EC5" w14:textId="77777777" w:rsidR="002D313A" w:rsidRPr="00835A61" w:rsidRDefault="002D313A" w:rsidP="002D313A">
      <w:pPr>
        <w:shd w:val="clear" w:color="auto" w:fill="FFFFFF"/>
        <w:spacing w:after="0" w:line="240" w:lineRule="auto"/>
        <w:rPr>
          <w:rFonts w:eastAsia="Times New Roman" w:cs="Times New Roman"/>
          <w:b/>
          <w:bCs/>
          <w:color w:val="000000" w:themeColor="text1"/>
          <w:lang w:val="en-GB"/>
        </w:rPr>
      </w:pPr>
    </w:p>
    <w:p w14:paraId="382588D0" w14:textId="77777777" w:rsidR="002D313A" w:rsidRPr="00835A61" w:rsidRDefault="002D313A" w:rsidP="002D313A">
      <w:pPr>
        <w:shd w:val="clear" w:color="auto" w:fill="FFFFFF"/>
        <w:spacing w:after="0" w:line="240" w:lineRule="auto"/>
        <w:rPr>
          <w:rFonts w:eastAsia="Times New Roman" w:cs="Times New Roman"/>
          <w:color w:val="000000" w:themeColor="text1"/>
          <w:lang w:val="en-GB"/>
        </w:rPr>
      </w:pPr>
      <w:r w:rsidRPr="00835A61">
        <w:rPr>
          <w:rFonts w:eastAsia="Times New Roman" w:cs="Times New Roman"/>
          <w:color w:val="000000" w:themeColor="text1"/>
          <w:lang w:val="en-GB"/>
        </w:rPr>
        <w:t>In order to successfully achieve the previously highlighted objectives, there’s that comprehensive need to employ Spatiotemporal Remote sensing data proposedly from Landsat 8 OLI (relatively fine but rare) and MODIS_Aqua (course but frequent), automated Internet of Things (IoT) sensors and Machine Learning concepts for short-term probabilistic forecasting.</w:t>
      </w:r>
    </w:p>
    <w:p w14:paraId="12FE66F6" w14:textId="77777777" w:rsidR="002D313A" w:rsidRPr="00835A61" w:rsidRDefault="002D313A" w:rsidP="002D313A">
      <w:pPr>
        <w:shd w:val="clear" w:color="auto" w:fill="FFFFFF"/>
        <w:spacing w:after="0" w:line="240" w:lineRule="auto"/>
        <w:rPr>
          <w:rFonts w:eastAsia="Times New Roman" w:cs="Times New Roman"/>
          <w:color w:val="000000" w:themeColor="text1"/>
          <w:lang w:val="en-GB"/>
        </w:rPr>
      </w:pPr>
    </w:p>
    <w:p w14:paraId="44C0A536" w14:textId="77777777" w:rsidR="002D313A" w:rsidRPr="00835A61" w:rsidRDefault="002D313A" w:rsidP="002D313A">
      <w:pPr>
        <w:shd w:val="clear" w:color="auto" w:fill="FFFFFF"/>
        <w:spacing w:after="0" w:line="240" w:lineRule="auto"/>
        <w:rPr>
          <w:rFonts w:eastAsia="Times New Roman" w:cs="Times New Roman"/>
          <w:color w:val="000000" w:themeColor="text1"/>
          <w:lang w:val="en-GB"/>
        </w:rPr>
      </w:pPr>
      <w:r w:rsidRPr="00835A61">
        <w:rPr>
          <w:rFonts w:eastAsia="Times New Roman" w:cs="Times New Roman"/>
          <w:color w:val="000000" w:themeColor="text1"/>
          <w:lang w:val="en-GB"/>
        </w:rPr>
        <w:t>The project idea intends to aggregate Earth Observation Remote Sensing data from Google Earth Engine cloud platform repository to extract and analyse the presence of Chlorophyll-a pigment. The fact that this aid in the Long-term monitoring of the occurrence of the Harmful Algal Blooms (HABs)</w:t>
      </w:r>
    </w:p>
    <w:p w14:paraId="2D8EEB26" w14:textId="77777777" w:rsidR="002D313A" w:rsidRPr="00835A61" w:rsidRDefault="002D313A" w:rsidP="002D313A">
      <w:pPr>
        <w:shd w:val="clear" w:color="auto" w:fill="FFFFFF"/>
        <w:spacing w:after="0" w:line="240" w:lineRule="auto"/>
        <w:rPr>
          <w:rFonts w:eastAsia="Times New Roman" w:cs="Times New Roman"/>
          <w:color w:val="000000" w:themeColor="text1"/>
          <w:lang w:val="en-GB"/>
        </w:rPr>
      </w:pPr>
    </w:p>
    <w:p w14:paraId="5EDFE52C" w14:textId="77777777" w:rsidR="002D313A" w:rsidRPr="00A908AE" w:rsidRDefault="002D313A" w:rsidP="002D313A">
      <w:pPr>
        <w:shd w:val="clear" w:color="auto" w:fill="FFFFFF"/>
        <w:spacing w:after="0" w:line="240" w:lineRule="auto"/>
      </w:pPr>
      <w:r w:rsidRPr="00835A61">
        <w:rPr>
          <w:color w:val="000000" w:themeColor="text1"/>
        </w:rPr>
        <w:t>The data repository of GEE is already enriched with several fine resolution satellite image data assets that have global spatial coverage and span several decades of time since 1984. These include the entire d</w:t>
      </w:r>
      <w:r w:rsidRPr="00A908AE">
        <w:t>atasets collected by Landsat 8 from February 2013 to date and MODIS Aqua from 2000. The overarching idea that Google Earth Engine updates its repository on a daily basis with thousands of new image scenes from current active satellite sensors (</w:t>
      </w:r>
      <w:proofErr w:type="spellStart"/>
      <w:r w:rsidRPr="00A908AE">
        <w:t>Qiusheng</w:t>
      </w:r>
      <w:proofErr w:type="spellEnd"/>
      <w:r w:rsidRPr="00A908AE">
        <w:t xml:space="preserve"> W et al., 2020), makes it a near real-time image repository rightly suitable for monitoring of the somewhat frequent HAB occurrences in Lake Victoria.</w:t>
      </w:r>
    </w:p>
    <w:p w14:paraId="4E67B70E" w14:textId="77777777" w:rsidR="002D313A" w:rsidRPr="00A908AE" w:rsidRDefault="002D313A" w:rsidP="002D313A">
      <w:pPr>
        <w:shd w:val="clear" w:color="auto" w:fill="FFFFFF"/>
        <w:spacing w:after="0" w:line="240" w:lineRule="auto"/>
      </w:pPr>
    </w:p>
    <w:p w14:paraId="7BE66767" w14:textId="77777777" w:rsidR="002D313A" w:rsidRPr="00A908AE" w:rsidRDefault="002D313A" w:rsidP="002D313A">
      <w:pPr>
        <w:shd w:val="clear" w:color="auto" w:fill="FFFFFF"/>
        <w:spacing w:after="0" w:line="240" w:lineRule="auto"/>
        <w:rPr>
          <w:rFonts w:eastAsia="Times New Roman" w:cs="Times New Roman"/>
          <w:lang w:val="en-GB"/>
        </w:rPr>
      </w:pPr>
      <w:r w:rsidRPr="00A908AE">
        <w:t xml:space="preserve">The repository was also chosen due to the fact that it saves the Geoscientist the Computational anguish of Satellite Image Preprocessing and large size image downloading procedures in other Earth Observational cloud repositories like </w:t>
      </w:r>
      <w:r w:rsidRPr="00A908AE">
        <w:rPr>
          <w:rFonts w:cs="Arial"/>
          <w:color w:val="222222"/>
          <w:shd w:val="clear" w:color="auto" w:fill="FFFFFF"/>
        </w:rPr>
        <w:t>United States Geological Survey (USGS), Copernicus whatnot</w:t>
      </w:r>
      <w:r w:rsidRPr="00A908AE">
        <w:t>. Of importance to note is that GEE has an intrinsically parallel computation capability that divides massive tasks into small ones and utilizes many processors to process them individually and in parallel, hence dramatically speeding up the intensive computation required for large-scale and long-term monitoring applications</w:t>
      </w:r>
    </w:p>
    <w:p w14:paraId="5119DA05"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color w:val="000000"/>
          <w:u w:val="single"/>
          <w:lang w:val="en-GB"/>
        </w:rPr>
        <w:lastRenderedPageBreak/>
        <w:t>Parameters to be collected from dataset for Lake Victoria:</w:t>
      </w:r>
    </w:p>
    <w:p w14:paraId="771A3D67" w14:textId="77777777" w:rsidR="006B7214" w:rsidRDefault="006B7214" w:rsidP="006B7214">
      <w:pPr>
        <w:shd w:val="clear" w:color="auto" w:fill="FFFFFF"/>
        <w:spacing w:after="240" w:line="240" w:lineRule="auto"/>
      </w:pPr>
      <w:r>
        <w:t xml:space="preserve">Parameters Relevant for HAB Detection </w:t>
      </w:r>
    </w:p>
    <w:p w14:paraId="69C735F0" w14:textId="77777777" w:rsidR="00B226B9" w:rsidRDefault="006B7214" w:rsidP="006B7214">
      <w:pPr>
        <w:shd w:val="clear" w:color="auto" w:fill="FFFFFF"/>
        <w:spacing w:after="240" w:line="240" w:lineRule="auto"/>
      </w:pPr>
      <w:r>
        <w:t xml:space="preserve">At least the following Remotely observed parameters, are commonly used to detect </w:t>
      </w:r>
      <w:r w:rsidR="00B226B9">
        <w:t xml:space="preserve">and ascertain </w:t>
      </w:r>
      <w:r>
        <w:t xml:space="preserve">the presence of an algal bloom </w:t>
      </w:r>
      <w:r w:rsidR="00B226B9">
        <w:t>in a given water body</w:t>
      </w:r>
    </w:p>
    <w:p w14:paraId="2B8386FE" w14:textId="2751805C" w:rsidR="00B226B9" w:rsidRPr="00B226B9" w:rsidRDefault="002D313A" w:rsidP="00B226B9">
      <w:pPr>
        <w:pStyle w:val="ListParagraph"/>
        <w:numPr>
          <w:ilvl w:val="0"/>
          <w:numId w:val="24"/>
        </w:numPr>
        <w:shd w:val="clear" w:color="auto" w:fill="FFFFFF"/>
        <w:spacing w:after="0" w:line="240" w:lineRule="auto"/>
        <w:rPr>
          <w:rFonts w:eastAsia="Times New Roman" w:cs="Times New Roman"/>
          <w:color w:val="000000"/>
          <w:lang w:val="en-GB"/>
        </w:rPr>
      </w:pPr>
      <w:r w:rsidRPr="00B226B9">
        <w:rPr>
          <w:rFonts w:eastAsia="Times New Roman" w:cs="Times New Roman"/>
          <w:color w:val="000000"/>
          <w:lang w:val="en-GB"/>
        </w:rPr>
        <w:t xml:space="preserve">Chlorophyll-a </w:t>
      </w:r>
      <w:r w:rsidR="00B226B9" w:rsidRPr="00B226B9">
        <w:rPr>
          <w:rFonts w:eastAsia="Times New Roman" w:cs="Times New Roman"/>
          <w:color w:val="000000"/>
          <w:lang w:val="en-GB"/>
        </w:rPr>
        <w:t xml:space="preserve">water/sea </w:t>
      </w:r>
      <w:r w:rsidRPr="00B226B9">
        <w:rPr>
          <w:rFonts w:eastAsia="Times New Roman" w:cs="Times New Roman"/>
          <w:color w:val="000000"/>
          <w:lang w:val="en-GB"/>
        </w:rPr>
        <w:t>surface concentration</w:t>
      </w:r>
      <w:r w:rsidR="00B226B9" w:rsidRPr="00B226B9">
        <w:rPr>
          <w:rFonts w:eastAsia="Times New Roman" w:cs="Times New Roman"/>
          <w:color w:val="000000"/>
          <w:lang w:val="en-GB"/>
        </w:rPr>
        <w:t xml:space="preserve"> (Chl-a)</w:t>
      </w:r>
    </w:p>
    <w:p w14:paraId="71490BC7" w14:textId="0A270FFF" w:rsidR="00B226B9" w:rsidRPr="00B226B9" w:rsidRDefault="00B226B9" w:rsidP="00B226B9">
      <w:pPr>
        <w:pStyle w:val="ListParagraph"/>
        <w:numPr>
          <w:ilvl w:val="0"/>
          <w:numId w:val="24"/>
        </w:numPr>
        <w:shd w:val="clear" w:color="auto" w:fill="FFFFFF"/>
        <w:spacing w:after="0" w:line="240" w:lineRule="auto"/>
        <w:rPr>
          <w:rFonts w:eastAsia="Times New Roman" w:cs="Times New Roman"/>
          <w:color w:val="000000"/>
          <w:lang w:val="en-GB"/>
        </w:rPr>
      </w:pPr>
      <w:r>
        <w:t>Chlorophyll-a Concentration Anomalies</w:t>
      </w:r>
    </w:p>
    <w:p w14:paraId="176BA0FA" w14:textId="19A6F646" w:rsidR="002D313A" w:rsidRPr="00B226B9" w:rsidRDefault="002D313A" w:rsidP="00B226B9">
      <w:pPr>
        <w:pStyle w:val="ListParagraph"/>
        <w:numPr>
          <w:ilvl w:val="0"/>
          <w:numId w:val="24"/>
        </w:numPr>
        <w:shd w:val="clear" w:color="auto" w:fill="FFFFFF"/>
        <w:spacing w:after="0" w:line="240" w:lineRule="auto"/>
        <w:rPr>
          <w:rFonts w:eastAsia="Times New Roman" w:cs="Times New Roman"/>
          <w:lang w:val="en-GB"/>
        </w:rPr>
      </w:pPr>
      <w:r w:rsidRPr="00B226B9">
        <w:rPr>
          <w:rFonts w:eastAsia="Times New Roman" w:cs="Times New Roman"/>
          <w:color w:val="000000"/>
          <w:lang w:val="en-GB"/>
        </w:rPr>
        <w:t>Suspended Particulate Matter (SPM)</w:t>
      </w:r>
    </w:p>
    <w:p w14:paraId="170B58C3" w14:textId="66E0EA77" w:rsidR="002D313A" w:rsidRPr="00B226B9" w:rsidRDefault="002D313A" w:rsidP="00B226B9">
      <w:pPr>
        <w:pStyle w:val="ListParagraph"/>
        <w:numPr>
          <w:ilvl w:val="0"/>
          <w:numId w:val="24"/>
        </w:numPr>
        <w:shd w:val="clear" w:color="auto" w:fill="FFFFFF"/>
        <w:spacing w:after="240" w:line="240" w:lineRule="auto"/>
        <w:rPr>
          <w:rFonts w:eastAsia="Times New Roman" w:cs="Times New Roman"/>
          <w:lang w:val="en-GB"/>
        </w:rPr>
      </w:pPr>
      <w:r w:rsidRPr="00B226B9">
        <w:rPr>
          <w:rFonts w:eastAsia="Times New Roman" w:cs="Times New Roman"/>
          <w:color w:val="000000"/>
          <w:lang w:val="en-GB"/>
        </w:rPr>
        <w:t>Lake Surface Temperature (LST)</w:t>
      </w:r>
    </w:p>
    <w:p w14:paraId="5D8FC2C0" w14:textId="6A87CC5F" w:rsidR="00B226B9" w:rsidRPr="00B226B9" w:rsidRDefault="00B226B9" w:rsidP="00B226B9">
      <w:pPr>
        <w:pStyle w:val="ListParagraph"/>
        <w:numPr>
          <w:ilvl w:val="0"/>
          <w:numId w:val="24"/>
        </w:numPr>
        <w:shd w:val="clear" w:color="auto" w:fill="FFFFFF"/>
        <w:spacing w:after="240" w:line="240" w:lineRule="auto"/>
        <w:rPr>
          <w:rFonts w:eastAsia="Times New Roman" w:cs="Times New Roman"/>
          <w:lang w:val="en-GB"/>
        </w:rPr>
      </w:pPr>
      <w:r>
        <w:t>Taxon-Specific Bio-optical Properties</w:t>
      </w:r>
    </w:p>
    <w:p w14:paraId="76B85AF5" w14:textId="53B43CDB" w:rsidR="00B226B9" w:rsidRPr="00B226B9" w:rsidRDefault="00B226B9" w:rsidP="00B226B9">
      <w:pPr>
        <w:pStyle w:val="ListParagraph"/>
        <w:numPr>
          <w:ilvl w:val="0"/>
          <w:numId w:val="24"/>
        </w:numPr>
        <w:shd w:val="clear" w:color="auto" w:fill="FFFFFF"/>
        <w:spacing w:after="240" w:line="240" w:lineRule="auto"/>
        <w:rPr>
          <w:rFonts w:eastAsia="Times New Roman" w:cs="Times New Roman"/>
          <w:lang w:val="en-GB"/>
        </w:rPr>
      </w:pPr>
      <w:r>
        <w:t>and other environmental proxies</w:t>
      </w:r>
    </w:p>
    <w:p w14:paraId="2958DE53" w14:textId="77777777" w:rsidR="002D313A" w:rsidRPr="00A908AE" w:rsidRDefault="002D313A" w:rsidP="002D313A">
      <w:pPr>
        <w:shd w:val="clear" w:color="auto" w:fill="FFFFFF"/>
        <w:spacing w:before="240" w:after="0" w:line="240" w:lineRule="auto"/>
        <w:rPr>
          <w:rFonts w:eastAsia="Times New Roman" w:cs="Times New Roman"/>
          <w:lang w:val="en-GB"/>
        </w:rPr>
      </w:pPr>
      <w:r w:rsidRPr="00A908AE">
        <w:rPr>
          <w:rFonts w:eastAsia="Times New Roman" w:cs="Times New Roman"/>
          <w:color w:val="000000"/>
          <w:lang w:val="en-GB"/>
        </w:rPr>
        <w:t>2. Sustainability indexes (evolution of land cover - land use (1990 - 2020), evolution of pollution release into the lake due to demographic pressure</w:t>
      </w:r>
    </w:p>
    <w:p w14:paraId="5155D371"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color w:val="000000"/>
          <w:lang w:val="en-GB"/>
        </w:rPr>
        <w:t>3. Time series (Long Short-Term Memory) of meteorological observations.</w:t>
      </w:r>
    </w:p>
    <w:p w14:paraId="649D8637"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color w:val="000000"/>
          <w:lang w:val="en-GB"/>
        </w:rPr>
        <w:t> </w:t>
      </w:r>
    </w:p>
    <w:p w14:paraId="0A32E8F7" w14:textId="77777777" w:rsidR="002D313A" w:rsidRPr="00A908AE" w:rsidRDefault="002D313A" w:rsidP="002D313A">
      <w:pPr>
        <w:shd w:val="clear" w:color="auto" w:fill="FFFFFF"/>
        <w:spacing w:after="0" w:line="240" w:lineRule="auto"/>
        <w:rPr>
          <w:rFonts w:eastAsia="Times New Roman" w:cs="Times New Roman"/>
          <w:i/>
          <w:iCs/>
          <w:color w:val="00B0F0"/>
          <w:lang w:val="en-GB"/>
        </w:rPr>
      </w:pPr>
    </w:p>
    <w:p w14:paraId="5E1FFE4E"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color w:val="000000"/>
          <w:lang w:val="en-GB"/>
        </w:rPr>
        <w:t>Besides that, meteorological data (for the last few years together with water quality data supplied by the Lake Victoria Basin Health Monitoring. These data will be used to identify historic occurrences of algal and cyanobacterial blooms in that specified Lake.</w:t>
      </w:r>
    </w:p>
    <w:p w14:paraId="0C6BE77B" w14:textId="77777777" w:rsidR="002D313A" w:rsidRPr="00A908AE" w:rsidRDefault="002D313A" w:rsidP="002D313A">
      <w:pPr>
        <w:shd w:val="clear" w:color="auto" w:fill="FFFFFF"/>
        <w:spacing w:after="0" w:line="240" w:lineRule="auto"/>
        <w:rPr>
          <w:rFonts w:eastAsia="Times New Roman" w:cs="Times New Roman"/>
          <w:color w:val="000000"/>
          <w:lang w:val="en-GB"/>
        </w:rPr>
      </w:pPr>
      <w:r w:rsidRPr="00A908AE">
        <w:rPr>
          <w:rFonts w:eastAsia="Times New Roman" w:cs="Times New Roman"/>
          <w:color w:val="000000"/>
          <w:lang w:val="en-GB"/>
        </w:rPr>
        <w:t> The result will be analysed on the fly and a short Early Warning System in the form of a text SMS will be relayed to the authorities concerned. </w:t>
      </w:r>
    </w:p>
    <w:p w14:paraId="229C17CD" w14:textId="23F17249" w:rsidR="002D313A" w:rsidRDefault="002D313A" w:rsidP="002D313A">
      <w:pPr>
        <w:shd w:val="clear" w:color="auto" w:fill="FFFFFF"/>
        <w:spacing w:after="0" w:line="240" w:lineRule="auto"/>
        <w:rPr>
          <w:rFonts w:eastAsia="Times New Roman" w:cs="Times New Roman"/>
          <w:color w:val="000000"/>
          <w:lang w:val="en-GB"/>
        </w:rPr>
      </w:pPr>
    </w:p>
    <w:p w14:paraId="00BA1BDC" w14:textId="0F34B0E6" w:rsidR="00460882" w:rsidRPr="00460882" w:rsidRDefault="00460882" w:rsidP="002D313A">
      <w:pPr>
        <w:shd w:val="clear" w:color="auto" w:fill="FFFFFF"/>
        <w:spacing w:after="0" w:line="240" w:lineRule="auto"/>
        <w:rPr>
          <w:rFonts w:eastAsia="Times New Roman" w:cs="Times New Roman"/>
          <w:b/>
          <w:bCs/>
          <w:color w:val="000000"/>
          <w:lang w:val="en-GB"/>
        </w:rPr>
      </w:pPr>
      <w:r w:rsidRPr="00460882">
        <w:rPr>
          <w:rFonts w:eastAsia="Times New Roman" w:cs="Times New Roman"/>
          <w:b/>
          <w:bCs/>
          <w:color w:val="000000"/>
          <w:lang w:val="en-GB"/>
        </w:rPr>
        <w:t>Predictive Analysis</w:t>
      </w:r>
    </w:p>
    <w:p w14:paraId="616252DC" w14:textId="77777777" w:rsidR="00460882" w:rsidRPr="00A908AE" w:rsidRDefault="00460882" w:rsidP="002D313A">
      <w:pPr>
        <w:shd w:val="clear" w:color="auto" w:fill="FFFFFF"/>
        <w:spacing w:after="0" w:line="240" w:lineRule="auto"/>
        <w:rPr>
          <w:rFonts w:eastAsia="Times New Roman" w:cs="Times New Roman"/>
          <w:color w:val="000000"/>
          <w:lang w:val="en-GB"/>
        </w:rPr>
      </w:pPr>
    </w:p>
    <w:p w14:paraId="747CC7DA" w14:textId="77777777" w:rsidR="00460882" w:rsidRDefault="00460882" w:rsidP="00460882">
      <w:r>
        <w:t>These data and or parameters are the main causes of HABs. Data about them can help create a predictive decision on any looming bloom.</w:t>
      </w:r>
    </w:p>
    <w:p w14:paraId="720BFAD1" w14:textId="77777777" w:rsidR="00460882" w:rsidRDefault="00460882" w:rsidP="00460882">
      <w:r>
        <w:t xml:space="preserve">• Nutrient loading “eutrophication” </w:t>
      </w:r>
    </w:p>
    <w:p w14:paraId="50A2113F" w14:textId="77777777" w:rsidR="00460882" w:rsidRDefault="00460882" w:rsidP="00460882">
      <w:r>
        <w:t xml:space="preserve">• Pollution </w:t>
      </w:r>
    </w:p>
    <w:p w14:paraId="747C7853" w14:textId="77777777" w:rsidR="00460882" w:rsidRDefault="00460882" w:rsidP="00460882">
      <w:r>
        <w:t>• Warm water</w:t>
      </w:r>
    </w:p>
    <w:p w14:paraId="6620EB35" w14:textId="77777777" w:rsidR="00460882" w:rsidRDefault="00460882" w:rsidP="00460882">
      <w:r>
        <w:t xml:space="preserve"> • Food web changes </w:t>
      </w:r>
    </w:p>
    <w:p w14:paraId="17EC2F31" w14:textId="77777777" w:rsidR="00460882" w:rsidRDefault="00460882" w:rsidP="00460882">
      <w:r>
        <w:t xml:space="preserve">• Introduced species </w:t>
      </w:r>
    </w:p>
    <w:p w14:paraId="5ADB2398" w14:textId="77777777" w:rsidR="00460882" w:rsidRDefault="00460882" w:rsidP="00460882">
      <w:pPr>
        <w:rPr>
          <w:lang w:val="en-GB" w:bidi="he-IL"/>
        </w:rPr>
      </w:pPr>
      <w:r>
        <w:t>• Changes in water flow – e.g., after major events like hurricanes, drought, or floods • Other, yet unknown, factor</w:t>
      </w:r>
    </w:p>
    <w:p w14:paraId="5949DD33" w14:textId="68086D59" w:rsidR="002D313A" w:rsidRDefault="002D313A" w:rsidP="002D313A">
      <w:pPr>
        <w:shd w:val="clear" w:color="auto" w:fill="FFFFFF"/>
        <w:spacing w:after="0" w:line="240" w:lineRule="auto"/>
        <w:rPr>
          <w:rFonts w:eastAsia="Times New Roman" w:cs="Times New Roman"/>
          <w:lang w:val="en-GB"/>
        </w:rPr>
      </w:pPr>
    </w:p>
    <w:p w14:paraId="2657CE7E" w14:textId="1199857A" w:rsidR="00460882" w:rsidRDefault="00460882" w:rsidP="002D313A">
      <w:pPr>
        <w:shd w:val="clear" w:color="auto" w:fill="FFFFFF"/>
        <w:spacing w:after="0" w:line="240" w:lineRule="auto"/>
        <w:rPr>
          <w:rFonts w:eastAsia="Times New Roman" w:cs="Times New Roman"/>
          <w:lang w:val="en-GB"/>
        </w:rPr>
      </w:pPr>
    </w:p>
    <w:p w14:paraId="49A25AA8" w14:textId="77777777" w:rsidR="00460882" w:rsidRPr="00A908AE" w:rsidRDefault="00460882" w:rsidP="002D313A">
      <w:pPr>
        <w:shd w:val="clear" w:color="auto" w:fill="FFFFFF"/>
        <w:spacing w:after="0" w:line="240" w:lineRule="auto"/>
        <w:rPr>
          <w:rFonts w:eastAsia="Times New Roman" w:cs="Times New Roman"/>
          <w:lang w:val="en-GB"/>
        </w:rPr>
      </w:pPr>
    </w:p>
    <w:p w14:paraId="01B7E38B"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lang w:val="en-GB"/>
        </w:rPr>
        <w:t> </w:t>
      </w:r>
    </w:p>
    <w:p w14:paraId="06A10233"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b/>
          <w:bCs/>
          <w:color w:val="000000"/>
          <w:u w:val="single"/>
          <w:lang w:val="en-GB"/>
        </w:rPr>
        <w:lastRenderedPageBreak/>
        <w:t>7.Expected Results</w:t>
      </w:r>
    </w:p>
    <w:p w14:paraId="69DE0291"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lang w:val="en-GB"/>
        </w:rPr>
        <w:t> </w:t>
      </w:r>
    </w:p>
    <w:p w14:paraId="051573AC" w14:textId="77777777" w:rsidR="002D313A" w:rsidRPr="00A908AE" w:rsidRDefault="002D313A" w:rsidP="002D313A">
      <w:pPr>
        <w:shd w:val="clear" w:color="auto" w:fill="FFFFFF"/>
        <w:spacing w:after="0" w:line="240" w:lineRule="auto"/>
        <w:rPr>
          <w:rFonts w:eastAsia="Times New Roman" w:cs="Times New Roman"/>
          <w:color w:val="000000"/>
          <w:lang w:val="en-GB"/>
        </w:rPr>
      </w:pPr>
      <w:r w:rsidRPr="00A908AE">
        <w:rPr>
          <w:rFonts w:eastAsia="Times New Roman" w:cs="Times New Roman"/>
          <w:color w:val="000000"/>
          <w:lang w:val="en-GB"/>
        </w:rPr>
        <w:t xml:space="preserve">It is expected that upon successful completion of this project, there should be </w:t>
      </w:r>
      <w:proofErr w:type="gramStart"/>
      <w:r w:rsidRPr="00A908AE">
        <w:rPr>
          <w:rFonts w:eastAsia="Times New Roman" w:cs="Times New Roman"/>
          <w:color w:val="000000"/>
          <w:lang w:val="en-GB"/>
        </w:rPr>
        <w:t>The</w:t>
      </w:r>
      <w:proofErr w:type="gramEnd"/>
      <w:r w:rsidRPr="00A908AE">
        <w:rPr>
          <w:rFonts w:eastAsia="Times New Roman" w:cs="Times New Roman"/>
          <w:color w:val="000000"/>
          <w:lang w:val="en-GB"/>
        </w:rPr>
        <w:t xml:space="preserve"> system will then be usable in near real-time through the IoT utilizing incoming </w:t>
      </w:r>
      <w:r w:rsidRPr="00A908AE">
        <w:rPr>
          <w:rFonts w:eastAsia="Times New Roman" w:cs="Times New Roman"/>
          <w:i/>
          <w:iCs/>
          <w:color w:val="000000"/>
          <w:lang w:val="en-GB"/>
        </w:rPr>
        <w:t>in-situ</w:t>
      </w:r>
      <w:r w:rsidRPr="00A908AE">
        <w:rPr>
          <w:rFonts w:eastAsia="Times New Roman" w:cs="Times New Roman"/>
          <w:color w:val="000000"/>
          <w:lang w:val="en-GB"/>
        </w:rPr>
        <w:t xml:space="preserve"> data to provide a short-term probabilistic forecast of the likelihood of a bloom, dependent on the weather conditions on previous and current trends.</w:t>
      </w:r>
    </w:p>
    <w:p w14:paraId="23035378" w14:textId="77777777" w:rsidR="002D313A" w:rsidRPr="00A908AE" w:rsidRDefault="002D313A" w:rsidP="002D313A">
      <w:pPr>
        <w:shd w:val="clear" w:color="auto" w:fill="FFFFFF"/>
        <w:spacing w:after="0" w:line="240" w:lineRule="auto"/>
        <w:rPr>
          <w:rFonts w:eastAsia="Times New Roman" w:cs="Times New Roman"/>
          <w:lang w:val="en-GB"/>
        </w:rPr>
      </w:pPr>
    </w:p>
    <w:p w14:paraId="51A5EF18" w14:textId="77777777" w:rsidR="002D313A" w:rsidRPr="00A908AE" w:rsidRDefault="002D313A" w:rsidP="002D313A">
      <w:pPr>
        <w:numPr>
          <w:ilvl w:val="0"/>
          <w:numId w:val="18"/>
        </w:numPr>
        <w:tabs>
          <w:tab w:val="left" w:pos="720"/>
        </w:tabs>
        <w:spacing w:line="259" w:lineRule="auto"/>
        <w:jc w:val="left"/>
        <w:rPr>
          <w:rFonts w:eastAsia="Times New Roman" w:cs="Times New Roman"/>
          <w:color w:val="000000"/>
        </w:rPr>
      </w:pPr>
      <w:r w:rsidRPr="00A908AE">
        <w:rPr>
          <w:rFonts w:eastAsia="Times New Roman" w:cs="Times New Roman"/>
          <w:color w:val="000000"/>
          <w:lang w:val="en-GB"/>
        </w:rPr>
        <w:t>Chlorophyl-a Geographical Maps associating the occurrence of the Harmful Algal Blooms and Cyanobacteria.</w:t>
      </w:r>
    </w:p>
    <w:p w14:paraId="65D25704" w14:textId="77777777" w:rsidR="002D313A" w:rsidRPr="00A908AE" w:rsidRDefault="002D313A" w:rsidP="002D313A">
      <w:pPr>
        <w:numPr>
          <w:ilvl w:val="0"/>
          <w:numId w:val="18"/>
        </w:numPr>
        <w:tabs>
          <w:tab w:val="left" w:pos="720"/>
        </w:tabs>
        <w:spacing w:line="259" w:lineRule="auto"/>
        <w:jc w:val="left"/>
        <w:rPr>
          <w:rFonts w:eastAsia="Times New Roman" w:cs="Times New Roman"/>
          <w:color w:val="000000"/>
        </w:rPr>
      </w:pPr>
      <w:r w:rsidRPr="00A908AE">
        <w:rPr>
          <w:rFonts w:eastAsia="Times New Roman" w:cs="Times New Roman"/>
          <w:color w:val="000000"/>
          <w:lang w:val="en-GB"/>
        </w:rPr>
        <w:t>Automated system that monitors and reports geo-tagged data</w:t>
      </w:r>
    </w:p>
    <w:p w14:paraId="5161127D" w14:textId="77777777" w:rsidR="002D313A" w:rsidRPr="00A908AE" w:rsidRDefault="002D313A" w:rsidP="002D313A">
      <w:pPr>
        <w:numPr>
          <w:ilvl w:val="0"/>
          <w:numId w:val="18"/>
        </w:numPr>
        <w:tabs>
          <w:tab w:val="left" w:pos="720"/>
        </w:tabs>
        <w:spacing w:line="259" w:lineRule="auto"/>
        <w:jc w:val="left"/>
        <w:rPr>
          <w:rFonts w:eastAsia="Times New Roman" w:cs="Times New Roman"/>
          <w:color w:val="000000"/>
        </w:rPr>
      </w:pPr>
      <w:r w:rsidRPr="00A908AE">
        <w:rPr>
          <w:rFonts w:eastAsia="Times New Roman" w:cs="Times New Roman"/>
          <w:color w:val="000000"/>
          <w:lang w:val="en-GB"/>
        </w:rPr>
        <w:t xml:space="preserve">Reported confirmation alert Text SMS reporting in near-real time the </w:t>
      </w:r>
      <w:r w:rsidRPr="00A908AE">
        <w:rPr>
          <w:rFonts w:eastAsia="Times New Roman" w:cs="Times New Roman"/>
          <w:i/>
          <w:iCs/>
          <w:color w:val="000000"/>
          <w:lang w:val="en-GB"/>
        </w:rPr>
        <w:t xml:space="preserve">in-situ </w:t>
      </w:r>
      <w:r w:rsidRPr="00A908AE">
        <w:rPr>
          <w:rFonts w:eastAsia="Times New Roman" w:cs="Times New Roman"/>
          <w:color w:val="000000"/>
          <w:lang w:val="en-GB"/>
        </w:rPr>
        <w:t>status from the sensors.</w:t>
      </w:r>
    </w:p>
    <w:p w14:paraId="140F1DAE" w14:textId="77777777" w:rsidR="002D313A" w:rsidRPr="00A908AE" w:rsidRDefault="002D313A" w:rsidP="002D313A">
      <w:pPr>
        <w:numPr>
          <w:ilvl w:val="0"/>
          <w:numId w:val="18"/>
        </w:numPr>
        <w:tabs>
          <w:tab w:val="left" w:pos="720"/>
        </w:tabs>
        <w:spacing w:line="259" w:lineRule="auto"/>
        <w:jc w:val="left"/>
        <w:rPr>
          <w:b/>
          <w:bCs/>
        </w:rPr>
      </w:pPr>
      <w:r w:rsidRPr="00A908AE">
        <w:rPr>
          <w:rFonts w:eastAsia="Times New Roman" w:cs="Times New Roman"/>
          <w:color w:val="000000"/>
          <w:lang w:val="en-GB"/>
        </w:rPr>
        <w:t>Time Series predictive model on any looming bloom.</w:t>
      </w:r>
    </w:p>
    <w:p w14:paraId="22F24EA4" w14:textId="39A00C5E" w:rsidR="002D313A" w:rsidRDefault="002D313A" w:rsidP="002D313A">
      <w:pPr>
        <w:rPr>
          <w:rFonts w:eastAsia="Times New Roman" w:cs="Times New Roman"/>
          <w:color w:val="000000"/>
          <w:lang w:val="en-GB"/>
        </w:rPr>
      </w:pPr>
    </w:p>
    <w:p w14:paraId="4C075700" w14:textId="50A18792" w:rsidR="00460882" w:rsidRDefault="00460882" w:rsidP="002D313A">
      <w:pPr>
        <w:rPr>
          <w:rFonts w:eastAsia="Times New Roman" w:cs="Times New Roman"/>
          <w:color w:val="000000"/>
          <w:lang w:val="en-GB"/>
        </w:rPr>
      </w:pPr>
    </w:p>
    <w:p w14:paraId="5FDACD72" w14:textId="77777777" w:rsidR="00460882" w:rsidRPr="00A908AE" w:rsidRDefault="00460882" w:rsidP="002D313A">
      <w:pPr>
        <w:rPr>
          <w:rFonts w:eastAsia="Times New Roman" w:cs="Times New Roman"/>
          <w:color w:val="000000"/>
          <w:lang w:val="en-GB"/>
        </w:rPr>
      </w:pPr>
    </w:p>
    <w:p w14:paraId="44BFA66C" w14:textId="77777777" w:rsidR="002D313A" w:rsidRDefault="002D313A" w:rsidP="002D313A">
      <w:pPr>
        <w:rPr>
          <w:rFonts w:eastAsia="Times New Roman" w:cs="Times New Roman"/>
          <w:b/>
          <w:bCs/>
          <w:color w:val="000000"/>
          <w:u w:val="single"/>
          <w:lang w:val="en-GB"/>
        </w:rPr>
      </w:pPr>
      <w:r w:rsidRPr="00835A61">
        <w:rPr>
          <w:rFonts w:eastAsia="Times New Roman" w:cs="Times New Roman"/>
          <w:b/>
          <w:bCs/>
          <w:color w:val="000000"/>
          <w:u w:val="single"/>
          <w:lang w:val="en-GB"/>
        </w:rPr>
        <w:t>Project Timeline</w:t>
      </w:r>
    </w:p>
    <w:p w14:paraId="07604399" w14:textId="77777777" w:rsidR="002D313A" w:rsidRDefault="002D313A" w:rsidP="002D313A">
      <w:pPr>
        <w:rPr>
          <w:rFonts w:eastAsia="Times New Roman" w:cs="Times New Roman"/>
          <w:color w:val="000000"/>
          <w:lang w:val="en-GB"/>
        </w:rPr>
      </w:pPr>
      <w:r w:rsidRPr="0061344A">
        <w:rPr>
          <w:rFonts w:eastAsia="Times New Roman" w:cs="Times New Roman"/>
          <w:color w:val="000000"/>
          <w:lang w:val="en-GB"/>
        </w:rPr>
        <w:t xml:space="preserve">The </w:t>
      </w:r>
      <w:r>
        <w:rPr>
          <w:rFonts w:eastAsia="Times New Roman" w:cs="Times New Roman"/>
          <w:color w:val="000000"/>
          <w:lang w:val="en-GB"/>
        </w:rPr>
        <w:t>project proposal is intended to run from June 2021 and run through towards the end of the year 2021.This is within the minimum requirements of the Final year project timing of the department of Geomatic Engineering and Geospatial Information Sciences – GEGIS</w:t>
      </w:r>
    </w:p>
    <w:p w14:paraId="130DE734" w14:textId="77777777" w:rsidR="002D313A" w:rsidRPr="00A908AE" w:rsidRDefault="002D313A" w:rsidP="002D313A">
      <w:pPr>
        <w:rPr>
          <w:rFonts w:eastAsia="Times New Roman" w:cs="Times New Roman"/>
          <w:color w:val="000000"/>
          <w:lang w:val="en-GB"/>
        </w:rPr>
      </w:pPr>
      <w:r>
        <w:rPr>
          <w:rFonts w:eastAsia="Times New Roman" w:cs="Times New Roman"/>
          <w:color w:val="000000"/>
          <w:lang w:val="en-GB"/>
        </w:rPr>
        <w:t>Appended below is a typical sample Gannt Chart illustrating a rough overview of the project timeline. However, it is right to disclaim that this Gannt chart is highly subject to review and editing but should not however stetch beyond the end of this year 2021.</w:t>
      </w:r>
    </w:p>
    <w:p w14:paraId="6F4F78EA" w14:textId="77777777" w:rsidR="008522F4" w:rsidRDefault="008522F4" w:rsidP="002D313A">
      <w:pPr>
        <w:rPr>
          <w:noProof/>
        </w:rPr>
      </w:pPr>
    </w:p>
    <w:p w14:paraId="176B6639" w14:textId="181817A3" w:rsidR="002D313A" w:rsidRPr="00A908AE" w:rsidRDefault="002D313A" w:rsidP="002D313A">
      <w:pPr>
        <w:rPr>
          <w:rFonts w:eastAsia="Times New Roman" w:cs="Times New Roman"/>
          <w:color w:val="000000"/>
          <w:lang w:val="en-GB"/>
        </w:rPr>
      </w:pPr>
      <w:r w:rsidRPr="00A908AE">
        <w:rPr>
          <w:noProof/>
        </w:rPr>
        <w:lastRenderedPageBreak/>
        <w:drawing>
          <wp:inline distT="0" distB="0" distL="0" distR="0" wp14:anchorId="4C8C84EB" wp14:editId="6451257D">
            <wp:extent cx="5943600" cy="263842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0857"/>
                    <a:stretch/>
                  </pic:blipFill>
                  <pic:spPr bwMode="auto">
                    <a:xfrm>
                      <a:off x="0" y="0"/>
                      <a:ext cx="5943600" cy="2638425"/>
                    </a:xfrm>
                    <a:prstGeom prst="rect">
                      <a:avLst/>
                    </a:prstGeom>
                    <a:ln>
                      <a:noFill/>
                    </a:ln>
                    <a:extLst>
                      <a:ext uri="{53640926-AAD7-44D8-BBD7-CCE9431645EC}">
                        <a14:shadowObscured xmlns:a14="http://schemas.microsoft.com/office/drawing/2010/main"/>
                      </a:ext>
                    </a:extLst>
                  </pic:spPr>
                </pic:pic>
              </a:graphicData>
            </a:graphic>
          </wp:inline>
        </w:drawing>
      </w:r>
    </w:p>
    <w:p w14:paraId="0E3D5241" w14:textId="77777777" w:rsidR="002D313A" w:rsidRPr="00A908AE" w:rsidRDefault="002D313A" w:rsidP="002D313A">
      <w:pPr>
        <w:rPr>
          <w:rFonts w:eastAsia="Times New Roman" w:cs="Times New Roman"/>
          <w:color w:val="000000"/>
          <w:lang w:val="en-GB"/>
        </w:rPr>
      </w:pPr>
    </w:p>
    <w:p w14:paraId="61894E45" w14:textId="64218959" w:rsidR="002D313A" w:rsidRPr="00D6175B" w:rsidRDefault="00A35C99" w:rsidP="002D313A">
      <w:pPr>
        <w:rPr>
          <w:rFonts w:eastAsia="Times New Roman" w:cs="Times New Roman"/>
          <w:i/>
          <w:iCs/>
          <w:color w:val="000000"/>
          <w:lang w:val="en-GB"/>
        </w:rPr>
      </w:pPr>
      <w:r w:rsidRPr="00D6175B">
        <w:rPr>
          <w:rFonts w:eastAsia="Times New Roman" w:cs="Times New Roman"/>
          <w:i/>
          <w:iCs/>
          <w:color w:val="000000"/>
          <w:lang w:val="en-GB"/>
        </w:rPr>
        <w:t xml:space="preserve">Fig 10; The </w:t>
      </w:r>
      <w:r w:rsidR="00D6175B" w:rsidRPr="00D6175B">
        <w:rPr>
          <w:rFonts w:eastAsia="Times New Roman" w:cs="Times New Roman"/>
          <w:i/>
          <w:iCs/>
          <w:color w:val="000000"/>
          <w:lang w:val="en-GB"/>
        </w:rPr>
        <w:t>Overall</w:t>
      </w:r>
      <w:r w:rsidRPr="00D6175B">
        <w:rPr>
          <w:rFonts w:eastAsia="Times New Roman" w:cs="Times New Roman"/>
          <w:i/>
          <w:iCs/>
          <w:color w:val="000000"/>
          <w:lang w:val="en-GB"/>
        </w:rPr>
        <w:t xml:space="preserve"> Gannt Chart for Project timeline</w:t>
      </w:r>
    </w:p>
    <w:p w14:paraId="6B8C91EB" w14:textId="77777777" w:rsidR="002D313A" w:rsidRPr="00A908AE" w:rsidRDefault="002D313A" w:rsidP="002D313A">
      <w:pPr>
        <w:rPr>
          <w:rFonts w:eastAsia="Times New Roman" w:cs="Times New Roman"/>
          <w:color w:val="000000"/>
          <w:lang w:val="en-GB"/>
        </w:rPr>
      </w:pPr>
    </w:p>
    <w:p w14:paraId="0AC6D0F2" w14:textId="77777777" w:rsidR="002D313A" w:rsidRDefault="002D313A" w:rsidP="002D313A">
      <w:pPr>
        <w:tabs>
          <w:tab w:val="left" w:pos="720"/>
        </w:tabs>
        <w:ind w:left="720"/>
        <w:rPr>
          <w:b/>
          <w:bCs/>
        </w:rPr>
      </w:pPr>
    </w:p>
    <w:p w14:paraId="084A8F09" w14:textId="7E88C8B0" w:rsidR="002D313A" w:rsidRDefault="002D313A" w:rsidP="002D313A">
      <w:pPr>
        <w:tabs>
          <w:tab w:val="left" w:pos="720"/>
        </w:tabs>
        <w:ind w:left="720"/>
        <w:rPr>
          <w:b/>
          <w:bCs/>
        </w:rPr>
      </w:pPr>
    </w:p>
    <w:p w14:paraId="608810E8" w14:textId="5EFD6F9E" w:rsidR="0054596D" w:rsidRDefault="0054596D" w:rsidP="002D313A">
      <w:pPr>
        <w:tabs>
          <w:tab w:val="left" w:pos="720"/>
        </w:tabs>
        <w:ind w:left="720"/>
        <w:rPr>
          <w:b/>
          <w:bCs/>
        </w:rPr>
      </w:pPr>
    </w:p>
    <w:p w14:paraId="3BAFEA59" w14:textId="66BE2C06" w:rsidR="0054596D" w:rsidRDefault="0054596D" w:rsidP="002D313A">
      <w:pPr>
        <w:tabs>
          <w:tab w:val="left" w:pos="720"/>
        </w:tabs>
        <w:ind w:left="720"/>
        <w:rPr>
          <w:b/>
          <w:bCs/>
        </w:rPr>
      </w:pPr>
    </w:p>
    <w:p w14:paraId="28ABDE43" w14:textId="647A8262" w:rsidR="0054596D" w:rsidRDefault="0054596D" w:rsidP="002D313A">
      <w:pPr>
        <w:tabs>
          <w:tab w:val="left" w:pos="720"/>
        </w:tabs>
        <w:ind w:left="720"/>
        <w:rPr>
          <w:b/>
          <w:bCs/>
        </w:rPr>
      </w:pPr>
    </w:p>
    <w:p w14:paraId="4AE8E5D5" w14:textId="63C5FC5C" w:rsidR="0054596D" w:rsidRDefault="0054596D" w:rsidP="002D313A">
      <w:pPr>
        <w:tabs>
          <w:tab w:val="left" w:pos="720"/>
        </w:tabs>
        <w:ind w:left="720"/>
        <w:rPr>
          <w:b/>
          <w:bCs/>
        </w:rPr>
      </w:pPr>
    </w:p>
    <w:p w14:paraId="3D6F4969" w14:textId="77777777" w:rsidR="0054596D" w:rsidRPr="00A908AE" w:rsidRDefault="0054596D" w:rsidP="002D313A">
      <w:pPr>
        <w:tabs>
          <w:tab w:val="left" w:pos="720"/>
        </w:tabs>
        <w:ind w:left="720"/>
        <w:rPr>
          <w:b/>
          <w:bCs/>
        </w:rPr>
      </w:pPr>
    </w:p>
    <w:p w14:paraId="234ED174" w14:textId="1F22B805" w:rsidR="002D313A" w:rsidRPr="002D313A" w:rsidRDefault="002D313A" w:rsidP="002D313A">
      <w:pPr>
        <w:rPr>
          <w:rFonts w:cs="Arial"/>
        </w:rPr>
        <w:sectPr w:rsidR="002D313A" w:rsidRPr="002D313A" w:rsidSect="008C1CC3">
          <w:type w:val="oddPage"/>
          <w:pgSz w:w="12240" w:h="15840"/>
          <w:pgMar w:top="1440" w:right="1440" w:bottom="1440" w:left="1440" w:header="720" w:footer="720" w:gutter="0"/>
          <w:pgNumType w:fmt="numberInDash"/>
          <w:cols w:space="720"/>
          <w:docGrid w:linePitch="360"/>
        </w:sectPr>
      </w:pPr>
    </w:p>
    <w:bookmarkStart w:id="13" w:name="_Toc524687846" w:displacedByCustomXml="next"/>
    <w:sdt>
      <w:sdtPr>
        <w:id w:val="-1013681661"/>
        <w:placeholder>
          <w:docPart w:val="7F15CE8216D24B8F886FBF4BC4206E65"/>
        </w:placeholder>
      </w:sdtPr>
      <w:sdtEndPr/>
      <w:sdtContent>
        <w:p w14:paraId="21C604F1" w14:textId="77777777" w:rsidR="00AB426A" w:rsidRDefault="00AB426A" w:rsidP="002B20DE">
          <w:pPr>
            <w:pStyle w:val="Heading1"/>
            <w:numPr>
              <w:ilvl w:val="0"/>
              <w:numId w:val="0"/>
            </w:numPr>
          </w:pPr>
          <w:r>
            <w:t>References</w:t>
          </w:r>
        </w:p>
      </w:sdtContent>
    </w:sdt>
    <w:bookmarkEnd w:id="13" w:displacedByCustomXml="prev"/>
    <w:p w14:paraId="2114CCAC" w14:textId="77777777" w:rsidR="00DD4869" w:rsidRPr="00A908AE" w:rsidRDefault="00DD4869" w:rsidP="00DD4869">
      <w:pPr>
        <w:spacing w:before="240" w:after="240" w:line="240" w:lineRule="auto"/>
        <w:ind w:left="720" w:right="720" w:hanging="720"/>
      </w:pPr>
      <w:r w:rsidRPr="00A908AE">
        <w:t>Alexander S., IoT Agenda, Retrieved February, 12 2021 from &lt;</w:t>
      </w:r>
      <w:hyperlink r:id="rId26" w:history="1">
        <w:r w:rsidRPr="00A908AE">
          <w:rPr>
            <w:rStyle w:val="Hyperlink"/>
          </w:rPr>
          <w:t>https://internetofthingsagenda.techtarget.com/definition/Internet-of-Things-IoT</w:t>
        </w:r>
      </w:hyperlink>
      <w:r w:rsidRPr="00A908AE">
        <w:t>&gt;</w:t>
      </w:r>
    </w:p>
    <w:p w14:paraId="35FCA47F" w14:textId="77777777" w:rsidR="00DD4869" w:rsidRPr="00A908AE" w:rsidRDefault="00DD4869" w:rsidP="00DD4869">
      <w:pPr>
        <w:spacing w:before="240" w:after="240" w:line="240" w:lineRule="auto"/>
        <w:ind w:left="720" w:right="720" w:hanging="720"/>
      </w:pPr>
      <w:r w:rsidRPr="00A908AE">
        <w:t xml:space="preserve">Circuit Digest, Arduino versus Raspberry Pi. Retrieved on May, 10 2021 from </w:t>
      </w:r>
      <w:hyperlink r:id="rId27" w:history="1">
        <w:r w:rsidRPr="00A908AE">
          <w:rPr>
            <w:rStyle w:val="Hyperlink"/>
          </w:rPr>
          <w:t>https://circuitdigest.com/article/arduino-vs-raspberryp-pi-difference-between-the-two</w:t>
        </w:r>
      </w:hyperlink>
    </w:p>
    <w:p w14:paraId="383F76F3" w14:textId="77777777" w:rsidR="00DD4869" w:rsidRPr="00A908AE" w:rsidRDefault="00DD4869" w:rsidP="00DD4869">
      <w:pPr>
        <w:spacing w:before="240" w:after="240" w:line="240" w:lineRule="auto"/>
        <w:ind w:left="720" w:right="720" w:hanging="720"/>
      </w:pPr>
      <w:r w:rsidRPr="00A908AE">
        <w:rPr>
          <w:i/>
          <w:iCs/>
        </w:rPr>
        <w:t xml:space="preserve">Michael A., GeoJango Maps, </w:t>
      </w:r>
      <w:r w:rsidRPr="00A908AE">
        <w:rPr>
          <w:i/>
          <w:iCs/>
          <w:color w:val="222222"/>
        </w:rPr>
        <w:t xml:space="preserve">5 Largest Lakes in The World. </w:t>
      </w:r>
      <w:r w:rsidRPr="00A908AE">
        <w:rPr>
          <w:color w:val="222222"/>
        </w:rPr>
        <w:t xml:space="preserve">Retrieved on May 16, 2021 </w:t>
      </w:r>
      <w:hyperlink r:id="rId28" w:history="1">
        <w:r w:rsidRPr="00A908AE">
          <w:rPr>
            <w:rStyle w:val="Hyperlink"/>
          </w:rPr>
          <w:t>https://geojango.com/blogs/explore-your-world/largest-lakes</w:t>
        </w:r>
      </w:hyperlink>
    </w:p>
    <w:p w14:paraId="75C327CF" w14:textId="77777777" w:rsidR="00DD4869" w:rsidRPr="00A908AE" w:rsidRDefault="00DD4869" w:rsidP="00DD4869">
      <w:pPr>
        <w:spacing w:before="240" w:after="240" w:line="240" w:lineRule="auto"/>
        <w:ind w:left="720" w:right="720" w:hanging="720"/>
      </w:pPr>
      <w:r w:rsidRPr="00A908AE">
        <w:t>National Library of Medicine</w:t>
      </w:r>
      <w:r w:rsidRPr="00A908AE">
        <w:rPr>
          <w:i/>
          <w:iCs/>
        </w:rPr>
        <w:t xml:space="preserve">, </w:t>
      </w:r>
      <w:r w:rsidRPr="00A908AE">
        <w:rPr>
          <w:i/>
          <w:iCs/>
          <w:color w:val="212121"/>
        </w:rPr>
        <w:t>Detection of bacteria associated with harmful algal blooms from coastal and microcosm environments using electronic microarrays</w:t>
      </w:r>
      <w:r w:rsidRPr="00A908AE">
        <w:t xml:space="preserve">. Retrieved on May, 15 2021, </w:t>
      </w:r>
      <w:hyperlink r:id="rId29" w:history="1">
        <w:r w:rsidRPr="00A908AE">
          <w:rPr>
            <w:rStyle w:val="Hyperlink"/>
          </w:rPr>
          <w:t>https://pubmed.ncbi.nlm.nih.gov/17298369/</w:t>
        </w:r>
      </w:hyperlink>
    </w:p>
    <w:p w14:paraId="5ADB20BD" w14:textId="77777777" w:rsidR="00DD4869" w:rsidRPr="00A908AE" w:rsidRDefault="00DD4869" w:rsidP="00DD4869">
      <w:pPr>
        <w:spacing w:before="240" w:after="240" w:line="240" w:lineRule="auto"/>
        <w:ind w:left="720" w:right="720" w:hanging="720"/>
        <w:rPr>
          <w:i/>
          <w:iCs/>
        </w:rPr>
      </w:pPr>
      <w:r w:rsidRPr="00A908AE">
        <w:t xml:space="preserve">Lei W., Min X., Yang L., </w:t>
      </w:r>
      <w:proofErr w:type="spellStart"/>
      <w:r w:rsidRPr="00A908AE">
        <w:t>Hongxing</w:t>
      </w:r>
      <w:proofErr w:type="spellEnd"/>
      <w:r w:rsidRPr="00A908AE">
        <w:t xml:space="preserve"> L., Richard B., Molly R., Erich E., Jade Y. &amp; </w:t>
      </w:r>
      <w:proofErr w:type="spellStart"/>
      <w:r w:rsidRPr="00A908AE">
        <w:t>Qiusheng</w:t>
      </w:r>
      <w:proofErr w:type="spellEnd"/>
      <w:r w:rsidRPr="00A908AE">
        <w:t xml:space="preserve"> W.  </w:t>
      </w:r>
      <w:r w:rsidRPr="00A908AE">
        <w:rPr>
          <w:i/>
          <w:iCs/>
        </w:rPr>
        <w:t>Mapping Freshwater Chlorophyll-a Concentrations at a Regional Scale Integrating Multi-Sensor Satellite Observations with Google Earth Engine.</w:t>
      </w:r>
    </w:p>
    <w:p w14:paraId="2383EC45" w14:textId="77777777" w:rsidR="00DD4869" w:rsidRPr="00A908AE" w:rsidRDefault="00DD4869" w:rsidP="00DD4869">
      <w:pPr>
        <w:spacing w:before="240" w:after="240" w:line="240" w:lineRule="auto"/>
        <w:ind w:left="720" w:right="720" w:hanging="720"/>
      </w:pPr>
      <w:r w:rsidRPr="00A908AE">
        <w:t xml:space="preserve">Landsat 8, </w:t>
      </w:r>
      <w:r w:rsidRPr="00A908AE">
        <w:rPr>
          <w:i/>
          <w:iCs/>
        </w:rPr>
        <w:t>Archive Since 2013.</w:t>
      </w:r>
      <w:r w:rsidRPr="00A908AE">
        <w:t xml:space="preserve">, Retrieved on May 10 2021, </w:t>
      </w:r>
      <w:hyperlink r:id="rId30" w:history="1">
        <w:r w:rsidRPr="00A908AE">
          <w:rPr>
            <w:rStyle w:val="Hyperlink"/>
          </w:rPr>
          <w:t>https://eos.com/find-satellite/landsat-8/</w:t>
        </w:r>
      </w:hyperlink>
    </w:p>
    <w:p w14:paraId="170BE557" w14:textId="77777777" w:rsidR="00DD4869" w:rsidRPr="00A908AE" w:rsidRDefault="00DD4869" w:rsidP="00DD4869">
      <w:pPr>
        <w:spacing w:before="240" w:after="240" w:line="240" w:lineRule="auto"/>
        <w:ind w:left="720" w:right="720" w:hanging="720"/>
      </w:pPr>
      <w:r w:rsidRPr="00A908AE">
        <w:rPr>
          <w:color w:val="212121"/>
        </w:rPr>
        <w:t>Science Inventory.,</w:t>
      </w:r>
      <w:r w:rsidRPr="00A908AE">
        <w:rPr>
          <w:i/>
          <w:iCs/>
          <w:color w:val="212121"/>
        </w:rPr>
        <w:t xml:space="preserve"> Monitoring algal blooms in drinking water reservoirs using the Landsat-8 Operational Land Imager., Retrieved on April, 20 2021 </w:t>
      </w:r>
      <w:hyperlink r:id="rId31" w:history="1">
        <w:r w:rsidRPr="00A908AE">
          <w:rPr>
            <w:rStyle w:val="Hyperlink"/>
            <w:i/>
            <w:iCs/>
          </w:rPr>
          <w:t>https://eos.com/find-satellite/landsat-8/</w:t>
        </w:r>
      </w:hyperlink>
    </w:p>
    <w:p w14:paraId="6575BEDB" w14:textId="35778137" w:rsidR="0034367D" w:rsidRPr="002A4BDE" w:rsidRDefault="00DD4869" w:rsidP="00133E24">
      <w:pPr>
        <w:ind w:left="720" w:hanging="720"/>
        <w:rPr>
          <w:lang w:val="en-GB" w:bidi="he-IL"/>
        </w:rPr>
      </w:pPr>
      <w:r w:rsidRPr="00A908AE">
        <w:t xml:space="preserve">IEEE, Eathzine., Lake Victoria’s Water Quality: Past Present and Future. Retrieved on May, 20, 2021 </w:t>
      </w:r>
      <w:hyperlink r:id="rId32" w:history="1">
        <w:r w:rsidRPr="00A908AE">
          <w:rPr>
            <w:rStyle w:val="Hyperlink"/>
          </w:rPr>
          <w:t>https://earthzine.org/lake-victorias-water-quality-past-present-and-future/</w:t>
        </w:r>
      </w:hyperlink>
    </w:p>
    <w:sectPr w:rsidR="0034367D" w:rsidRPr="002A4BDE" w:rsidSect="00507BBA">
      <w:type w:val="oddPage"/>
      <w:pgSz w:w="12240" w:h="15840"/>
      <w:pgMar w:top="1440" w:right="1440" w:bottom="1440" w:left="1440" w:header="720" w:footer="720" w:gutter="0"/>
      <w:pgNumType w:fmt="upperLetter"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95AA5" w14:textId="77777777" w:rsidR="00654EF8" w:rsidRDefault="00654EF8" w:rsidP="00BC71C4">
      <w:pPr>
        <w:spacing w:after="0" w:line="240" w:lineRule="auto"/>
      </w:pPr>
      <w:r>
        <w:separator/>
      </w:r>
    </w:p>
  </w:endnote>
  <w:endnote w:type="continuationSeparator" w:id="0">
    <w:p w14:paraId="54DB76BF" w14:textId="77777777" w:rsidR="00654EF8" w:rsidRDefault="00654EF8" w:rsidP="00BC7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0014903"/>
      <w:docPartObj>
        <w:docPartGallery w:val="Page Numbers (Bottom of Page)"/>
        <w:docPartUnique/>
      </w:docPartObj>
    </w:sdtPr>
    <w:sdtEndPr>
      <w:rPr>
        <w:noProof/>
      </w:rPr>
    </w:sdtEndPr>
    <w:sdtContent>
      <w:p w14:paraId="4A392BBC" w14:textId="77777777" w:rsidR="0099595A" w:rsidRDefault="0099595A">
        <w:pPr>
          <w:pStyle w:val="Footer"/>
          <w:jc w:val="right"/>
        </w:pPr>
        <w:r>
          <w:fldChar w:fldCharType="begin"/>
        </w:r>
        <w:r w:rsidRPr="00FA7E86">
          <w:instrText xml:space="preserve"> PAGE   \* MERGEFORMAT </w:instrText>
        </w:r>
        <w:r>
          <w:fldChar w:fldCharType="separate"/>
        </w:r>
        <w:r w:rsidR="002B20DE">
          <w:rPr>
            <w:noProof/>
          </w:rPr>
          <w:t>VII</w:t>
        </w:r>
        <w:r>
          <w:rPr>
            <w:noProof/>
          </w:rPr>
          <w:fldChar w:fldCharType="end"/>
        </w:r>
      </w:p>
    </w:sdtContent>
  </w:sdt>
  <w:p w14:paraId="0E4FA5F7" w14:textId="77777777" w:rsidR="0099595A" w:rsidRDefault="00995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72E8A" w14:textId="77777777" w:rsidR="00654EF8" w:rsidRDefault="00654EF8" w:rsidP="00BC71C4">
      <w:pPr>
        <w:spacing w:after="0" w:line="240" w:lineRule="auto"/>
      </w:pPr>
      <w:r>
        <w:separator/>
      </w:r>
    </w:p>
  </w:footnote>
  <w:footnote w:type="continuationSeparator" w:id="0">
    <w:p w14:paraId="094E5ECA" w14:textId="77777777" w:rsidR="00654EF8" w:rsidRDefault="00654EF8" w:rsidP="00BC7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27BDE" w14:textId="77777777" w:rsidR="0099595A" w:rsidRDefault="0099595A">
    <w:pPr>
      <w:pStyle w:val="Header"/>
    </w:pPr>
    <w:r>
      <w:rPr>
        <w:noProof/>
        <w:lang w:val="en-GB" w:eastAsia="en-GB"/>
      </w:rPr>
      <mc:AlternateContent>
        <mc:Choice Requires="wps">
          <w:drawing>
            <wp:anchor distT="0" distB="0" distL="114300" distR="114300" simplePos="0" relativeHeight="251663360" behindDoc="0" locked="0" layoutInCell="1" allowOverlap="1" wp14:anchorId="3ADF3F84" wp14:editId="21947656">
              <wp:simplePos x="0" y="0"/>
              <wp:positionH relativeFrom="column">
                <wp:posOffset>0</wp:posOffset>
              </wp:positionH>
              <wp:positionV relativeFrom="paragraph">
                <wp:posOffset>200025</wp:posOffset>
              </wp:positionV>
              <wp:extent cx="5934075" cy="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FCDDE7" id="Straight Connector 1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Ns2AEAAA4EAAAOAAAAZHJzL2Uyb0RvYy54bWysU8GO0zAQvSPxD5bvNGmXAhs13UNXywVB&#10;xS4f4HXsxpLtscamSf+esdOmK0BCIC5O7Jn3Zt7zeHM3OsuOCqMB3/LlouZMeQmd8YeWf3t6ePOB&#10;s5iE74QFr1p+UpHfbV+/2gyhUSvowXYKGZH42Ayh5X1KoamqKHvlRFxAUJ6CGtCJRFs8VB2Kgdid&#10;rVZ1/a4aALuAIFWMdHo/Bfm28GutZPqidVSJ2ZZTb6msWNbnvFbbjWgOKEJv5LkN8Q9dOGE8FZ2p&#10;7kUS7DuaX6ickQgRdFpIcBVobaQqGkjNsv5JzWMvgipayJwYZpvi/6OVn497ZKaju7vhzAtHd/SY&#10;UJhDn9gOvCcHARkFyakhxIYAO7/H8y6GPWbZo0aXvySIjcXd0+yuGhOTdLi+vXlbv19zJi+x6goM&#10;GNNHBY7ln5Zb47Nw0Yjjp5ioGKVeUvKx9Wxo+e16tS5ZEazpHoy1OVZmR+0ssqOgW0/jMvdOBC+y&#10;aGc9HWZFk4byl05WTfRflSZXqOvlVCDP45VTSKl8uvBaT9kZpqmDGVj/GXjOz1BVZvVvwDOiVAaf&#10;ZrAzHvB31a9W6Cn/4sCkO1vwDN2p3G6xhoauOHd+IHmqX+4L/PqMtz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J6202z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2336" behindDoc="0" locked="0" layoutInCell="1" allowOverlap="1" wp14:anchorId="578C75D7" wp14:editId="4291A693">
              <wp:simplePos x="0" y="0"/>
              <wp:positionH relativeFrom="margin">
                <wp:posOffset>0</wp:posOffset>
              </wp:positionH>
              <wp:positionV relativeFrom="paragraph">
                <wp:posOffset>38100</wp:posOffset>
              </wp:positionV>
              <wp:extent cx="5943600" cy="111760"/>
              <wp:effectExtent l="0" t="0" r="0" b="254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74FADEC1" id="Rectangle 7" o:spid="_x0000_s1026" style="position:absolute;margin-left:0;margin-top:3pt;width:468pt;height: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sgEAAEcDAAAOAAAAZHJzL2Uyb0RvYy54bWysUs1u2zAMvg/YOwi6L7azNl2NOMXQoLt0&#10;W9B2D6BIsi1MEgVKjZO3H6U0Wbfehl0EUyI/fz9c3uydZTuN0YDveDOrOdNegjJ+6PiPp7sPnziL&#10;SXglLHjd8YOO/Gb1/t1yCq2ewwhWaWQE4mM7hY6PKYW2qqIctRNxBkF7euwBnUhU4lApFBOhO1vN&#10;63pRTYAqIEgdI92uj498VfD7Xsv0ve+jTsx2nLilcmI5t/msVkvRDijCaOQLDfEPLJwwnn56hlqL&#10;JNgzmjdQzkiECH2aSXAV9L2RumggNU39l5rHUQRdtJA5MZxtiv8PVn7bbZAZRdldcOaFo4weyDXh&#10;B6vZVfZnCrGltsewwawwhnuQPyPzcDtSl/6MCNOohSJWTe6v/hjIRaRRtp2+giJ08ZygWLXv0WVA&#10;MoHtSyKHcyJ6n5iky8vri4+LmoKT9NY0zdWiRFaJ9jQdMKYvGhzLHx1H4l7Qxe4+psxGtKeWwh6s&#10;UXfG2lLgsL21yHaCtuN6vq4vT+jxdZv1udlDHjsi5psiMys7OrQFddjgST6lVX79sll5HV7XZfr3&#10;/q9+AQAA//8DAFBLAwQUAAYACAAAACEAiQqX1NoAAAAFAQAADwAAAGRycy9kb3ducmV2LnhtbEyP&#10;zU7DMBCE70i8g7VI3KhDiwKEbKqqqNzbQLm68TaJsNdR7Pzw9rgnetpZzWrm23w9WyNG6n3rGOFx&#10;kYAgrpxuuUb4LHcPLyB8UKyVcUwIv+RhXdze5CrTbuI9jYdQixjCPlMITQhdJqWvGrLKL1xHHL2z&#10;660Kce1rqXs1xXBr5DJJUmlVy7GhUR1tG6p+DoNFOO50V+63Zjhunj+m81f1/jR+l4j3d/PmDUSg&#10;OfwfwwU/okMRmU5uYO2FQYiPBIQ0jmi+ri7ihLBcpSCLXF7TF38AAAD//wMAUEsBAi0AFAAGAAgA&#10;AAAhALaDOJL+AAAA4QEAABMAAAAAAAAAAAAAAAAAAAAAAFtDb250ZW50X1R5cGVzXS54bWxQSwEC&#10;LQAUAAYACAAAACEAOP0h/9YAAACUAQAACwAAAAAAAAAAAAAAAAAvAQAAX3JlbHMvLnJlbHNQSwEC&#10;LQAUAAYACAAAACEATv1F/7IBAABHAwAADgAAAAAAAAAAAAAAAAAuAgAAZHJzL2Uyb0RvYy54bWxQ&#10;SwECLQAUAAYACAAAACEAiQqX1NoAAAAFAQAADwAAAAAAAAAAAAAAAAAMBAAAZHJzL2Rvd25yZXYu&#10;eG1sUEsFBgAAAAAEAAQA8wAAABMFAAAAAA==&#10;" fillcolor="#92d050" stroked="f">
              <w10:wrap anchorx="margin"/>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A0A7" w14:textId="77777777" w:rsidR="0099595A" w:rsidRDefault="0099595A">
    <w:pPr>
      <w:pStyle w:val="Header"/>
    </w:pPr>
    <w:r>
      <w:rPr>
        <w:noProof/>
        <w:lang w:val="en-GB" w:eastAsia="en-GB"/>
      </w:rPr>
      <mc:AlternateContent>
        <mc:Choice Requires="wps">
          <w:drawing>
            <wp:anchor distT="0" distB="0" distL="114300" distR="114300" simplePos="0" relativeHeight="251669504" behindDoc="0" locked="0" layoutInCell="1" allowOverlap="1" wp14:anchorId="68B03DB3" wp14:editId="4C3BF63C">
              <wp:simplePos x="0" y="0"/>
              <wp:positionH relativeFrom="column">
                <wp:posOffset>0</wp:posOffset>
              </wp:positionH>
              <wp:positionV relativeFrom="paragraph">
                <wp:posOffset>200025</wp:posOffset>
              </wp:positionV>
              <wp:extent cx="593407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1A24D4" id="Straight Connector 2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1L2AEAAA4EAAAOAAAAZHJzL2Uyb0RvYy54bWysU02P0zAQvSPxHyzfadJAgY2a7qGr5YKg&#10;YuEHeJ1xY8lfGpum/feMnTZdARLaFRcn9sx7M+95vL49WsMOgFF71/HlouYMnPS9dvuO//h+/+Yj&#10;ZzEJ1wvjHXT8BJHfbl6/Wo+hhcYP3vSAjEhcbMfQ8SGl0FZVlANYERc+gKOg8mhFoi3uqx7FSOzW&#10;VE1dv69Gj31ALyFGOr2bgnxT+JUCmb4qFSEx03HqLZUVy/qY12qzFu0eRRi0PLchXtCFFdpR0Znq&#10;TiTBfqL+g8pqiT56lRbS28orpSUUDaRmWf+m5mEQAYoWMieG2ab4/2jll8MOme473jScOWHpjh4S&#10;Cr0fEtt658hBj4yC5NQYYkuArdvheRfDDrPso0KbvySIHYu7p9ldOCYm6XB18/Zd/WHFmbzEqisw&#10;YEyfwFuWfzputMvCRSsOn2OiYpR6ScnHxrGx4zerZlWyoje6v9fG5FiZHdgaZAdBt56Oy9w7ETzJ&#10;op1xdJgVTRrKXzoZmOi/gSJXqOvlVCDP45VTSAkuXXiNo+wMU9TBDKz/DTznZyiUWX0OeEaUyt6l&#10;GWy18/i36lcr1JR/cWDSnS149P2p3G6xhoauOHd+IHmqn+4L/PqMN7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Bc/jUv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8480" behindDoc="0" locked="0" layoutInCell="1" allowOverlap="1" wp14:anchorId="33623F74" wp14:editId="5B290EF2">
              <wp:simplePos x="0" y="0"/>
              <wp:positionH relativeFrom="margin">
                <wp:posOffset>0</wp:posOffset>
              </wp:positionH>
              <wp:positionV relativeFrom="paragraph">
                <wp:posOffset>38100</wp:posOffset>
              </wp:positionV>
              <wp:extent cx="5943600" cy="111760"/>
              <wp:effectExtent l="0" t="0" r="0" b="2540"/>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61C977FB" id="Rectangle 7" o:spid="_x0000_s1026" style="position:absolute;margin-left:0;margin-top:3pt;width:468pt;height: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d0swEAAEcDAAAOAAAAZHJzL2Uyb0RvYy54bWysUsFuGyEQvVfqPyDu9e46jdOsvI6qWOkl&#10;ba0k/QAM7C4qMGggXvvvO+DYTZtb1QtihpnHe29mebN3lu00RgO+482s5kx7Ccr4oeM/nu4+fOIs&#10;JuGVsOB1xw868pvV+3fLKbR6DiNYpZERiI/tFDo+phTaqopy1E7EGQTt6bEHdCJRiEOlUEyE7mw1&#10;r+tFNQGqgCB1jJRdHx/5quD3vZbpe99HnZjtOHFL5cRybvNZrZaiHVCE0cgXGuIfWDhhPH16hlqL&#10;JNgzmjdQzkiECH2aSXAV9L2RumggNU39l5rHUQRdtJA5MZxtiv8PVn7bbZAZ1fH5BWdeOJrRA7km&#10;/GA1u8r+TCG2VPYYNpgVxnAP8mdkHm5HqtKfEWEatVDEqsn11R8NOYjUyrbTV1CELp4TFKv2PboM&#10;SCawfZnI4TwRvU9MUvLy+uPFoqbBSXprmuZqUUZWifbUHTCmLxocy5eOI3Ev6GJ3H1NmI9pTSWEP&#10;1qg7Y20JcNjeWmQ7QdtxPV/Xlyf0+LrM+lzsIbcdEXOmyMzKjg5tQR02eJJP0ypfv2xWXofXcen+&#10;vf+rXwAAAP//AwBQSwMEFAAGAAgAAAAhAIkKl9TaAAAABQEAAA8AAABkcnMvZG93bnJldi54bWxM&#10;j81OwzAQhO9IvIO1SNyoQ4sChGyqqqjc20C5uvE2ibDXUez88Pa4J3raWc1q5tt8PVsjRup96xjh&#10;cZGAIK6cbrlG+Cx3Dy8gfFCslXFMCL/kYV3c3uQq027iPY2HUIsYwj5TCE0IXSalrxqyyi9cRxy9&#10;s+utCnHta6l7NcVwa+QySVJpVcuxoVEdbRuqfg6DRTjudFfut2Y4bp4/pvNX9f40fpeI93fz5g1E&#10;oDn8H8MFP6JDEZlObmDthUGIjwSENI5ovq4u4oSwXKUgi1xe0xd/AAAA//8DAFBLAQItABQABgAI&#10;AAAAIQC2gziS/gAAAOEBAAATAAAAAAAAAAAAAAAAAAAAAABbQ29udGVudF9UeXBlc10ueG1sUEsB&#10;Ai0AFAAGAAgAAAAhADj9If/WAAAAlAEAAAsAAAAAAAAAAAAAAAAALwEAAF9yZWxzLy5yZWxzUEsB&#10;Ai0AFAAGAAgAAAAhALQ6B3SzAQAARwMAAA4AAAAAAAAAAAAAAAAALgIAAGRycy9lMm9Eb2MueG1s&#10;UEsBAi0AFAAGAAgAAAAhAIkKl9TaAAAABQEAAA8AAAAAAAAAAAAAAAAADQQAAGRycy9kb3ducmV2&#10;LnhtbFBLBQYAAAAABAAEAPMAAAAUBQAAAAA=&#10;" fillcolor="#92d050" stroked="f">
              <w10:wrap anchorx="margin"/>
            </v:rect>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37733"/>
    <w:multiLevelType w:val="hybridMultilevel"/>
    <w:tmpl w:val="791242F0"/>
    <w:lvl w:ilvl="0" w:tplc="3CA265E8">
      <w:start w:val="1"/>
      <w:numFmt w:val="upperRoman"/>
      <w:lvlText w:val="%1."/>
      <w:lvlJc w:val="right"/>
      <w:pPr>
        <w:tabs>
          <w:tab w:val="num" w:pos="720"/>
        </w:tabs>
        <w:ind w:left="720" w:hanging="360"/>
      </w:pPr>
    </w:lvl>
    <w:lvl w:ilvl="1" w:tplc="DE92171A" w:tentative="1">
      <w:start w:val="1"/>
      <w:numFmt w:val="upperRoman"/>
      <w:lvlText w:val="%2."/>
      <w:lvlJc w:val="right"/>
      <w:pPr>
        <w:tabs>
          <w:tab w:val="num" w:pos="1440"/>
        </w:tabs>
        <w:ind w:left="1440" w:hanging="360"/>
      </w:pPr>
    </w:lvl>
    <w:lvl w:ilvl="2" w:tplc="AF86507E" w:tentative="1">
      <w:start w:val="1"/>
      <w:numFmt w:val="upperRoman"/>
      <w:lvlText w:val="%3."/>
      <w:lvlJc w:val="right"/>
      <w:pPr>
        <w:tabs>
          <w:tab w:val="num" w:pos="2160"/>
        </w:tabs>
        <w:ind w:left="2160" w:hanging="360"/>
      </w:pPr>
    </w:lvl>
    <w:lvl w:ilvl="3" w:tplc="68F84D58" w:tentative="1">
      <w:start w:val="1"/>
      <w:numFmt w:val="upperRoman"/>
      <w:lvlText w:val="%4."/>
      <w:lvlJc w:val="right"/>
      <w:pPr>
        <w:tabs>
          <w:tab w:val="num" w:pos="2880"/>
        </w:tabs>
        <w:ind w:left="2880" w:hanging="360"/>
      </w:pPr>
    </w:lvl>
    <w:lvl w:ilvl="4" w:tplc="AE662F8E" w:tentative="1">
      <w:start w:val="1"/>
      <w:numFmt w:val="upperRoman"/>
      <w:lvlText w:val="%5."/>
      <w:lvlJc w:val="right"/>
      <w:pPr>
        <w:tabs>
          <w:tab w:val="num" w:pos="3600"/>
        </w:tabs>
        <w:ind w:left="3600" w:hanging="360"/>
      </w:pPr>
    </w:lvl>
    <w:lvl w:ilvl="5" w:tplc="E54C2426" w:tentative="1">
      <w:start w:val="1"/>
      <w:numFmt w:val="upperRoman"/>
      <w:lvlText w:val="%6."/>
      <w:lvlJc w:val="right"/>
      <w:pPr>
        <w:tabs>
          <w:tab w:val="num" w:pos="4320"/>
        </w:tabs>
        <w:ind w:left="4320" w:hanging="360"/>
      </w:pPr>
    </w:lvl>
    <w:lvl w:ilvl="6" w:tplc="3AF05C18" w:tentative="1">
      <w:start w:val="1"/>
      <w:numFmt w:val="upperRoman"/>
      <w:lvlText w:val="%7."/>
      <w:lvlJc w:val="right"/>
      <w:pPr>
        <w:tabs>
          <w:tab w:val="num" w:pos="5040"/>
        </w:tabs>
        <w:ind w:left="5040" w:hanging="360"/>
      </w:pPr>
    </w:lvl>
    <w:lvl w:ilvl="7" w:tplc="91DC2A6E" w:tentative="1">
      <w:start w:val="1"/>
      <w:numFmt w:val="upperRoman"/>
      <w:lvlText w:val="%8."/>
      <w:lvlJc w:val="right"/>
      <w:pPr>
        <w:tabs>
          <w:tab w:val="num" w:pos="5760"/>
        </w:tabs>
        <w:ind w:left="5760" w:hanging="360"/>
      </w:pPr>
    </w:lvl>
    <w:lvl w:ilvl="8" w:tplc="2E9225C4" w:tentative="1">
      <w:start w:val="1"/>
      <w:numFmt w:val="upperRoman"/>
      <w:lvlText w:val="%9."/>
      <w:lvlJc w:val="right"/>
      <w:pPr>
        <w:tabs>
          <w:tab w:val="num" w:pos="6480"/>
        </w:tabs>
        <w:ind w:left="6480" w:hanging="360"/>
      </w:pPr>
    </w:lvl>
  </w:abstractNum>
  <w:abstractNum w:abstractNumId="1" w15:restartNumberingAfterBreak="0">
    <w:nsid w:val="0A267211"/>
    <w:multiLevelType w:val="hybridMultilevel"/>
    <w:tmpl w:val="68F64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6531A"/>
    <w:multiLevelType w:val="hybridMultilevel"/>
    <w:tmpl w:val="96804F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BA4133"/>
    <w:multiLevelType w:val="hybridMultilevel"/>
    <w:tmpl w:val="0D7A4D00"/>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E136E2"/>
    <w:multiLevelType w:val="hybridMultilevel"/>
    <w:tmpl w:val="02EC6618"/>
    <w:lvl w:ilvl="0" w:tplc="737CCFEA">
      <w:start w:val="3"/>
      <w:numFmt w:val="bullet"/>
      <w:lvlText w:val="-"/>
      <w:lvlJc w:val="left"/>
      <w:pPr>
        <w:ind w:left="6840" w:hanging="360"/>
      </w:pPr>
      <w:rPr>
        <w:rFonts w:ascii="Verdana" w:eastAsia="Times New Roman" w:hAnsi="Verdana" w:cs="Times New Roman"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5" w15:restartNumberingAfterBreak="0">
    <w:nsid w:val="19A57556"/>
    <w:multiLevelType w:val="hybridMultilevel"/>
    <w:tmpl w:val="50D445E2"/>
    <w:lvl w:ilvl="0" w:tplc="0030A67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7A4703"/>
    <w:multiLevelType w:val="hybridMultilevel"/>
    <w:tmpl w:val="A03A5958"/>
    <w:lvl w:ilvl="0" w:tplc="72C09C6E">
      <w:start w:val="2"/>
      <w:numFmt w:val="lowerLetter"/>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E1254D"/>
    <w:multiLevelType w:val="multilevel"/>
    <w:tmpl w:val="0128B9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6FA086A"/>
    <w:multiLevelType w:val="hybridMultilevel"/>
    <w:tmpl w:val="FE800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B46D13"/>
    <w:multiLevelType w:val="hybridMultilevel"/>
    <w:tmpl w:val="8BA22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BE492E"/>
    <w:multiLevelType w:val="multilevel"/>
    <w:tmpl w:val="3B6E7D0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7172758"/>
    <w:multiLevelType w:val="hybridMultilevel"/>
    <w:tmpl w:val="34865CC2"/>
    <w:lvl w:ilvl="0" w:tplc="FB12A150">
      <w:start w:val="1"/>
      <w:numFmt w:val="bullet"/>
      <w:lvlText w:val="•"/>
      <w:lvlJc w:val="left"/>
      <w:pPr>
        <w:tabs>
          <w:tab w:val="num" w:pos="720"/>
        </w:tabs>
        <w:ind w:left="720" w:hanging="360"/>
      </w:pPr>
      <w:rPr>
        <w:rFonts w:ascii="Arial" w:hAnsi="Arial" w:hint="default"/>
      </w:rPr>
    </w:lvl>
    <w:lvl w:ilvl="1" w:tplc="E88C074A" w:tentative="1">
      <w:start w:val="1"/>
      <w:numFmt w:val="bullet"/>
      <w:lvlText w:val="•"/>
      <w:lvlJc w:val="left"/>
      <w:pPr>
        <w:tabs>
          <w:tab w:val="num" w:pos="1440"/>
        </w:tabs>
        <w:ind w:left="1440" w:hanging="360"/>
      </w:pPr>
      <w:rPr>
        <w:rFonts w:ascii="Arial" w:hAnsi="Arial" w:hint="default"/>
      </w:rPr>
    </w:lvl>
    <w:lvl w:ilvl="2" w:tplc="F6E200F2" w:tentative="1">
      <w:start w:val="1"/>
      <w:numFmt w:val="bullet"/>
      <w:lvlText w:val="•"/>
      <w:lvlJc w:val="left"/>
      <w:pPr>
        <w:tabs>
          <w:tab w:val="num" w:pos="2160"/>
        </w:tabs>
        <w:ind w:left="2160" w:hanging="360"/>
      </w:pPr>
      <w:rPr>
        <w:rFonts w:ascii="Arial" w:hAnsi="Arial" w:hint="default"/>
      </w:rPr>
    </w:lvl>
    <w:lvl w:ilvl="3" w:tplc="80F01A66" w:tentative="1">
      <w:start w:val="1"/>
      <w:numFmt w:val="bullet"/>
      <w:lvlText w:val="•"/>
      <w:lvlJc w:val="left"/>
      <w:pPr>
        <w:tabs>
          <w:tab w:val="num" w:pos="2880"/>
        </w:tabs>
        <w:ind w:left="2880" w:hanging="360"/>
      </w:pPr>
      <w:rPr>
        <w:rFonts w:ascii="Arial" w:hAnsi="Arial" w:hint="default"/>
      </w:rPr>
    </w:lvl>
    <w:lvl w:ilvl="4" w:tplc="11E0318A" w:tentative="1">
      <w:start w:val="1"/>
      <w:numFmt w:val="bullet"/>
      <w:lvlText w:val="•"/>
      <w:lvlJc w:val="left"/>
      <w:pPr>
        <w:tabs>
          <w:tab w:val="num" w:pos="3600"/>
        </w:tabs>
        <w:ind w:left="3600" w:hanging="360"/>
      </w:pPr>
      <w:rPr>
        <w:rFonts w:ascii="Arial" w:hAnsi="Arial" w:hint="default"/>
      </w:rPr>
    </w:lvl>
    <w:lvl w:ilvl="5" w:tplc="F5F20FAA" w:tentative="1">
      <w:start w:val="1"/>
      <w:numFmt w:val="bullet"/>
      <w:lvlText w:val="•"/>
      <w:lvlJc w:val="left"/>
      <w:pPr>
        <w:tabs>
          <w:tab w:val="num" w:pos="4320"/>
        </w:tabs>
        <w:ind w:left="4320" w:hanging="360"/>
      </w:pPr>
      <w:rPr>
        <w:rFonts w:ascii="Arial" w:hAnsi="Arial" w:hint="default"/>
      </w:rPr>
    </w:lvl>
    <w:lvl w:ilvl="6" w:tplc="70BA2D20" w:tentative="1">
      <w:start w:val="1"/>
      <w:numFmt w:val="bullet"/>
      <w:lvlText w:val="•"/>
      <w:lvlJc w:val="left"/>
      <w:pPr>
        <w:tabs>
          <w:tab w:val="num" w:pos="5040"/>
        </w:tabs>
        <w:ind w:left="5040" w:hanging="360"/>
      </w:pPr>
      <w:rPr>
        <w:rFonts w:ascii="Arial" w:hAnsi="Arial" w:hint="default"/>
      </w:rPr>
    </w:lvl>
    <w:lvl w:ilvl="7" w:tplc="975AC6E0" w:tentative="1">
      <w:start w:val="1"/>
      <w:numFmt w:val="bullet"/>
      <w:lvlText w:val="•"/>
      <w:lvlJc w:val="left"/>
      <w:pPr>
        <w:tabs>
          <w:tab w:val="num" w:pos="5760"/>
        </w:tabs>
        <w:ind w:left="5760" w:hanging="360"/>
      </w:pPr>
      <w:rPr>
        <w:rFonts w:ascii="Arial" w:hAnsi="Arial" w:hint="default"/>
      </w:rPr>
    </w:lvl>
    <w:lvl w:ilvl="8" w:tplc="F71234A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37E6D89"/>
    <w:multiLevelType w:val="multilevel"/>
    <w:tmpl w:val="02908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DE3A15"/>
    <w:multiLevelType w:val="hybridMultilevel"/>
    <w:tmpl w:val="286E7210"/>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0D4BD3"/>
    <w:multiLevelType w:val="hybridMultilevel"/>
    <w:tmpl w:val="1F9049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546C6F"/>
    <w:multiLevelType w:val="multilevel"/>
    <w:tmpl w:val="510EE7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609665A"/>
    <w:multiLevelType w:val="hybridMultilevel"/>
    <w:tmpl w:val="C1D0BD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2F64DA"/>
    <w:multiLevelType w:val="hybridMultilevel"/>
    <w:tmpl w:val="ECA634DE"/>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0434EB"/>
    <w:multiLevelType w:val="hybridMultilevel"/>
    <w:tmpl w:val="6ACC82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4C0320"/>
    <w:multiLevelType w:val="hybridMultilevel"/>
    <w:tmpl w:val="1E1A4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BA2195"/>
    <w:multiLevelType w:val="multilevel"/>
    <w:tmpl w:val="02908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3E1798"/>
    <w:multiLevelType w:val="hybridMultilevel"/>
    <w:tmpl w:val="94807536"/>
    <w:lvl w:ilvl="0" w:tplc="04090001">
      <w:start w:val="1"/>
      <w:numFmt w:val="bullet"/>
      <w:lvlText w:val=""/>
      <w:lvlJc w:val="left"/>
      <w:pPr>
        <w:ind w:left="1315" w:hanging="360"/>
      </w:pPr>
      <w:rPr>
        <w:rFonts w:ascii="Symbol" w:hAnsi="Symbol" w:hint="default"/>
      </w:rPr>
    </w:lvl>
    <w:lvl w:ilvl="1" w:tplc="04090003" w:tentative="1">
      <w:start w:val="1"/>
      <w:numFmt w:val="bullet"/>
      <w:lvlText w:val="o"/>
      <w:lvlJc w:val="left"/>
      <w:pPr>
        <w:ind w:left="2035" w:hanging="360"/>
      </w:pPr>
      <w:rPr>
        <w:rFonts w:ascii="Courier New" w:hAnsi="Courier New" w:cs="Courier New" w:hint="default"/>
      </w:rPr>
    </w:lvl>
    <w:lvl w:ilvl="2" w:tplc="04090005" w:tentative="1">
      <w:start w:val="1"/>
      <w:numFmt w:val="bullet"/>
      <w:lvlText w:val=""/>
      <w:lvlJc w:val="left"/>
      <w:pPr>
        <w:ind w:left="2755" w:hanging="360"/>
      </w:pPr>
      <w:rPr>
        <w:rFonts w:ascii="Wingdings" w:hAnsi="Wingdings" w:hint="default"/>
      </w:rPr>
    </w:lvl>
    <w:lvl w:ilvl="3" w:tplc="04090001" w:tentative="1">
      <w:start w:val="1"/>
      <w:numFmt w:val="bullet"/>
      <w:lvlText w:val=""/>
      <w:lvlJc w:val="left"/>
      <w:pPr>
        <w:ind w:left="3475" w:hanging="360"/>
      </w:pPr>
      <w:rPr>
        <w:rFonts w:ascii="Symbol" w:hAnsi="Symbol" w:hint="default"/>
      </w:rPr>
    </w:lvl>
    <w:lvl w:ilvl="4" w:tplc="04090003" w:tentative="1">
      <w:start w:val="1"/>
      <w:numFmt w:val="bullet"/>
      <w:lvlText w:val="o"/>
      <w:lvlJc w:val="left"/>
      <w:pPr>
        <w:ind w:left="4195" w:hanging="360"/>
      </w:pPr>
      <w:rPr>
        <w:rFonts w:ascii="Courier New" w:hAnsi="Courier New" w:cs="Courier New" w:hint="default"/>
      </w:rPr>
    </w:lvl>
    <w:lvl w:ilvl="5" w:tplc="04090005" w:tentative="1">
      <w:start w:val="1"/>
      <w:numFmt w:val="bullet"/>
      <w:lvlText w:val=""/>
      <w:lvlJc w:val="left"/>
      <w:pPr>
        <w:ind w:left="4915" w:hanging="360"/>
      </w:pPr>
      <w:rPr>
        <w:rFonts w:ascii="Wingdings" w:hAnsi="Wingdings" w:hint="default"/>
      </w:rPr>
    </w:lvl>
    <w:lvl w:ilvl="6" w:tplc="04090001" w:tentative="1">
      <w:start w:val="1"/>
      <w:numFmt w:val="bullet"/>
      <w:lvlText w:val=""/>
      <w:lvlJc w:val="left"/>
      <w:pPr>
        <w:ind w:left="5635" w:hanging="360"/>
      </w:pPr>
      <w:rPr>
        <w:rFonts w:ascii="Symbol" w:hAnsi="Symbol" w:hint="default"/>
      </w:rPr>
    </w:lvl>
    <w:lvl w:ilvl="7" w:tplc="04090003" w:tentative="1">
      <w:start w:val="1"/>
      <w:numFmt w:val="bullet"/>
      <w:lvlText w:val="o"/>
      <w:lvlJc w:val="left"/>
      <w:pPr>
        <w:ind w:left="6355" w:hanging="360"/>
      </w:pPr>
      <w:rPr>
        <w:rFonts w:ascii="Courier New" w:hAnsi="Courier New" w:cs="Courier New" w:hint="default"/>
      </w:rPr>
    </w:lvl>
    <w:lvl w:ilvl="8" w:tplc="04090005" w:tentative="1">
      <w:start w:val="1"/>
      <w:numFmt w:val="bullet"/>
      <w:lvlText w:val=""/>
      <w:lvlJc w:val="left"/>
      <w:pPr>
        <w:ind w:left="7075" w:hanging="360"/>
      </w:pPr>
      <w:rPr>
        <w:rFonts w:ascii="Wingdings" w:hAnsi="Wingdings" w:hint="default"/>
      </w:rPr>
    </w:lvl>
  </w:abstractNum>
  <w:abstractNum w:abstractNumId="22" w15:restartNumberingAfterBreak="0">
    <w:nsid w:val="7FB40398"/>
    <w:multiLevelType w:val="hybridMultilevel"/>
    <w:tmpl w:val="F72C0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4"/>
  </w:num>
  <w:num w:numId="5">
    <w:abstractNumId w:val="15"/>
  </w:num>
  <w:num w:numId="6">
    <w:abstractNumId w:val="10"/>
  </w:num>
  <w:num w:numId="7">
    <w:abstractNumId w:val="12"/>
    <w:lvlOverride w:ilvl="0">
      <w:lvl w:ilvl="0">
        <w:numFmt w:val="upperRoman"/>
        <w:lvlText w:val="%1."/>
        <w:lvlJc w:val="right"/>
      </w:lvl>
    </w:lvlOverride>
  </w:num>
  <w:num w:numId="8">
    <w:abstractNumId w:val="20"/>
  </w:num>
  <w:num w:numId="9">
    <w:abstractNumId w:val="9"/>
  </w:num>
  <w:num w:numId="10">
    <w:abstractNumId w:val="11"/>
  </w:num>
  <w:num w:numId="11">
    <w:abstractNumId w:val="5"/>
  </w:num>
  <w:num w:numId="12">
    <w:abstractNumId w:val="6"/>
  </w:num>
  <w:num w:numId="13">
    <w:abstractNumId w:val="17"/>
  </w:num>
  <w:num w:numId="14">
    <w:abstractNumId w:val="1"/>
  </w:num>
  <w:num w:numId="15">
    <w:abstractNumId w:val="2"/>
  </w:num>
  <w:num w:numId="16">
    <w:abstractNumId w:val="18"/>
  </w:num>
  <w:num w:numId="17">
    <w:abstractNumId w:val="4"/>
  </w:num>
  <w:num w:numId="18">
    <w:abstractNumId w:val="0"/>
  </w:num>
  <w:num w:numId="19">
    <w:abstractNumId w:val="3"/>
  </w:num>
  <w:num w:numId="20">
    <w:abstractNumId w:val="13"/>
  </w:num>
  <w:num w:numId="21">
    <w:abstractNumId w:val="8"/>
  </w:num>
  <w:num w:numId="22">
    <w:abstractNumId w:val="22"/>
  </w:num>
  <w:num w:numId="23">
    <w:abstractNumId w:val="21"/>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E48"/>
    <w:rsid w:val="0003301F"/>
    <w:rsid w:val="00091580"/>
    <w:rsid w:val="000B114C"/>
    <w:rsid w:val="000C44E8"/>
    <w:rsid w:val="000D6873"/>
    <w:rsid w:val="000D7139"/>
    <w:rsid w:val="000F3B47"/>
    <w:rsid w:val="00113601"/>
    <w:rsid w:val="00133E24"/>
    <w:rsid w:val="00134223"/>
    <w:rsid w:val="00156043"/>
    <w:rsid w:val="00156134"/>
    <w:rsid w:val="001743FE"/>
    <w:rsid w:val="001B193C"/>
    <w:rsid w:val="001B3CCC"/>
    <w:rsid w:val="001C30E8"/>
    <w:rsid w:val="001C7939"/>
    <w:rsid w:val="001E5D51"/>
    <w:rsid w:val="001F5BFB"/>
    <w:rsid w:val="00206429"/>
    <w:rsid w:val="002661B3"/>
    <w:rsid w:val="00267DC8"/>
    <w:rsid w:val="002745D5"/>
    <w:rsid w:val="002862A9"/>
    <w:rsid w:val="002A4BDE"/>
    <w:rsid w:val="002B20DE"/>
    <w:rsid w:val="002C322A"/>
    <w:rsid w:val="002C485F"/>
    <w:rsid w:val="002D167C"/>
    <w:rsid w:val="002D212A"/>
    <w:rsid w:val="002D313A"/>
    <w:rsid w:val="002E6C60"/>
    <w:rsid w:val="002F0E31"/>
    <w:rsid w:val="003036FC"/>
    <w:rsid w:val="003056A4"/>
    <w:rsid w:val="00313D54"/>
    <w:rsid w:val="003225F1"/>
    <w:rsid w:val="003230FD"/>
    <w:rsid w:val="00337A76"/>
    <w:rsid w:val="0034367D"/>
    <w:rsid w:val="00356E1D"/>
    <w:rsid w:val="00375D7C"/>
    <w:rsid w:val="003A498D"/>
    <w:rsid w:val="003B1292"/>
    <w:rsid w:val="003D12D0"/>
    <w:rsid w:val="00436B40"/>
    <w:rsid w:val="00437100"/>
    <w:rsid w:val="00443BA7"/>
    <w:rsid w:val="00460882"/>
    <w:rsid w:val="00471C1E"/>
    <w:rsid w:val="004748F5"/>
    <w:rsid w:val="00495002"/>
    <w:rsid w:val="004B3271"/>
    <w:rsid w:val="004C0DA0"/>
    <w:rsid w:val="004E5C91"/>
    <w:rsid w:val="00504870"/>
    <w:rsid w:val="00504918"/>
    <w:rsid w:val="00507BBA"/>
    <w:rsid w:val="00512E35"/>
    <w:rsid w:val="00516F6D"/>
    <w:rsid w:val="0054596D"/>
    <w:rsid w:val="0056180E"/>
    <w:rsid w:val="00580831"/>
    <w:rsid w:val="00581D8C"/>
    <w:rsid w:val="005E1246"/>
    <w:rsid w:val="005E334B"/>
    <w:rsid w:val="005F037E"/>
    <w:rsid w:val="005F0E57"/>
    <w:rsid w:val="00600FC7"/>
    <w:rsid w:val="00602050"/>
    <w:rsid w:val="0061138A"/>
    <w:rsid w:val="00650AD5"/>
    <w:rsid w:val="00654EF8"/>
    <w:rsid w:val="006A465D"/>
    <w:rsid w:val="006A6996"/>
    <w:rsid w:val="006B02BC"/>
    <w:rsid w:val="006B7214"/>
    <w:rsid w:val="006D05F3"/>
    <w:rsid w:val="006E3871"/>
    <w:rsid w:val="006E7B35"/>
    <w:rsid w:val="006F1C15"/>
    <w:rsid w:val="00773C35"/>
    <w:rsid w:val="00782644"/>
    <w:rsid w:val="007858D7"/>
    <w:rsid w:val="007B36F7"/>
    <w:rsid w:val="008049F2"/>
    <w:rsid w:val="00806029"/>
    <w:rsid w:val="00810B60"/>
    <w:rsid w:val="00843B8F"/>
    <w:rsid w:val="008463F5"/>
    <w:rsid w:val="008522F4"/>
    <w:rsid w:val="00852687"/>
    <w:rsid w:val="00853952"/>
    <w:rsid w:val="00865A26"/>
    <w:rsid w:val="008710F2"/>
    <w:rsid w:val="008755A3"/>
    <w:rsid w:val="008C1CC3"/>
    <w:rsid w:val="008C75EE"/>
    <w:rsid w:val="008D4F11"/>
    <w:rsid w:val="008F5E52"/>
    <w:rsid w:val="00927089"/>
    <w:rsid w:val="009510B5"/>
    <w:rsid w:val="00954923"/>
    <w:rsid w:val="00962A61"/>
    <w:rsid w:val="00970ADA"/>
    <w:rsid w:val="00981591"/>
    <w:rsid w:val="0099595A"/>
    <w:rsid w:val="009976E1"/>
    <w:rsid w:val="009B0C8C"/>
    <w:rsid w:val="009C7703"/>
    <w:rsid w:val="009E76BB"/>
    <w:rsid w:val="009F6568"/>
    <w:rsid w:val="00A22EA6"/>
    <w:rsid w:val="00A355F3"/>
    <w:rsid w:val="00A35C99"/>
    <w:rsid w:val="00A5727C"/>
    <w:rsid w:val="00A86C64"/>
    <w:rsid w:val="00A9169B"/>
    <w:rsid w:val="00A94CC0"/>
    <w:rsid w:val="00AA042A"/>
    <w:rsid w:val="00AB426A"/>
    <w:rsid w:val="00AC290D"/>
    <w:rsid w:val="00AC7199"/>
    <w:rsid w:val="00AD3004"/>
    <w:rsid w:val="00B21B81"/>
    <w:rsid w:val="00B226B9"/>
    <w:rsid w:val="00B22ACF"/>
    <w:rsid w:val="00B2487F"/>
    <w:rsid w:val="00B5404C"/>
    <w:rsid w:val="00B7477B"/>
    <w:rsid w:val="00BA6DFE"/>
    <w:rsid w:val="00BB247E"/>
    <w:rsid w:val="00BB32BA"/>
    <w:rsid w:val="00BC71C4"/>
    <w:rsid w:val="00BD2A94"/>
    <w:rsid w:val="00BE0BF8"/>
    <w:rsid w:val="00BE0F6D"/>
    <w:rsid w:val="00BE1A2D"/>
    <w:rsid w:val="00BF1576"/>
    <w:rsid w:val="00C00061"/>
    <w:rsid w:val="00C12143"/>
    <w:rsid w:val="00C2150D"/>
    <w:rsid w:val="00C307F5"/>
    <w:rsid w:val="00C321AE"/>
    <w:rsid w:val="00C41A30"/>
    <w:rsid w:val="00C4218C"/>
    <w:rsid w:val="00C620A5"/>
    <w:rsid w:val="00C656B3"/>
    <w:rsid w:val="00CA5695"/>
    <w:rsid w:val="00CD34CB"/>
    <w:rsid w:val="00CD770A"/>
    <w:rsid w:val="00CE4849"/>
    <w:rsid w:val="00CF2819"/>
    <w:rsid w:val="00D06F8B"/>
    <w:rsid w:val="00D1080A"/>
    <w:rsid w:val="00D27BF7"/>
    <w:rsid w:val="00D56B5E"/>
    <w:rsid w:val="00D6175B"/>
    <w:rsid w:val="00D66E48"/>
    <w:rsid w:val="00DA0FAE"/>
    <w:rsid w:val="00DA2EFF"/>
    <w:rsid w:val="00DB2983"/>
    <w:rsid w:val="00DB4EF4"/>
    <w:rsid w:val="00DB607C"/>
    <w:rsid w:val="00DB7771"/>
    <w:rsid w:val="00DC0928"/>
    <w:rsid w:val="00DC3C0A"/>
    <w:rsid w:val="00DD4869"/>
    <w:rsid w:val="00E063C5"/>
    <w:rsid w:val="00E13FD9"/>
    <w:rsid w:val="00E21709"/>
    <w:rsid w:val="00E2190C"/>
    <w:rsid w:val="00E617DD"/>
    <w:rsid w:val="00E63D04"/>
    <w:rsid w:val="00E73A49"/>
    <w:rsid w:val="00E75717"/>
    <w:rsid w:val="00E94098"/>
    <w:rsid w:val="00EA14BC"/>
    <w:rsid w:val="00EA5450"/>
    <w:rsid w:val="00EC0D91"/>
    <w:rsid w:val="00EC247A"/>
    <w:rsid w:val="00EC6453"/>
    <w:rsid w:val="00EE04D7"/>
    <w:rsid w:val="00EE337D"/>
    <w:rsid w:val="00EE4E7C"/>
    <w:rsid w:val="00EE7FC4"/>
    <w:rsid w:val="00F02507"/>
    <w:rsid w:val="00F06B67"/>
    <w:rsid w:val="00F114C3"/>
    <w:rsid w:val="00F7323B"/>
    <w:rsid w:val="00FA180F"/>
    <w:rsid w:val="00FA4571"/>
    <w:rsid w:val="00FA7E86"/>
    <w:rsid w:val="00FB59EF"/>
    <w:rsid w:val="00FC71DF"/>
    <w:rsid w:val="00FD6909"/>
    <w:rsid w:val="00FE556F"/>
    <w:rsid w:val="00FF1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15DB4"/>
  <w15:chartTrackingRefBased/>
  <w15:docId w15:val="{0547ABE2-E281-41E5-89A8-DCA9CE95E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34B"/>
    <w:pPr>
      <w:spacing w:line="360" w:lineRule="auto"/>
      <w:jc w:val="both"/>
    </w:pPr>
    <w:rPr>
      <w:rFonts w:ascii="Verdana" w:hAnsi="Verdana"/>
    </w:rPr>
  </w:style>
  <w:style w:type="paragraph" w:styleId="Heading1">
    <w:name w:val="heading 1"/>
    <w:basedOn w:val="Normal"/>
    <w:next w:val="Normal"/>
    <w:link w:val="Heading1Char"/>
    <w:autoRedefine/>
    <w:uiPriority w:val="99"/>
    <w:qFormat/>
    <w:rsid w:val="008C1CC3"/>
    <w:pPr>
      <w:numPr>
        <w:numId w:val="6"/>
      </w:numPr>
      <w:autoSpaceDE w:val="0"/>
      <w:autoSpaceDN w:val="0"/>
      <w:adjustRightInd w:val="0"/>
      <w:spacing w:after="0"/>
      <w:jc w:val="center"/>
      <w:outlineLvl w:val="0"/>
    </w:pPr>
    <w:rPr>
      <w:rFonts w:eastAsia="Calibri" w:cs="Times New Roman"/>
      <w:b/>
      <w:color w:val="000000"/>
      <w:sz w:val="28"/>
      <w:szCs w:val="24"/>
      <w:lang w:val="en-GB" w:bidi="he-IL"/>
    </w:rPr>
  </w:style>
  <w:style w:type="paragraph" w:styleId="Heading2">
    <w:name w:val="heading 2"/>
    <w:basedOn w:val="Normal"/>
    <w:next w:val="Normal"/>
    <w:link w:val="Heading2Char"/>
    <w:autoRedefine/>
    <w:uiPriority w:val="9"/>
    <w:unhideWhenUsed/>
    <w:qFormat/>
    <w:rsid w:val="005E334B"/>
    <w:pPr>
      <w:keepNext/>
      <w:keepLines/>
      <w:numPr>
        <w:ilvl w:val="1"/>
        <w:numId w:val="6"/>
      </w:numPr>
      <w:spacing w:before="40" w:after="0"/>
      <w:jc w:val="left"/>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7B36F7"/>
    <w:pPr>
      <w:keepNext/>
      <w:keepLines/>
      <w:numPr>
        <w:ilvl w:val="2"/>
        <w:numId w:val="6"/>
      </w:numPr>
      <w:spacing w:before="40" w:after="0"/>
      <w:jc w:val="left"/>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rsid w:val="00D27BF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7BF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7BF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7BF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7BF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7BF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1C4"/>
  </w:style>
  <w:style w:type="paragraph" w:styleId="Footer">
    <w:name w:val="footer"/>
    <w:basedOn w:val="Normal"/>
    <w:link w:val="FooterChar"/>
    <w:uiPriority w:val="99"/>
    <w:unhideWhenUsed/>
    <w:rsid w:val="00BC7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1C4"/>
  </w:style>
  <w:style w:type="character" w:styleId="PlaceholderText">
    <w:name w:val="Placeholder Text"/>
    <w:basedOn w:val="DefaultParagraphFont"/>
    <w:uiPriority w:val="99"/>
    <w:semiHidden/>
    <w:rsid w:val="00773C35"/>
    <w:rPr>
      <w:color w:val="808080"/>
    </w:rPr>
  </w:style>
  <w:style w:type="character" w:customStyle="1" w:styleId="Heading1Char">
    <w:name w:val="Heading 1 Char"/>
    <w:basedOn w:val="DefaultParagraphFont"/>
    <w:link w:val="Heading1"/>
    <w:uiPriority w:val="99"/>
    <w:rsid w:val="008C1CC3"/>
    <w:rPr>
      <w:rFonts w:ascii="Verdana" w:eastAsia="Calibri" w:hAnsi="Verdana" w:cs="Times New Roman"/>
      <w:b/>
      <w:color w:val="000000"/>
      <w:sz w:val="28"/>
      <w:szCs w:val="24"/>
      <w:lang w:val="en-GB" w:bidi="he-IL"/>
    </w:rPr>
  </w:style>
  <w:style w:type="paragraph" w:styleId="Title">
    <w:name w:val="Title"/>
    <w:basedOn w:val="Normal"/>
    <w:next w:val="Normal"/>
    <w:link w:val="TitleChar"/>
    <w:uiPriority w:val="10"/>
    <w:qFormat/>
    <w:rsid w:val="00BE0BF8"/>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BE0BF8"/>
    <w:rPr>
      <w:rFonts w:ascii="Verdana" w:eastAsiaTheme="majorEastAsia" w:hAnsi="Verdana" w:cstheme="majorBidi"/>
      <w:b/>
      <w:spacing w:val="-10"/>
      <w:kern w:val="28"/>
      <w:sz w:val="36"/>
      <w:szCs w:val="56"/>
    </w:rPr>
  </w:style>
  <w:style w:type="paragraph" w:styleId="Subtitle">
    <w:name w:val="Subtitle"/>
    <w:basedOn w:val="Normal"/>
    <w:next w:val="Normal"/>
    <w:link w:val="SubtitleChar"/>
    <w:autoRedefine/>
    <w:uiPriority w:val="11"/>
    <w:qFormat/>
    <w:rsid w:val="000F3B47"/>
    <w:pPr>
      <w:numPr>
        <w:ilvl w:val="1"/>
      </w:numPr>
      <w:jc w:val="center"/>
    </w:pPr>
    <w:rPr>
      <w:rFonts w:eastAsiaTheme="minorEastAsia"/>
      <w:b/>
      <w:spacing w:val="15"/>
      <w:sz w:val="28"/>
    </w:rPr>
  </w:style>
  <w:style w:type="character" w:customStyle="1" w:styleId="SubtitleChar">
    <w:name w:val="Subtitle Char"/>
    <w:basedOn w:val="DefaultParagraphFont"/>
    <w:link w:val="Subtitle"/>
    <w:uiPriority w:val="11"/>
    <w:rsid w:val="000F3B47"/>
    <w:rPr>
      <w:rFonts w:ascii="Verdana" w:eastAsiaTheme="minorEastAsia" w:hAnsi="Verdana"/>
      <w:b/>
      <w:spacing w:val="15"/>
      <w:sz w:val="28"/>
    </w:rPr>
  </w:style>
  <w:style w:type="paragraph" w:styleId="NoSpacing">
    <w:name w:val="No Spacing"/>
    <w:link w:val="NoSpacingChar"/>
    <w:uiPriority w:val="1"/>
    <w:rsid w:val="00BE0F6D"/>
    <w:pPr>
      <w:spacing w:after="0" w:line="240" w:lineRule="auto"/>
    </w:pPr>
    <w:rPr>
      <w:rFonts w:eastAsiaTheme="minorEastAsia"/>
    </w:rPr>
  </w:style>
  <w:style w:type="character" w:customStyle="1" w:styleId="NoSpacingChar">
    <w:name w:val="No Spacing Char"/>
    <w:basedOn w:val="DefaultParagraphFont"/>
    <w:link w:val="NoSpacing"/>
    <w:uiPriority w:val="1"/>
    <w:rsid w:val="00BE0F6D"/>
    <w:rPr>
      <w:rFonts w:eastAsiaTheme="minorEastAsia"/>
    </w:rPr>
  </w:style>
  <w:style w:type="character" w:customStyle="1" w:styleId="Heading2Char">
    <w:name w:val="Heading 2 Char"/>
    <w:basedOn w:val="DefaultParagraphFont"/>
    <w:link w:val="Heading2"/>
    <w:uiPriority w:val="9"/>
    <w:rsid w:val="005E334B"/>
    <w:rPr>
      <w:rFonts w:ascii="Verdana" w:eastAsiaTheme="majorEastAsia" w:hAnsi="Verdana" w:cstheme="majorBidi"/>
      <w:b/>
      <w:sz w:val="26"/>
      <w:szCs w:val="26"/>
    </w:rPr>
  </w:style>
  <w:style w:type="character" w:customStyle="1" w:styleId="Heading3Char">
    <w:name w:val="Heading 3 Char"/>
    <w:basedOn w:val="DefaultParagraphFont"/>
    <w:link w:val="Heading3"/>
    <w:uiPriority w:val="9"/>
    <w:rsid w:val="007B36F7"/>
    <w:rPr>
      <w:rFonts w:ascii="Verdana" w:eastAsiaTheme="majorEastAsia" w:hAnsi="Verdana" w:cstheme="majorBidi"/>
      <w:b/>
      <w:sz w:val="24"/>
      <w:szCs w:val="24"/>
    </w:rPr>
  </w:style>
  <w:style w:type="character" w:customStyle="1" w:styleId="Heading4Char">
    <w:name w:val="Heading 4 Char"/>
    <w:basedOn w:val="DefaultParagraphFont"/>
    <w:link w:val="Heading4"/>
    <w:uiPriority w:val="9"/>
    <w:semiHidden/>
    <w:rsid w:val="00D27B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27BF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27BF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7BF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7B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7BF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B0C8C"/>
    <w:rPr>
      <w:color w:val="0563C1" w:themeColor="hyperlink"/>
      <w:u w:val="single"/>
    </w:rPr>
  </w:style>
  <w:style w:type="paragraph" w:styleId="TOC1">
    <w:name w:val="toc 1"/>
    <w:aliases w:val="Table of contents"/>
    <w:basedOn w:val="Normal"/>
    <w:next w:val="Normal"/>
    <w:autoRedefine/>
    <w:uiPriority w:val="39"/>
    <w:unhideWhenUsed/>
    <w:qFormat/>
    <w:rsid w:val="002B20DE"/>
    <w:pPr>
      <w:tabs>
        <w:tab w:val="right" w:leader="dot" w:pos="9350"/>
      </w:tabs>
      <w:spacing w:after="100"/>
    </w:pPr>
  </w:style>
  <w:style w:type="paragraph" w:styleId="TOC2">
    <w:name w:val="toc 2"/>
    <w:basedOn w:val="Normal"/>
    <w:next w:val="Normal"/>
    <w:autoRedefine/>
    <w:uiPriority w:val="39"/>
    <w:unhideWhenUsed/>
    <w:rsid w:val="00D1080A"/>
    <w:pPr>
      <w:spacing w:after="100"/>
      <w:ind w:left="220"/>
    </w:pPr>
  </w:style>
  <w:style w:type="paragraph" w:styleId="ListParagraph">
    <w:name w:val="List Paragraph"/>
    <w:basedOn w:val="Normal"/>
    <w:uiPriority w:val="34"/>
    <w:qFormat/>
    <w:rsid w:val="007B36F7"/>
    <w:pPr>
      <w:ind w:left="720"/>
      <w:contextualSpacing/>
    </w:pPr>
  </w:style>
  <w:style w:type="paragraph" w:styleId="TOC3">
    <w:name w:val="toc 3"/>
    <w:basedOn w:val="Normal"/>
    <w:next w:val="Normal"/>
    <w:autoRedefine/>
    <w:uiPriority w:val="39"/>
    <w:unhideWhenUsed/>
    <w:rsid w:val="00981591"/>
    <w:pPr>
      <w:spacing w:after="100"/>
      <w:ind w:left="440"/>
    </w:pPr>
  </w:style>
  <w:style w:type="paragraph" w:styleId="Caption">
    <w:name w:val="caption"/>
    <w:aliases w:val="Tables &amp; Figures Caption style"/>
    <w:basedOn w:val="Normal"/>
    <w:next w:val="Normal"/>
    <w:uiPriority w:val="35"/>
    <w:unhideWhenUsed/>
    <w:rsid w:val="00981591"/>
    <w:pPr>
      <w:spacing w:after="200" w:line="240" w:lineRule="auto"/>
      <w:jc w:val="center"/>
    </w:pPr>
    <w:rPr>
      <w:iCs/>
      <w:sz w:val="20"/>
      <w:szCs w:val="18"/>
    </w:rPr>
  </w:style>
  <w:style w:type="table" w:customStyle="1" w:styleId="Calendar2">
    <w:name w:val="Calendar 2"/>
    <w:basedOn w:val="TableNormal"/>
    <w:uiPriority w:val="99"/>
    <w:qFormat/>
    <w:rsid w:val="0061138A"/>
    <w:pPr>
      <w:spacing w:after="0" w:line="240" w:lineRule="auto"/>
      <w:jc w:val="center"/>
    </w:pPr>
    <w:rPr>
      <w:rFonts w:eastAsiaTheme="minorEastAsia"/>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table" w:styleId="MediumList2-Accent1">
    <w:name w:val="Medium List 2 Accent 1"/>
    <w:basedOn w:val="TableNormal"/>
    <w:uiPriority w:val="66"/>
    <w:rsid w:val="006113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eofFigures">
    <w:name w:val="table of figures"/>
    <w:basedOn w:val="Normal"/>
    <w:next w:val="Normal"/>
    <w:uiPriority w:val="99"/>
    <w:unhideWhenUsed/>
    <w:rsid w:val="003225F1"/>
    <w:pPr>
      <w:spacing w:after="0"/>
    </w:pPr>
  </w:style>
  <w:style w:type="paragraph" w:styleId="NormalWeb">
    <w:name w:val="Normal (Web)"/>
    <w:basedOn w:val="Normal"/>
    <w:uiPriority w:val="99"/>
    <w:unhideWhenUsed/>
    <w:rsid w:val="002D313A"/>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paragraph" w:customStyle="1" w:styleId="rtejustify">
    <w:name w:val="rtejustify"/>
    <w:basedOn w:val="Normal"/>
    <w:rsid w:val="002D313A"/>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2D31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9712">
      <w:bodyDiv w:val="1"/>
      <w:marLeft w:val="0"/>
      <w:marRight w:val="0"/>
      <w:marTop w:val="0"/>
      <w:marBottom w:val="0"/>
      <w:divBdr>
        <w:top w:val="none" w:sz="0" w:space="0" w:color="auto"/>
        <w:left w:val="none" w:sz="0" w:space="0" w:color="auto"/>
        <w:bottom w:val="none" w:sz="0" w:space="0" w:color="auto"/>
        <w:right w:val="none" w:sz="0" w:space="0" w:color="auto"/>
      </w:divBdr>
    </w:div>
    <w:div w:id="341250394">
      <w:bodyDiv w:val="1"/>
      <w:marLeft w:val="0"/>
      <w:marRight w:val="0"/>
      <w:marTop w:val="0"/>
      <w:marBottom w:val="0"/>
      <w:divBdr>
        <w:top w:val="none" w:sz="0" w:space="0" w:color="auto"/>
        <w:left w:val="none" w:sz="0" w:space="0" w:color="auto"/>
        <w:bottom w:val="none" w:sz="0" w:space="0" w:color="auto"/>
        <w:right w:val="none" w:sz="0" w:space="0" w:color="auto"/>
      </w:divBdr>
    </w:div>
    <w:div w:id="1486585584">
      <w:bodyDiv w:val="1"/>
      <w:marLeft w:val="0"/>
      <w:marRight w:val="0"/>
      <w:marTop w:val="0"/>
      <w:marBottom w:val="0"/>
      <w:divBdr>
        <w:top w:val="none" w:sz="0" w:space="0" w:color="auto"/>
        <w:left w:val="none" w:sz="0" w:space="0" w:color="auto"/>
        <w:bottom w:val="none" w:sz="0" w:space="0" w:color="auto"/>
        <w:right w:val="none" w:sz="0" w:space="0" w:color="auto"/>
      </w:divBdr>
      <w:divsChild>
        <w:div w:id="836382922">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yperlink" Target="https://internetofthingsagenda.techtarget.com/definition/Internet-of-Things-IoT" TargetMode="External"/><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pubmed.ncbi.nlm.nih.gov/1729836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hyperlink" Target="https://earthzine.org/lake-victorias-water-quality-past-present-and-futur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gif"/><Relationship Id="rId28" Type="http://schemas.openxmlformats.org/officeDocument/2006/relationships/hyperlink" Target="https://geojango.com/blogs/explore-your-world/largest-lakes" TargetMode="Externa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hyperlink" Target="https://eos.com/find-satellite/landsat-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hyperlink" Target="https://circuitdigest.com/article/arduino-vs-raspberryp-pi-difference-between-the-two" TargetMode="External"/><Relationship Id="rId30" Type="http://schemas.openxmlformats.org/officeDocument/2006/relationships/hyperlink" Target="https://eos.com/find-satellite/landsat-8/"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GIS\G%20I%20S%204.1\11\Write-up\Write-u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63267F10224534ACC3C309B71B93D8"/>
        <w:category>
          <w:name w:val="General"/>
          <w:gallery w:val="placeholder"/>
        </w:category>
        <w:types>
          <w:type w:val="bbPlcHdr"/>
        </w:types>
        <w:behaviors>
          <w:behavior w:val="content"/>
        </w:behaviors>
        <w:guid w:val="{B476B1F2-E6F7-41F5-8F45-F1B1575AC2D2}"/>
      </w:docPartPr>
      <w:docPartBody>
        <w:p w:rsidR="00C60917" w:rsidRDefault="00F23F89">
          <w:pPr>
            <w:pStyle w:val="1C63267F10224534ACC3C309B71B93D8"/>
          </w:pPr>
          <w:r w:rsidRPr="00B3523C">
            <w:rPr>
              <w:rStyle w:val="PlaceholderText"/>
            </w:rPr>
            <w:t>Click here to enter text.</w:t>
          </w:r>
        </w:p>
      </w:docPartBody>
    </w:docPart>
    <w:docPart>
      <w:docPartPr>
        <w:name w:val="7F15CE8216D24B8F886FBF4BC4206E65"/>
        <w:category>
          <w:name w:val="General"/>
          <w:gallery w:val="placeholder"/>
        </w:category>
        <w:types>
          <w:type w:val="bbPlcHdr"/>
        </w:types>
        <w:behaviors>
          <w:behavior w:val="content"/>
        </w:behaviors>
        <w:guid w:val="{61C8382A-AAA3-4BA4-8FEA-2B193A75925F}"/>
      </w:docPartPr>
      <w:docPartBody>
        <w:p w:rsidR="00C60917" w:rsidRDefault="00F23F89">
          <w:pPr>
            <w:pStyle w:val="7F15CE8216D24B8F886FBF4BC4206E65"/>
          </w:pPr>
          <w:r w:rsidRPr="00642998">
            <w:rPr>
              <w:rStyle w:val="PlaceholderText"/>
            </w:rPr>
            <w:t>Click here to enter text.</w:t>
          </w:r>
        </w:p>
      </w:docPartBody>
    </w:docPart>
    <w:docPart>
      <w:docPartPr>
        <w:name w:val="D613FE53109044DF88CC80F6949FEE88"/>
        <w:category>
          <w:name w:val="General"/>
          <w:gallery w:val="placeholder"/>
        </w:category>
        <w:types>
          <w:type w:val="bbPlcHdr"/>
        </w:types>
        <w:behaviors>
          <w:behavior w:val="content"/>
        </w:behaviors>
        <w:guid w:val="{BC2243ED-8BE3-4130-90E3-FC003EBF9423}"/>
      </w:docPartPr>
      <w:docPartBody>
        <w:p w:rsidR="00C60917" w:rsidRDefault="00EE3A0E" w:rsidP="00EE3A0E">
          <w:pPr>
            <w:pStyle w:val="D613FE53109044DF88CC80F6949FEE88"/>
          </w:pPr>
          <w:r w:rsidRPr="00642998">
            <w:rPr>
              <w:rStyle w:val="PlaceholderText"/>
            </w:rPr>
            <w:t>Click here to enter text.</w:t>
          </w:r>
        </w:p>
      </w:docPartBody>
    </w:docPart>
    <w:docPart>
      <w:docPartPr>
        <w:name w:val="C5D575AAF75A478299761CD5E8B39F06"/>
        <w:category>
          <w:name w:val="General"/>
          <w:gallery w:val="placeholder"/>
        </w:category>
        <w:types>
          <w:type w:val="bbPlcHdr"/>
        </w:types>
        <w:behaviors>
          <w:behavior w:val="content"/>
        </w:behaviors>
        <w:guid w:val="{2105A16A-86AE-42B9-B2A4-A1AACA0832EA}"/>
      </w:docPartPr>
      <w:docPartBody>
        <w:p w:rsidR="00C60917" w:rsidRDefault="00EE3A0E" w:rsidP="00EE3A0E">
          <w:pPr>
            <w:pStyle w:val="C5D575AAF75A478299761CD5E8B39F06"/>
          </w:pPr>
          <w:r w:rsidRPr="0064299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A0E"/>
    <w:rsid w:val="002A2D15"/>
    <w:rsid w:val="00815811"/>
    <w:rsid w:val="008C51E3"/>
    <w:rsid w:val="009777B2"/>
    <w:rsid w:val="00A341BA"/>
    <w:rsid w:val="00C60917"/>
    <w:rsid w:val="00EE3A0E"/>
    <w:rsid w:val="00F23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3A0E"/>
    <w:rPr>
      <w:color w:val="808080"/>
    </w:rPr>
  </w:style>
  <w:style w:type="paragraph" w:customStyle="1" w:styleId="1C63267F10224534ACC3C309B71B93D8">
    <w:name w:val="1C63267F10224534ACC3C309B71B93D8"/>
  </w:style>
  <w:style w:type="paragraph" w:customStyle="1" w:styleId="7F15CE8216D24B8F886FBF4BC4206E65">
    <w:name w:val="7F15CE8216D24B8F886FBF4BC4206E65"/>
  </w:style>
  <w:style w:type="paragraph" w:customStyle="1" w:styleId="D613FE53109044DF88CC80F6949FEE88">
    <w:name w:val="D613FE53109044DF88CC80F6949FEE88"/>
    <w:rsid w:val="00EE3A0E"/>
  </w:style>
  <w:style w:type="paragraph" w:customStyle="1" w:styleId="C5D575AAF75A478299761CD5E8B39F06">
    <w:name w:val="C5D575AAF75A478299761CD5E8B39F06"/>
    <w:rsid w:val="00EE3A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976C3-D43A-4651-A831-5D87BD4F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Write-up.dotx</Template>
  <TotalTime>316</TotalTime>
  <Pages>23</Pages>
  <Words>3310</Words>
  <Characters>18872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70</cp:revision>
  <cp:lastPrinted>2017-06-12T14:52:00Z</cp:lastPrinted>
  <dcterms:created xsi:type="dcterms:W3CDTF">2021-05-26T14:10:00Z</dcterms:created>
  <dcterms:modified xsi:type="dcterms:W3CDTF">2021-07-19T13:45:00Z</dcterms:modified>
</cp:coreProperties>
</file>