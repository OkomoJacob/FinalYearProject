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pacing w:val="0"/>
          <w:kern w:val="0"/>
          <w:sz w:val="22"/>
          <w:szCs w:val="22"/>
        </w:rPr>
        <w:id w:val="219951039"/>
        <w:placeholder>
          <w:docPart w:val="1C63267F10224534ACC3C309B71B93D8"/>
        </w:placeholder>
      </w:sdtPr>
      <w:sdtEndPr>
        <w:rPr>
          <w:szCs w:val="36"/>
          <w:u w:val="single"/>
        </w:rPr>
      </w:sdtEndPr>
      <w:sdtContent>
        <w:p w14:paraId="7FA8D02D" w14:textId="77777777" w:rsidR="002E6C60" w:rsidRDefault="002E6C60" w:rsidP="002E6C60">
          <w:pPr>
            <w:pStyle w:val="Title"/>
            <w:rPr>
              <w:szCs w:val="36"/>
              <w:u w:val="single"/>
            </w:rPr>
          </w:pPr>
          <w:r w:rsidRPr="002E6C60">
            <w:rPr>
              <w:szCs w:val="36"/>
              <w:u w:val="single"/>
            </w:rPr>
            <w:t>Automated in-situ sensors &amp; spatiotemporal modelling to monitor harmful algal blooms</w:t>
          </w:r>
        </w:p>
        <w:p w14:paraId="7829B693" w14:textId="59CF4577" w:rsidR="000F3B47" w:rsidRPr="002E6C60" w:rsidRDefault="000B114C" w:rsidP="002E6C60">
          <w:pPr>
            <w:rPr>
              <w:lang w:val="en-GB"/>
            </w:rPr>
          </w:pPr>
        </w:p>
      </w:sdtContent>
    </w:sdt>
    <w:sdt>
      <w:sdtPr>
        <w:rPr>
          <w:b/>
          <w:sz w:val="28"/>
          <w:szCs w:val="28"/>
        </w:rPr>
        <w:id w:val="1313909647"/>
        <w:placeholder>
          <w:docPart w:val="7F15CE8216D24B8F886FBF4BC4206E65"/>
        </w:placeholder>
      </w:sdtPr>
      <w:sdtEndPr/>
      <w:sdtContent>
        <w:p w14:paraId="734E1FC2" w14:textId="77777777" w:rsidR="004E5C91" w:rsidRPr="004E5C91" w:rsidRDefault="004E5C91" w:rsidP="004E5C91">
          <w:pPr>
            <w:jc w:val="center"/>
            <w:rPr>
              <w:b/>
              <w:sz w:val="28"/>
              <w:szCs w:val="28"/>
            </w:rPr>
          </w:pPr>
          <w:r w:rsidRPr="004E5C91">
            <w:rPr>
              <w:b/>
              <w:sz w:val="28"/>
              <w:szCs w:val="28"/>
            </w:rPr>
            <w:t>by</w:t>
          </w:r>
        </w:p>
      </w:sdtContent>
    </w:sdt>
    <w:sdt>
      <w:sdtPr>
        <w:id w:val="-29260931"/>
        <w:placeholder>
          <w:docPart w:val="7F15CE8216D24B8F886FBF4BC4206E65"/>
        </w:placeholder>
      </w:sdtPr>
      <w:sdtEndPr/>
      <w:sdtContent>
        <w:p w14:paraId="17254725" w14:textId="22674FF0" w:rsidR="004E5C91" w:rsidRPr="004E5C91" w:rsidRDefault="00D66E48" w:rsidP="004E5C91">
          <w:pPr>
            <w:pStyle w:val="Subtitle"/>
          </w:pPr>
          <w:r>
            <w:t>Okomo Jacob Okello</w:t>
          </w:r>
        </w:p>
      </w:sdtContent>
    </w:sdt>
    <w:p w14:paraId="0C271F0D" w14:textId="3BE350BE" w:rsidR="00F7323B" w:rsidRPr="000D7139" w:rsidRDefault="00FE556F" w:rsidP="00E21709">
      <w:pPr>
        <w:rPr>
          <w:b/>
          <w:bCs/>
          <w:i/>
          <w:iCs/>
        </w:rPr>
      </w:pPr>
      <w:r w:rsidRPr="00EA5450">
        <w:rPr>
          <w:b/>
          <w:bCs/>
        </w:rPr>
        <w:tab/>
      </w:r>
      <w:r w:rsidRPr="00EA5450">
        <w:rPr>
          <w:b/>
          <w:bCs/>
        </w:rPr>
        <w:tab/>
      </w:r>
      <w:r w:rsidRPr="00EA5450">
        <w:rPr>
          <w:b/>
          <w:bCs/>
        </w:rPr>
        <w:tab/>
      </w:r>
      <w:r w:rsidRPr="00EA5450">
        <w:rPr>
          <w:b/>
          <w:bCs/>
        </w:rPr>
        <w:tab/>
      </w:r>
      <w:r w:rsidRPr="00EA5450">
        <w:rPr>
          <w:b/>
          <w:bCs/>
        </w:rPr>
        <w:tab/>
      </w:r>
      <w:r w:rsidRPr="00EA5450">
        <w:rPr>
          <w:b/>
          <w:bCs/>
        </w:rPr>
        <w:tab/>
      </w:r>
      <w:r w:rsidRPr="00EA5450">
        <w:rPr>
          <w:b/>
          <w:bCs/>
        </w:rPr>
        <w:tab/>
      </w:r>
      <w:r w:rsidRPr="00EA5450">
        <w:rPr>
          <w:b/>
          <w:bCs/>
        </w:rPr>
        <w:tab/>
      </w:r>
      <w:r w:rsidR="002E6C60">
        <w:rPr>
          <w:b/>
          <w:bCs/>
        </w:rPr>
        <w:t>-</w:t>
      </w:r>
      <w:r w:rsidRPr="000D7139">
        <w:rPr>
          <w:b/>
          <w:bCs/>
          <w:i/>
          <w:iCs/>
        </w:rPr>
        <w:t>Case Study Lake Victoria</w:t>
      </w:r>
    </w:p>
    <w:p w14:paraId="53DEE992" w14:textId="171EC635" w:rsidR="00E21709" w:rsidRPr="00DB607C" w:rsidRDefault="00267DC8" w:rsidP="00DB607C">
      <w:pPr>
        <w:rPr>
          <w:i/>
        </w:rPr>
      </w:pPr>
      <w:r>
        <w:rPr>
          <w:i/>
        </w:rPr>
        <w:t xml:space="preserve">Project </w:t>
      </w:r>
      <w:r w:rsidR="000D6873">
        <w:rPr>
          <w:i/>
        </w:rPr>
        <w:t>proposal</w:t>
      </w:r>
      <w:r w:rsidR="000F3B47">
        <w:rPr>
          <w:i/>
        </w:rPr>
        <w:t xml:space="preserve"> s</w:t>
      </w:r>
      <w:r w:rsidR="004E5C91" w:rsidRPr="00DB607C">
        <w:rPr>
          <w:i/>
        </w:rPr>
        <w:t xml:space="preserve">ubmitted </w:t>
      </w:r>
      <w:r w:rsidR="000F3B47">
        <w:rPr>
          <w:i/>
        </w:rPr>
        <w:t xml:space="preserve">to the department of Geomatic Engineering and geospatial Information Systems </w:t>
      </w:r>
      <w:r w:rsidR="004E5C91" w:rsidRPr="00DB607C">
        <w:rPr>
          <w:i/>
        </w:rPr>
        <w:t>degree</w:t>
      </w:r>
      <w:r w:rsidR="006A465D" w:rsidRPr="00DB607C">
        <w:rPr>
          <w:i/>
        </w:rPr>
        <w:t xml:space="preserve"> of Bachelor of Science in </w:t>
      </w:r>
      <w:r w:rsidR="00D66E48">
        <w:rPr>
          <w:i/>
        </w:rPr>
        <w:t>Geospatial Information system GIS</w:t>
      </w:r>
      <w:r w:rsidR="006A465D" w:rsidRPr="00DB607C">
        <w:rPr>
          <w:i/>
        </w:rPr>
        <w:t>.</w:t>
      </w:r>
    </w:p>
    <w:p w14:paraId="29B37A8E" w14:textId="77777777" w:rsidR="00BB247E" w:rsidRPr="00A22EA6" w:rsidRDefault="005F037E" w:rsidP="00BB247E">
      <w:r>
        <w:rPr>
          <w:noProof/>
          <w:lang w:val="en-GB" w:eastAsia="en-GB"/>
        </w:rPr>
        <mc:AlternateContent>
          <mc:Choice Requires="wpg">
            <w:drawing>
              <wp:anchor distT="0" distB="0" distL="114300" distR="114300" simplePos="0" relativeHeight="251667456" behindDoc="0" locked="0" layoutInCell="1" allowOverlap="1" wp14:anchorId="7127BDD5" wp14:editId="1CAA9243">
                <wp:simplePos x="0" y="0"/>
                <wp:positionH relativeFrom="column">
                  <wp:posOffset>0</wp:posOffset>
                </wp:positionH>
                <wp:positionV relativeFrom="paragraph">
                  <wp:posOffset>183922</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0385"/>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F3088"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1A65AA59"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27BDD5" id="Group 30" o:spid="_x0000_s1026" style="position:absolute;left:0;text-align:left;margin-left:0;margin-top:14.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03;width:18288;height:19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512F3088"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1A65AA59"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56B9CDCF" wp14:editId="3119644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01ED6"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65715E5E" w14:textId="77777777" w:rsidR="00BB247E" w:rsidRPr="00A22EA6" w:rsidRDefault="00BB247E" w:rsidP="00BB247E"/>
    <w:p w14:paraId="493E329C" w14:textId="77777777" w:rsidR="00BB247E" w:rsidRPr="00A22EA6" w:rsidRDefault="00BB247E" w:rsidP="00BB247E"/>
    <w:p w14:paraId="72286B2D" w14:textId="77777777" w:rsidR="00BB247E" w:rsidRPr="00A22EA6" w:rsidRDefault="00BB247E" w:rsidP="00BB247E"/>
    <w:p w14:paraId="13A49BC1" w14:textId="77777777" w:rsidR="00BB247E" w:rsidRPr="00A22EA6" w:rsidRDefault="00BB247E" w:rsidP="00BB247E"/>
    <w:p w14:paraId="2CF7FF13" w14:textId="77777777" w:rsidR="00FA7E86" w:rsidRDefault="00FA7E86" w:rsidP="00BB247E"/>
    <w:p w14:paraId="41014C13" w14:textId="77777777" w:rsidR="00FA7E86" w:rsidRPr="00FA7E86" w:rsidRDefault="00FA7E86" w:rsidP="00FA7E86"/>
    <w:p w14:paraId="69D05C60" w14:textId="77777777" w:rsidR="00FA7E86" w:rsidRPr="00FA7E86" w:rsidRDefault="00FA7E86" w:rsidP="00FA7E86"/>
    <w:p w14:paraId="7974C928" w14:textId="77777777" w:rsidR="00FA7E86" w:rsidRPr="00FA7E86" w:rsidRDefault="00FA7E86" w:rsidP="00FA7E86"/>
    <w:p w14:paraId="1055EE28" w14:textId="77777777" w:rsidR="00FA7E86" w:rsidRPr="00FA7E86" w:rsidRDefault="00FA7E86" w:rsidP="00FA7E86"/>
    <w:p w14:paraId="4B9E3A4A" w14:textId="77777777" w:rsidR="00FA7E86" w:rsidRPr="00FA7E86" w:rsidRDefault="006A6996" w:rsidP="00FA7E86">
      <w:r>
        <w:rPr>
          <w:noProof/>
          <w:lang w:val="en-GB" w:eastAsia="en-GB"/>
        </w:rPr>
        <mc:AlternateContent>
          <mc:Choice Requires="wps">
            <w:drawing>
              <wp:anchor distT="0" distB="0" distL="114300" distR="114300" simplePos="0" relativeHeight="251669504" behindDoc="0" locked="0" layoutInCell="1" allowOverlap="1" wp14:anchorId="3627D43A" wp14:editId="31057AE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3711E"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102F06D9" w14:textId="77777777" w:rsidR="00FA7E86" w:rsidRDefault="00FA7E86" w:rsidP="00D27BF7"/>
    <w:p w14:paraId="77265DC3" w14:textId="77777777" w:rsidR="00FA7E86" w:rsidRDefault="00FA7E86" w:rsidP="00D27BF7">
      <w:bookmarkStart w:id="0" w:name="_Toc224829748"/>
      <w:bookmarkStart w:id="1" w:name="_Toc221010140"/>
    </w:p>
    <w:p w14:paraId="15E8051E" w14:textId="77777777" w:rsidR="00206429" w:rsidRDefault="00206429" w:rsidP="006A6996">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bookmarkEnd w:id="1" w:displacedByCustomXml="next"/>
    <w:bookmarkEnd w:id="0" w:displacedByCustomXml="next"/>
    <w:bookmarkStart w:id="2" w:name="_Toc524687827" w:displacedByCustomXml="next"/>
    <w:bookmarkStart w:id="3" w:name="_Toc485037816" w:displacedByCustomXml="next"/>
    <w:sdt>
      <w:sdtPr>
        <w:id w:val="1950343366"/>
        <w:placeholder>
          <w:docPart w:val="7F15CE8216D24B8F886FBF4BC4206E65"/>
        </w:placeholder>
      </w:sdtPr>
      <w:sdtEndPr/>
      <w:sdtContent>
        <w:p w14:paraId="2E9AE166" w14:textId="77777777" w:rsidR="00AA042A" w:rsidRDefault="000B114C" w:rsidP="001F5BFB">
          <w:pPr>
            <w:pStyle w:val="Heading1"/>
            <w:numPr>
              <w:ilvl w:val="0"/>
              <w:numId w:val="0"/>
            </w:numPr>
            <w:ind w:left="432"/>
          </w:pPr>
          <w:sdt>
            <w:sdtPr>
              <w:id w:val="629220114"/>
              <w:placeholder>
                <w:docPart w:val="7F15CE8216D24B8F886FBF4BC4206E65"/>
              </w:placeholder>
            </w:sdtPr>
            <w:sdtEndPr/>
            <w:sdtContent>
              <w:r w:rsidR="00AA042A">
                <w:t>Table of contents</w:t>
              </w:r>
            </w:sdtContent>
          </w:sdt>
        </w:p>
      </w:sdtContent>
    </w:sdt>
    <w:bookmarkEnd w:id="2" w:displacedByCustomXml="prev"/>
    <w:bookmarkEnd w:id="3" w:displacedByCustomXml="prev"/>
    <w:p w14:paraId="6C627172" w14:textId="15A4C70F" w:rsidR="002B20DE" w:rsidRDefault="009B0C8C" w:rsidP="00D66E48">
      <w:pPr>
        <w:pStyle w:val="TOC1"/>
        <w:rPr>
          <w:rFonts w:asciiTheme="minorHAnsi" w:eastAsiaTheme="minorEastAsia" w:hAnsiTheme="minorHAnsi"/>
          <w:noProof/>
          <w:lang w:val="en-GB" w:eastAsia="en-GB"/>
        </w:rPr>
      </w:pPr>
      <w:r>
        <w:rPr>
          <w:lang w:bidi="he-IL"/>
        </w:rPr>
        <w:fldChar w:fldCharType="begin"/>
      </w:r>
      <w:r>
        <w:rPr>
          <w:lang w:bidi="he-IL"/>
        </w:rPr>
        <w:instrText xml:space="preserve"> TOC \o "1-3" \h \z \u </w:instrText>
      </w:r>
      <w:r>
        <w:rPr>
          <w:lang w:bidi="he-IL"/>
        </w:rPr>
        <w:fldChar w:fldCharType="separate"/>
      </w:r>
    </w:p>
    <w:p w14:paraId="17A70386" w14:textId="77777777" w:rsidR="002B20DE" w:rsidRDefault="000B114C">
      <w:pPr>
        <w:pStyle w:val="TOC1"/>
        <w:rPr>
          <w:rFonts w:asciiTheme="minorHAnsi" w:eastAsiaTheme="minorEastAsia" w:hAnsiTheme="minorHAnsi"/>
          <w:noProof/>
          <w:lang w:val="en-GB" w:eastAsia="en-GB"/>
        </w:rPr>
      </w:pPr>
      <w:hyperlink w:anchor="_Toc524687827" w:history="1">
        <w:r w:rsidR="002B20DE" w:rsidRPr="00F84E0A">
          <w:rPr>
            <w:rStyle w:val="Hyperlink"/>
            <w:noProof/>
            <w:lang w:bidi="he-IL"/>
          </w:rPr>
          <w:t>Table of contents</w:t>
        </w:r>
        <w:r w:rsidR="002B20DE">
          <w:rPr>
            <w:noProof/>
            <w:webHidden/>
          </w:rPr>
          <w:tab/>
        </w:r>
        <w:r w:rsidR="002B20DE">
          <w:rPr>
            <w:noProof/>
            <w:webHidden/>
          </w:rPr>
          <w:fldChar w:fldCharType="begin"/>
        </w:r>
        <w:r w:rsidR="002B20DE">
          <w:rPr>
            <w:noProof/>
            <w:webHidden/>
          </w:rPr>
          <w:instrText xml:space="preserve"> PAGEREF _Toc524687827 \h </w:instrText>
        </w:r>
        <w:r w:rsidR="002B20DE">
          <w:rPr>
            <w:noProof/>
            <w:webHidden/>
          </w:rPr>
        </w:r>
        <w:r w:rsidR="002B20DE">
          <w:rPr>
            <w:noProof/>
            <w:webHidden/>
          </w:rPr>
          <w:fldChar w:fldCharType="separate"/>
        </w:r>
        <w:r w:rsidR="002B20DE">
          <w:rPr>
            <w:noProof/>
            <w:webHidden/>
          </w:rPr>
          <w:t>VII</w:t>
        </w:r>
        <w:r w:rsidR="002B20DE">
          <w:rPr>
            <w:noProof/>
            <w:webHidden/>
          </w:rPr>
          <w:fldChar w:fldCharType="end"/>
        </w:r>
      </w:hyperlink>
    </w:p>
    <w:p w14:paraId="7D3EEEBD" w14:textId="77777777" w:rsidR="002B20DE" w:rsidRDefault="000B114C">
      <w:pPr>
        <w:pStyle w:val="TOC1"/>
        <w:rPr>
          <w:rFonts w:asciiTheme="minorHAnsi" w:eastAsiaTheme="minorEastAsia" w:hAnsiTheme="minorHAnsi"/>
          <w:noProof/>
          <w:lang w:val="en-GB" w:eastAsia="en-GB"/>
        </w:rPr>
      </w:pPr>
      <w:hyperlink w:anchor="_Toc524687828" w:history="1">
        <w:r w:rsidR="002B20DE" w:rsidRPr="00F84E0A">
          <w:rPr>
            <w:rStyle w:val="Hyperlink"/>
            <w:noProof/>
            <w:lang w:bidi="he-IL"/>
          </w:rPr>
          <w:t>List of figures</w:t>
        </w:r>
        <w:r w:rsidR="002B20DE">
          <w:rPr>
            <w:noProof/>
            <w:webHidden/>
          </w:rPr>
          <w:tab/>
        </w:r>
        <w:r w:rsidR="002B20DE">
          <w:rPr>
            <w:noProof/>
            <w:webHidden/>
          </w:rPr>
          <w:fldChar w:fldCharType="begin"/>
        </w:r>
        <w:r w:rsidR="002B20DE">
          <w:rPr>
            <w:noProof/>
            <w:webHidden/>
          </w:rPr>
          <w:instrText xml:space="preserve"> PAGEREF _Toc524687828 \h </w:instrText>
        </w:r>
        <w:r w:rsidR="002B20DE">
          <w:rPr>
            <w:noProof/>
            <w:webHidden/>
          </w:rPr>
        </w:r>
        <w:r w:rsidR="002B20DE">
          <w:rPr>
            <w:noProof/>
            <w:webHidden/>
          </w:rPr>
          <w:fldChar w:fldCharType="separate"/>
        </w:r>
        <w:r w:rsidR="002B20DE">
          <w:rPr>
            <w:noProof/>
            <w:webHidden/>
          </w:rPr>
          <w:t>IX</w:t>
        </w:r>
        <w:r w:rsidR="002B20DE">
          <w:rPr>
            <w:noProof/>
            <w:webHidden/>
          </w:rPr>
          <w:fldChar w:fldCharType="end"/>
        </w:r>
      </w:hyperlink>
    </w:p>
    <w:p w14:paraId="7259B84D" w14:textId="77777777" w:rsidR="002B20DE" w:rsidRDefault="000B114C">
      <w:pPr>
        <w:pStyle w:val="TOC1"/>
        <w:rPr>
          <w:rFonts w:asciiTheme="minorHAnsi" w:eastAsiaTheme="minorEastAsia" w:hAnsiTheme="minorHAnsi"/>
          <w:noProof/>
          <w:lang w:val="en-GB" w:eastAsia="en-GB"/>
        </w:rPr>
      </w:pPr>
      <w:hyperlink w:anchor="_Toc524687829" w:history="1">
        <w:r w:rsidR="002B20DE" w:rsidRPr="00F84E0A">
          <w:rPr>
            <w:rStyle w:val="Hyperlink"/>
            <w:noProof/>
            <w:lang w:bidi="he-IL"/>
          </w:rPr>
          <w:t>List of tables</w:t>
        </w:r>
        <w:r w:rsidR="002B20DE">
          <w:rPr>
            <w:noProof/>
            <w:webHidden/>
          </w:rPr>
          <w:tab/>
        </w:r>
        <w:r w:rsidR="002B20DE">
          <w:rPr>
            <w:noProof/>
            <w:webHidden/>
          </w:rPr>
          <w:fldChar w:fldCharType="begin"/>
        </w:r>
        <w:r w:rsidR="002B20DE">
          <w:rPr>
            <w:noProof/>
            <w:webHidden/>
          </w:rPr>
          <w:instrText xml:space="preserve"> PAGEREF _Toc524687829 \h </w:instrText>
        </w:r>
        <w:r w:rsidR="002B20DE">
          <w:rPr>
            <w:noProof/>
            <w:webHidden/>
          </w:rPr>
        </w:r>
        <w:r w:rsidR="002B20DE">
          <w:rPr>
            <w:noProof/>
            <w:webHidden/>
          </w:rPr>
          <w:fldChar w:fldCharType="separate"/>
        </w:r>
        <w:r w:rsidR="002B20DE">
          <w:rPr>
            <w:noProof/>
            <w:webHidden/>
          </w:rPr>
          <w:t>X</w:t>
        </w:r>
        <w:r w:rsidR="002B20DE">
          <w:rPr>
            <w:noProof/>
            <w:webHidden/>
          </w:rPr>
          <w:fldChar w:fldCharType="end"/>
        </w:r>
      </w:hyperlink>
    </w:p>
    <w:p w14:paraId="770054AF" w14:textId="77777777" w:rsidR="002B20DE" w:rsidRDefault="000B114C">
      <w:pPr>
        <w:pStyle w:val="TOC1"/>
        <w:rPr>
          <w:rFonts w:asciiTheme="minorHAnsi" w:eastAsiaTheme="minorEastAsia" w:hAnsiTheme="minorHAnsi"/>
          <w:noProof/>
          <w:lang w:val="en-GB" w:eastAsia="en-GB"/>
        </w:rPr>
      </w:pPr>
      <w:hyperlink w:anchor="_Toc524687830" w:history="1">
        <w:r w:rsidR="002B20DE" w:rsidRPr="00F84E0A">
          <w:rPr>
            <w:rStyle w:val="Hyperlink"/>
            <w:noProof/>
            <w:lang w:bidi="he-IL"/>
          </w:rPr>
          <w:t>Acronyms and abbreviations</w:t>
        </w:r>
        <w:r w:rsidR="002B20DE">
          <w:rPr>
            <w:noProof/>
            <w:webHidden/>
          </w:rPr>
          <w:tab/>
        </w:r>
        <w:r w:rsidR="002B20DE">
          <w:rPr>
            <w:noProof/>
            <w:webHidden/>
          </w:rPr>
          <w:fldChar w:fldCharType="begin"/>
        </w:r>
        <w:r w:rsidR="002B20DE">
          <w:rPr>
            <w:noProof/>
            <w:webHidden/>
          </w:rPr>
          <w:instrText xml:space="preserve"> PAGEREF _Toc524687830 \h </w:instrText>
        </w:r>
        <w:r w:rsidR="002B20DE">
          <w:rPr>
            <w:noProof/>
            <w:webHidden/>
          </w:rPr>
        </w:r>
        <w:r w:rsidR="002B20DE">
          <w:rPr>
            <w:noProof/>
            <w:webHidden/>
          </w:rPr>
          <w:fldChar w:fldCharType="separate"/>
        </w:r>
        <w:r w:rsidR="002B20DE">
          <w:rPr>
            <w:noProof/>
            <w:webHidden/>
          </w:rPr>
          <w:t>XI</w:t>
        </w:r>
        <w:r w:rsidR="002B20DE">
          <w:rPr>
            <w:noProof/>
            <w:webHidden/>
          </w:rPr>
          <w:fldChar w:fldCharType="end"/>
        </w:r>
      </w:hyperlink>
    </w:p>
    <w:p w14:paraId="24B046D6" w14:textId="48E91B56" w:rsidR="002B20DE" w:rsidRDefault="000B114C" w:rsidP="00D66E48">
      <w:pPr>
        <w:pStyle w:val="TOC1"/>
        <w:tabs>
          <w:tab w:val="left" w:pos="440"/>
        </w:tabs>
        <w:rPr>
          <w:rFonts w:asciiTheme="minorHAnsi" w:eastAsiaTheme="minorEastAsia" w:hAnsiTheme="minorHAnsi"/>
          <w:noProof/>
          <w:lang w:val="en-GB" w:eastAsia="en-GB"/>
        </w:rPr>
      </w:pPr>
      <w:hyperlink w:anchor="_Toc524687831" w:history="1">
        <w:r w:rsidR="002B20DE" w:rsidRPr="00F84E0A">
          <w:rPr>
            <w:rStyle w:val="Hyperlink"/>
            <w:noProof/>
            <w:lang w:bidi="he-IL"/>
          </w:rPr>
          <w:t>1</w:t>
        </w:r>
        <w:r w:rsidR="002B20DE">
          <w:rPr>
            <w:rFonts w:asciiTheme="minorHAnsi" w:eastAsiaTheme="minorEastAsia" w:hAnsiTheme="minorHAnsi"/>
            <w:noProof/>
            <w:lang w:val="en-GB" w:eastAsia="en-GB"/>
          </w:rPr>
          <w:tab/>
        </w:r>
        <w:r w:rsidR="002B20DE" w:rsidRPr="00F84E0A">
          <w:rPr>
            <w:rStyle w:val="Hyperlink"/>
            <w:noProof/>
            <w:lang w:bidi="he-IL"/>
          </w:rPr>
          <w:t xml:space="preserve">Introduction </w:t>
        </w:r>
        <w:r w:rsidR="002B20DE">
          <w:rPr>
            <w:noProof/>
            <w:webHidden/>
          </w:rPr>
          <w:tab/>
        </w:r>
        <w:r w:rsidR="002B20DE">
          <w:rPr>
            <w:noProof/>
            <w:webHidden/>
          </w:rPr>
          <w:fldChar w:fldCharType="begin"/>
        </w:r>
        <w:r w:rsidR="002B20DE">
          <w:rPr>
            <w:noProof/>
            <w:webHidden/>
          </w:rPr>
          <w:instrText xml:space="preserve"> PAGEREF _Toc524687831 \h </w:instrText>
        </w:r>
        <w:r w:rsidR="002B20DE">
          <w:rPr>
            <w:noProof/>
            <w:webHidden/>
          </w:rPr>
        </w:r>
        <w:r w:rsidR="002B20DE">
          <w:rPr>
            <w:noProof/>
            <w:webHidden/>
          </w:rPr>
          <w:fldChar w:fldCharType="separate"/>
        </w:r>
        <w:r w:rsidR="002B20DE">
          <w:rPr>
            <w:noProof/>
            <w:webHidden/>
          </w:rPr>
          <w:t>- 1 -</w:t>
        </w:r>
        <w:r w:rsidR="002B20DE">
          <w:rPr>
            <w:noProof/>
            <w:webHidden/>
          </w:rPr>
          <w:fldChar w:fldCharType="end"/>
        </w:r>
      </w:hyperlink>
    </w:p>
    <w:p w14:paraId="199A33BF" w14:textId="77777777" w:rsidR="002B20DE" w:rsidRDefault="000B114C">
      <w:pPr>
        <w:pStyle w:val="TOC2"/>
        <w:tabs>
          <w:tab w:val="left" w:pos="880"/>
          <w:tab w:val="right" w:leader="dot" w:pos="9350"/>
        </w:tabs>
        <w:rPr>
          <w:rFonts w:asciiTheme="minorHAnsi" w:eastAsiaTheme="minorEastAsia" w:hAnsiTheme="minorHAnsi"/>
          <w:noProof/>
          <w:lang w:val="en-GB" w:eastAsia="en-GB"/>
        </w:rPr>
      </w:pPr>
      <w:hyperlink w:anchor="_Toc524687833" w:history="1">
        <w:r w:rsidR="002B20DE" w:rsidRPr="00F84E0A">
          <w:rPr>
            <w:rStyle w:val="Hyperlink"/>
            <w:noProof/>
            <w:lang w:bidi="he-IL"/>
          </w:rPr>
          <w:t>1.2</w:t>
        </w:r>
        <w:r w:rsidR="002B20DE">
          <w:rPr>
            <w:rFonts w:asciiTheme="minorHAnsi" w:eastAsiaTheme="minorEastAsia" w:hAnsiTheme="minorHAnsi"/>
            <w:noProof/>
            <w:lang w:val="en-GB" w:eastAsia="en-GB"/>
          </w:rPr>
          <w:tab/>
        </w:r>
        <w:r w:rsidR="002B20DE" w:rsidRPr="00F84E0A">
          <w:rPr>
            <w:rStyle w:val="Hyperlink"/>
            <w:noProof/>
            <w:lang w:bidi="he-IL"/>
          </w:rPr>
          <w:t>Motivation and problem statement</w:t>
        </w:r>
        <w:r w:rsidR="002B20DE">
          <w:rPr>
            <w:noProof/>
            <w:webHidden/>
          </w:rPr>
          <w:tab/>
        </w:r>
        <w:r w:rsidR="002B20DE">
          <w:rPr>
            <w:noProof/>
            <w:webHidden/>
          </w:rPr>
          <w:fldChar w:fldCharType="begin"/>
        </w:r>
        <w:r w:rsidR="002B20DE">
          <w:rPr>
            <w:noProof/>
            <w:webHidden/>
          </w:rPr>
          <w:instrText xml:space="preserve"> PAGEREF _Toc524687833 \h </w:instrText>
        </w:r>
        <w:r w:rsidR="002B20DE">
          <w:rPr>
            <w:noProof/>
            <w:webHidden/>
          </w:rPr>
        </w:r>
        <w:r w:rsidR="002B20DE">
          <w:rPr>
            <w:noProof/>
            <w:webHidden/>
          </w:rPr>
          <w:fldChar w:fldCharType="separate"/>
        </w:r>
        <w:r w:rsidR="002B20DE">
          <w:rPr>
            <w:noProof/>
            <w:webHidden/>
          </w:rPr>
          <w:t>- 1 -</w:t>
        </w:r>
        <w:r w:rsidR="002B20DE">
          <w:rPr>
            <w:noProof/>
            <w:webHidden/>
          </w:rPr>
          <w:fldChar w:fldCharType="end"/>
        </w:r>
      </w:hyperlink>
    </w:p>
    <w:p w14:paraId="3C722D1D" w14:textId="3FDD70CA" w:rsidR="002B20DE" w:rsidRDefault="000B114C" w:rsidP="00D66E48">
      <w:pPr>
        <w:pStyle w:val="TOC3"/>
        <w:tabs>
          <w:tab w:val="left" w:pos="1320"/>
          <w:tab w:val="right" w:leader="dot" w:pos="9350"/>
        </w:tabs>
        <w:rPr>
          <w:rFonts w:asciiTheme="minorHAnsi" w:eastAsiaTheme="minorEastAsia" w:hAnsiTheme="minorHAnsi"/>
          <w:noProof/>
          <w:lang w:val="en-GB" w:eastAsia="en-GB"/>
        </w:rPr>
      </w:pPr>
      <w:hyperlink w:anchor="_Toc524687835" w:history="1">
        <w:r w:rsidR="002B20DE" w:rsidRPr="00F84E0A">
          <w:rPr>
            <w:rStyle w:val="Hyperlink"/>
            <w:noProof/>
          </w:rPr>
          <w:t>1.3.1</w:t>
        </w:r>
        <w:r w:rsidR="002B20DE">
          <w:rPr>
            <w:rFonts w:asciiTheme="minorHAnsi" w:eastAsiaTheme="minorEastAsia" w:hAnsiTheme="minorHAnsi"/>
            <w:noProof/>
            <w:lang w:val="en-GB" w:eastAsia="en-GB"/>
          </w:rPr>
          <w:tab/>
        </w:r>
        <w:r w:rsidR="002B20DE" w:rsidRPr="00F84E0A">
          <w:rPr>
            <w:rStyle w:val="Hyperlink"/>
            <w:noProof/>
          </w:rPr>
          <w:t xml:space="preserve"> Research objectives</w:t>
        </w:r>
        <w:r w:rsidR="002B20DE">
          <w:rPr>
            <w:noProof/>
            <w:webHidden/>
          </w:rPr>
          <w:tab/>
        </w:r>
        <w:r w:rsidR="002B20DE">
          <w:rPr>
            <w:noProof/>
            <w:webHidden/>
          </w:rPr>
          <w:fldChar w:fldCharType="begin"/>
        </w:r>
        <w:r w:rsidR="002B20DE">
          <w:rPr>
            <w:noProof/>
            <w:webHidden/>
          </w:rPr>
          <w:instrText xml:space="preserve"> PAGEREF _Toc524687835 \h </w:instrText>
        </w:r>
        <w:r w:rsidR="002B20DE">
          <w:rPr>
            <w:noProof/>
            <w:webHidden/>
          </w:rPr>
        </w:r>
        <w:r w:rsidR="002B20DE">
          <w:rPr>
            <w:noProof/>
            <w:webHidden/>
          </w:rPr>
          <w:fldChar w:fldCharType="separate"/>
        </w:r>
        <w:r w:rsidR="002B20DE">
          <w:rPr>
            <w:noProof/>
            <w:webHidden/>
          </w:rPr>
          <w:t>- 2 -</w:t>
        </w:r>
        <w:r w:rsidR="002B20DE">
          <w:rPr>
            <w:noProof/>
            <w:webHidden/>
          </w:rPr>
          <w:fldChar w:fldCharType="end"/>
        </w:r>
      </w:hyperlink>
    </w:p>
    <w:p w14:paraId="51965431" w14:textId="0DE9F1C8" w:rsidR="002B20DE" w:rsidRDefault="000B114C" w:rsidP="00D66E48">
      <w:pPr>
        <w:pStyle w:val="TOC2"/>
        <w:tabs>
          <w:tab w:val="left" w:pos="880"/>
          <w:tab w:val="right" w:leader="dot" w:pos="9350"/>
        </w:tabs>
        <w:rPr>
          <w:rFonts w:asciiTheme="minorHAnsi" w:eastAsiaTheme="minorEastAsia" w:hAnsiTheme="minorHAnsi"/>
          <w:noProof/>
          <w:lang w:val="en-GB" w:eastAsia="en-GB"/>
        </w:rPr>
      </w:pPr>
      <w:hyperlink w:anchor="_Toc524687837" w:history="1">
        <w:r w:rsidR="002B20DE" w:rsidRPr="00F84E0A">
          <w:rPr>
            <w:rStyle w:val="Hyperlink"/>
            <w:noProof/>
          </w:rPr>
          <w:t>1.4</w:t>
        </w:r>
        <w:r w:rsidR="002B20DE">
          <w:rPr>
            <w:rFonts w:asciiTheme="minorHAnsi" w:eastAsiaTheme="minorEastAsia" w:hAnsiTheme="minorHAnsi"/>
            <w:noProof/>
            <w:lang w:val="en-GB" w:eastAsia="en-GB"/>
          </w:rPr>
          <w:tab/>
        </w:r>
        <w:r w:rsidR="002B20DE" w:rsidRPr="00F84E0A">
          <w:rPr>
            <w:rStyle w:val="Hyperlink"/>
            <w:noProof/>
          </w:rPr>
          <w:t>Study outline</w:t>
        </w:r>
        <w:r w:rsidR="002B20DE">
          <w:rPr>
            <w:noProof/>
            <w:webHidden/>
          </w:rPr>
          <w:tab/>
        </w:r>
        <w:r w:rsidR="002B20DE">
          <w:rPr>
            <w:noProof/>
            <w:webHidden/>
          </w:rPr>
          <w:fldChar w:fldCharType="begin"/>
        </w:r>
        <w:r w:rsidR="002B20DE">
          <w:rPr>
            <w:noProof/>
            <w:webHidden/>
          </w:rPr>
          <w:instrText xml:space="preserve"> PAGEREF _Toc524687837 \h </w:instrText>
        </w:r>
        <w:r w:rsidR="002B20DE">
          <w:rPr>
            <w:noProof/>
            <w:webHidden/>
          </w:rPr>
        </w:r>
        <w:r w:rsidR="002B20DE">
          <w:rPr>
            <w:noProof/>
            <w:webHidden/>
          </w:rPr>
          <w:fldChar w:fldCharType="separate"/>
        </w:r>
        <w:r w:rsidR="002B20DE">
          <w:rPr>
            <w:noProof/>
            <w:webHidden/>
          </w:rPr>
          <w:t>- 3 -</w:t>
        </w:r>
        <w:r w:rsidR="002B20DE">
          <w:rPr>
            <w:noProof/>
            <w:webHidden/>
          </w:rPr>
          <w:fldChar w:fldCharType="end"/>
        </w:r>
      </w:hyperlink>
    </w:p>
    <w:p w14:paraId="0F28C9CD" w14:textId="77777777" w:rsidR="002B20DE" w:rsidRDefault="000B114C">
      <w:pPr>
        <w:pStyle w:val="TOC1"/>
        <w:tabs>
          <w:tab w:val="left" w:pos="440"/>
        </w:tabs>
        <w:rPr>
          <w:rFonts w:asciiTheme="minorHAnsi" w:eastAsiaTheme="minorEastAsia" w:hAnsiTheme="minorHAnsi"/>
          <w:noProof/>
          <w:lang w:val="en-GB" w:eastAsia="en-GB"/>
        </w:rPr>
      </w:pPr>
      <w:hyperlink w:anchor="_Toc524687839" w:history="1">
        <w:r w:rsidR="002B20DE" w:rsidRPr="00F84E0A">
          <w:rPr>
            <w:rStyle w:val="Hyperlink"/>
            <w:noProof/>
            <w:lang w:bidi="he-IL"/>
          </w:rPr>
          <w:t>3</w:t>
        </w:r>
        <w:r w:rsidR="002B20DE">
          <w:rPr>
            <w:rFonts w:asciiTheme="minorHAnsi" w:eastAsiaTheme="minorEastAsia" w:hAnsiTheme="minorHAnsi"/>
            <w:noProof/>
            <w:lang w:val="en-GB" w:eastAsia="en-GB"/>
          </w:rPr>
          <w:tab/>
        </w:r>
        <w:r w:rsidR="002B20DE" w:rsidRPr="00F84E0A">
          <w:rPr>
            <w:rStyle w:val="Hyperlink"/>
            <w:noProof/>
            <w:lang w:bidi="he-IL"/>
          </w:rPr>
          <w:t>Materials and methods</w:t>
        </w:r>
        <w:r w:rsidR="002B20DE">
          <w:rPr>
            <w:noProof/>
            <w:webHidden/>
          </w:rPr>
          <w:tab/>
        </w:r>
        <w:r w:rsidR="002B20DE">
          <w:rPr>
            <w:noProof/>
            <w:webHidden/>
          </w:rPr>
          <w:fldChar w:fldCharType="begin"/>
        </w:r>
        <w:r w:rsidR="002B20DE">
          <w:rPr>
            <w:noProof/>
            <w:webHidden/>
          </w:rPr>
          <w:instrText xml:space="preserve"> PAGEREF _Toc524687839 \h </w:instrText>
        </w:r>
        <w:r w:rsidR="002B20DE">
          <w:rPr>
            <w:noProof/>
            <w:webHidden/>
          </w:rPr>
        </w:r>
        <w:r w:rsidR="002B20DE">
          <w:rPr>
            <w:noProof/>
            <w:webHidden/>
          </w:rPr>
          <w:fldChar w:fldCharType="separate"/>
        </w:r>
        <w:r w:rsidR="002B20DE">
          <w:rPr>
            <w:noProof/>
            <w:webHidden/>
          </w:rPr>
          <w:t>- 7 -</w:t>
        </w:r>
        <w:r w:rsidR="002B20DE">
          <w:rPr>
            <w:noProof/>
            <w:webHidden/>
          </w:rPr>
          <w:fldChar w:fldCharType="end"/>
        </w:r>
      </w:hyperlink>
    </w:p>
    <w:p w14:paraId="2AD27A77" w14:textId="77777777" w:rsidR="002B20DE" w:rsidRDefault="000B114C">
      <w:pPr>
        <w:pStyle w:val="TOC2"/>
        <w:tabs>
          <w:tab w:val="left" w:pos="880"/>
          <w:tab w:val="right" w:leader="dot" w:pos="9350"/>
        </w:tabs>
        <w:rPr>
          <w:rFonts w:asciiTheme="minorHAnsi" w:eastAsiaTheme="minorEastAsia" w:hAnsiTheme="minorHAnsi"/>
          <w:noProof/>
          <w:lang w:val="en-GB" w:eastAsia="en-GB"/>
        </w:rPr>
      </w:pPr>
      <w:hyperlink w:anchor="_Toc524687840" w:history="1">
        <w:r w:rsidR="002B20DE" w:rsidRPr="00F84E0A">
          <w:rPr>
            <w:rStyle w:val="Hyperlink"/>
            <w:noProof/>
            <w:lang w:val="en-GB" w:bidi="he-IL"/>
          </w:rPr>
          <w:t>3.1</w:t>
        </w:r>
        <w:r w:rsidR="002B20DE">
          <w:rPr>
            <w:rFonts w:asciiTheme="minorHAnsi" w:eastAsiaTheme="minorEastAsia" w:hAnsiTheme="minorHAnsi"/>
            <w:noProof/>
            <w:lang w:val="en-GB" w:eastAsia="en-GB"/>
          </w:rPr>
          <w:tab/>
        </w:r>
        <w:r w:rsidR="002B20DE" w:rsidRPr="00F84E0A">
          <w:rPr>
            <w:rStyle w:val="Hyperlink"/>
            <w:noProof/>
            <w:lang w:val="en-GB" w:bidi="he-IL"/>
          </w:rPr>
          <w:t xml:space="preserve">Study area </w:t>
        </w:r>
        <w:r w:rsidR="002B20DE">
          <w:rPr>
            <w:noProof/>
            <w:webHidden/>
          </w:rPr>
          <w:tab/>
        </w:r>
        <w:r w:rsidR="002B20DE">
          <w:rPr>
            <w:noProof/>
            <w:webHidden/>
          </w:rPr>
          <w:fldChar w:fldCharType="begin"/>
        </w:r>
        <w:r w:rsidR="002B20DE">
          <w:rPr>
            <w:noProof/>
            <w:webHidden/>
          </w:rPr>
          <w:instrText xml:space="preserve"> PAGEREF _Toc524687840 \h </w:instrText>
        </w:r>
        <w:r w:rsidR="002B20DE">
          <w:rPr>
            <w:noProof/>
            <w:webHidden/>
          </w:rPr>
        </w:r>
        <w:r w:rsidR="002B20DE">
          <w:rPr>
            <w:noProof/>
            <w:webHidden/>
          </w:rPr>
          <w:fldChar w:fldCharType="separate"/>
        </w:r>
        <w:r w:rsidR="002B20DE">
          <w:rPr>
            <w:noProof/>
            <w:webHidden/>
          </w:rPr>
          <w:t>- 7 -</w:t>
        </w:r>
        <w:r w:rsidR="002B20DE">
          <w:rPr>
            <w:noProof/>
            <w:webHidden/>
          </w:rPr>
          <w:fldChar w:fldCharType="end"/>
        </w:r>
      </w:hyperlink>
    </w:p>
    <w:p w14:paraId="67B0FB86" w14:textId="535610B9" w:rsidR="002B20DE" w:rsidRDefault="000B114C">
      <w:pPr>
        <w:pStyle w:val="TOC2"/>
        <w:tabs>
          <w:tab w:val="left" w:pos="880"/>
          <w:tab w:val="right" w:leader="dot" w:pos="9350"/>
        </w:tabs>
        <w:rPr>
          <w:rFonts w:asciiTheme="minorHAnsi" w:eastAsiaTheme="minorEastAsia" w:hAnsiTheme="minorHAnsi"/>
          <w:noProof/>
          <w:lang w:val="en-GB" w:eastAsia="en-GB"/>
        </w:rPr>
      </w:pPr>
      <w:hyperlink w:anchor="_Toc524687841" w:history="1">
        <w:r w:rsidR="002B20DE" w:rsidRPr="00F84E0A">
          <w:rPr>
            <w:rStyle w:val="Hyperlink"/>
            <w:noProof/>
            <w:lang w:val="en-GB" w:bidi="he-IL"/>
          </w:rPr>
          <w:t>3.2</w:t>
        </w:r>
        <w:r w:rsidR="002B20DE">
          <w:rPr>
            <w:rFonts w:asciiTheme="minorHAnsi" w:eastAsiaTheme="minorEastAsia" w:hAnsiTheme="minorHAnsi"/>
            <w:noProof/>
            <w:lang w:val="en-GB" w:eastAsia="en-GB"/>
          </w:rPr>
          <w:tab/>
        </w:r>
        <w:r w:rsidR="002B20DE" w:rsidRPr="00F84E0A">
          <w:rPr>
            <w:rStyle w:val="Hyperlink"/>
            <w:noProof/>
            <w:lang w:val="en-GB" w:bidi="he-IL"/>
          </w:rPr>
          <w:t xml:space="preserve"> Data</w:t>
        </w:r>
        <w:r w:rsidR="002B20DE">
          <w:rPr>
            <w:noProof/>
            <w:webHidden/>
          </w:rPr>
          <w:tab/>
        </w:r>
        <w:r w:rsidR="002B20DE">
          <w:rPr>
            <w:noProof/>
            <w:webHidden/>
          </w:rPr>
          <w:fldChar w:fldCharType="begin"/>
        </w:r>
        <w:r w:rsidR="002B20DE">
          <w:rPr>
            <w:noProof/>
            <w:webHidden/>
          </w:rPr>
          <w:instrText xml:space="preserve"> PAGEREF _Toc524687841 \h </w:instrText>
        </w:r>
        <w:r w:rsidR="002B20DE">
          <w:rPr>
            <w:noProof/>
            <w:webHidden/>
          </w:rPr>
        </w:r>
        <w:r w:rsidR="002B20DE">
          <w:rPr>
            <w:noProof/>
            <w:webHidden/>
          </w:rPr>
          <w:fldChar w:fldCharType="separate"/>
        </w:r>
        <w:r w:rsidR="002B20DE">
          <w:rPr>
            <w:noProof/>
            <w:webHidden/>
          </w:rPr>
          <w:t xml:space="preserve">- </w:t>
        </w:r>
        <w:r w:rsidR="00CF2819">
          <w:rPr>
            <w:noProof/>
            <w:webHidden/>
          </w:rPr>
          <w:t>6</w:t>
        </w:r>
        <w:r w:rsidR="002B20DE">
          <w:rPr>
            <w:noProof/>
            <w:webHidden/>
          </w:rPr>
          <w:t xml:space="preserve"> -</w:t>
        </w:r>
        <w:r w:rsidR="002B20DE">
          <w:rPr>
            <w:noProof/>
            <w:webHidden/>
          </w:rPr>
          <w:fldChar w:fldCharType="end"/>
        </w:r>
      </w:hyperlink>
    </w:p>
    <w:p w14:paraId="70062B16" w14:textId="00A314FD" w:rsidR="002B20DE" w:rsidRDefault="000B114C" w:rsidP="00D66E48">
      <w:pPr>
        <w:pStyle w:val="TOC2"/>
        <w:tabs>
          <w:tab w:val="left" w:pos="880"/>
          <w:tab w:val="right" w:leader="dot" w:pos="9350"/>
        </w:tabs>
        <w:rPr>
          <w:rFonts w:asciiTheme="minorHAnsi" w:eastAsiaTheme="minorEastAsia" w:hAnsiTheme="minorHAnsi"/>
          <w:noProof/>
          <w:lang w:val="en-GB" w:eastAsia="en-GB"/>
        </w:rPr>
      </w:pPr>
      <w:hyperlink w:anchor="_Toc524687842" w:history="1">
        <w:r w:rsidR="002B20DE" w:rsidRPr="00F84E0A">
          <w:rPr>
            <w:rStyle w:val="Hyperlink"/>
            <w:noProof/>
            <w:lang w:val="en-GB" w:bidi="he-IL"/>
          </w:rPr>
          <w:t>3.3</w:t>
        </w:r>
        <w:r w:rsidR="002B20DE">
          <w:rPr>
            <w:rFonts w:asciiTheme="minorHAnsi" w:eastAsiaTheme="minorEastAsia" w:hAnsiTheme="minorHAnsi"/>
            <w:noProof/>
            <w:lang w:val="en-GB" w:eastAsia="en-GB"/>
          </w:rPr>
          <w:tab/>
        </w:r>
        <w:r w:rsidR="002B20DE" w:rsidRPr="00F84E0A">
          <w:rPr>
            <w:rStyle w:val="Hyperlink"/>
            <w:noProof/>
            <w:lang w:val="en-GB" w:bidi="he-IL"/>
          </w:rPr>
          <w:t>Methodology</w:t>
        </w:r>
        <w:r w:rsidR="002B20DE">
          <w:rPr>
            <w:noProof/>
            <w:webHidden/>
          </w:rPr>
          <w:tab/>
        </w:r>
        <w:r w:rsidR="002B20DE">
          <w:rPr>
            <w:noProof/>
            <w:webHidden/>
          </w:rPr>
          <w:fldChar w:fldCharType="begin"/>
        </w:r>
        <w:r w:rsidR="002B20DE">
          <w:rPr>
            <w:noProof/>
            <w:webHidden/>
          </w:rPr>
          <w:instrText xml:space="preserve"> PAGEREF _Toc524687842 \h </w:instrText>
        </w:r>
        <w:r w:rsidR="002B20DE">
          <w:rPr>
            <w:noProof/>
            <w:webHidden/>
          </w:rPr>
        </w:r>
        <w:r w:rsidR="002B20DE">
          <w:rPr>
            <w:noProof/>
            <w:webHidden/>
          </w:rPr>
          <w:fldChar w:fldCharType="separate"/>
        </w:r>
        <w:r w:rsidR="002B20DE">
          <w:rPr>
            <w:noProof/>
            <w:webHidden/>
          </w:rPr>
          <w:t xml:space="preserve">- </w:t>
        </w:r>
        <w:r w:rsidR="00CF2819">
          <w:rPr>
            <w:noProof/>
            <w:webHidden/>
          </w:rPr>
          <w:t>9</w:t>
        </w:r>
        <w:r w:rsidR="002B20DE">
          <w:rPr>
            <w:noProof/>
            <w:webHidden/>
          </w:rPr>
          <w:t xml:space="preserve"> -</w:t>
        </w:r>
        <w:r w:rsidR="002B20DE">
          <w:rPr>
            <w:noProof/>
            <w:webHidden/>
          </w:rPr>
          <w:fldChar w:fldCharType="end"/>
        </w:r>
      </w:hyperlink>
    </w:p>
    <w:p w14:paraId="165D4076" w14:textId="547CF467" w:rsidR="00865A26" w:rsidRDefault="000B114C" w:rsidP="00BA6DFE">
      <w:pPr>
        <w:pStyle w:val="TOC1"/>
        <w:rPr>
          <w:lang w:bidi="he-IL"/>
        </w:rPr>
        <w:sectPr w:rsidR="00865A26" w:rsidSect="00206429">
          <w:headerReference w:type="default" r:id="rId11"/>
          <w:footerReference w:type="default" r:id="rId12"/>
          <w:type w:val="oddPage"/>
          <w:pgSz w:w="12240" w:h="15840"/>
          <w:pgMar w:top="1440" w:right="1440" w:bottom="1440" w:left="1440" w:header="720" w:footer="720" w:gutter="0"/>
          <w:pgNumType w:fmt="upperRoman"/>
          <w:cols w:space="720"/>
          <w:docGrid w:linePitch="360"/>
        </w:sectPr>
      </w:pPr>
      <w:hyperlink w:anchor="_Toc524687846" w:history="1">
        <w:r w:rsidR="002B20DE" w:rsidRPr="00F84E0A">
          <w:rPr>
            <w:rStyle w:val="Hyperlink"/>
            <w:noProof/>
            <w:lang w:bidi="he-IL"/>
          </w:rPr>
          <w:t>References</w:t>
        </w:r>
        <w:r w:rsidR="002B20DE">
          <w:rPr>
            <w:noProof/>
            <w:webHidden/>
          </w:rPr>
          <w:tab/>
        </w:r>
        <w:r w:rsidR="002B20DE">
          <w:rPr>
            <w:noProof/>
            <w:webHidden/>
          </w:rPr>
          <w:fldChar w:fldCharType="begin"/>
        </w:r>
        <w:r w:rsidR="002B20DE">
          <w:rPr>
            <w:noProof/>
            <w:webHidden/>
          </w:rPr>
          <w:instrText xml:space="preserve"> PAGEREF _Toc524687846 \h </w:instrText>
        </w:r>
        <w:r w:rsidR="002B20DE">
          <w:rPr>
            <w:noProof/>
            <w:webHidden/>
          </w:rPr>
        </w:r>
        <w:r w:rsidR="002B20DE">
          <w:rPr>
            <w:noProof/>
            <w:webHidden/>
          </w:rPr>
          <w:fldChar w:fldCharType="separate"/>
        </w:r>
        <w:r w:rsidR="002B20DE">
          <w:rPr>
            <w:noProof/>
            <w:webHidden/>
          </w:rPr>
          <w:t xml:space="preserve">- </w:t>
        </w:r>
        <w:r w:rsidR="002D167C">
          <w:rPr>
            <w:noProof/>
            <w:webHidden/>
          </w:rPr>
          <w:t>26</w:t>
        </w:r>
        <w:r w:rsidR="002B20DE">
          <w:rPr>
            <w:noProof/>
            <w:webHidden/>
          </w:rPr>
          <w:t xml:space="preserve"> -</w:t>
        </w:r>
        <w:r w:rsidR="002B20DE">
          <w:rPr>
            <w:noProof/>
            <w:webHidden/>
          </w:rPr>
          <w:fldChar w:fldCharType="end"/>
        </w:r>
      </w:hyperlink>
      <w:r w:rsidR="009B0C8C">
        <w:rPr>
          <w:lang w:bidi="he-IL"/>
        </w:rPr>
        <w:fldChar w:fldCharType="end"/>
      </w:r>
    </w:p>
    <w:bookmarkStart w:id="4" w:name="_Toc485037819" w:displacedByCustomXml="next"/>
    <w:bookmarkStart w:id="5" w:name="_Toc524687831" w:displacedByCustomXml="next"/>
    <w:sdt>
      <w:sdtPr>
        <w:id w:val="-611517291"/>
        <w:placeholder>
          <w:docPart w:val="7F15CE8216D24B8F886FBF4BC4206E65"/>
        </w:placeholder>
      </w:sdtPr>
      <w:sdtEndPr/>
      <w:sdtContent>
        <w:p w14:paraId="26497506" w14:textId="77777777" w:rsidR="00EE337D" w:rsidRDefault="00D27BF7" w:rsidP="001F5BFB">
          <w:pPr>
            <w:pStyle w:val="Heading1"/>
            <w:numPr>
              <w:ilvl w:val="0"/>
              <w:numId w:val="2"/>
            </w:numPr>
          </w:pPr>
          <w:r w:rsidRPr="002B20DE">
            <w:t>Introduction</w:t>
          </w:r>
          <w:bookmarkEnd w:id="4"/>
          <w:r>
            <w:t xml:space="preserve"> </w:t>
          </w:r>
        </w:p>
      </w:sdtContent>
    </w:sdt>
    <w:bookmarkEnd w:id="5" w:displacedByCustomXml="prev"/>
    <w:bookmarkStart w:id="6" w:name="_Toc524687832" w:displacedByCustomXml="next"/>
    <w:sdt>
      <w:sdtPr>
        <w:rPr>
          <w:lang w:bidi="he-IL"/>
        </w:rPr>
        <w:id w:val="1207217970"/>
        <w:placeholder>
          <w:docPart w:val="7F15CE8216D24B8F886FBF4BC4206E65"/>
        </w:placeholder>
      </w:sdtPr>
      <w:sdtEndPr/>
      <w:sdtContent>
        <w:p w14:paraId="6B1B30D6" w14:textId="77777777" w:rsidR="005E334B" w:rsidRPr="005E334B" w:rsidRDefault="005E334B" w:rsidP="005E334B">
          <w:pPr>
            <w:pStyle w:val="Heading2"/>
            <w:rPr>
              <w:lang w:bidi="he-IL"/>
            </w:rPr>
          </w:pPr>
          <w:r>
            <w:rPr>
              <w:lang w:bidi="he-IL"/>
            </w:rPr>
            <w:t>Background</w:t>
          </w:r>
        </w:p>
      </w:sdtContent>
    </w:sdt>
    <w:bookmarkEnd w:id="6" w:displacedByCustomXml="prev"/>
    <w:p w14:paraId="2A404EF7" w14:textId="77777777" w:rsidR="000D6873" w:rsidRDefault="00D66E48" w:rsidP="00D66E48">
      <w:pPr>
        <w:shd w:val="clear" w:color="auto" w:fill="FFFFFF"/>
        <w:spacing w:after="0" w:line="240" w:lineRule="auto"/>
        <w:rPr>
          <w:rFonts w:eastAsia="Times New Roman" w:cs="Times New Roman"/>
          <w:color w:val="000000"/>
          <w:lang w:val="en-GB"/>
        </w:rPr>
      </w:pPr>
      <w:bookmarkStart w:id="7" w:name="_Toc524687833"/>
      <w:r w:rsidRPr="00A908AE">
        <w:rPr>
          <w:rFonts w:eastAsia="Times New Roman" w:cs="Times New Roman"/>
          <w:color w:val="000000"/>
          <w:lang w:val="en-GB"/>
        </w:rPr>
        <w:t>Algae, in limited concentration, are ecologically friendly however when an unanticipated bloom comes to pass, can have seve</w:t>
      </w:r>
      <w:r w:rsidR="000D6873">
        <w:rPr>
          <w:rFonts w:eastAsia="Times New Roman" w:cs="Times New Roman"/>
          <w:color w:val="000000"/>
          <w:lang w:val="en-GB"/>
        </w:rPr>
        <w:t xml:space="preserve">re negative detrimental </w:t>
      </w:r>
      <w:r w:rsidRPr="00A908AE">
        <w:rPr>
          <w:rFonts w:eastAsia="Times New Roman" w:cs="Times New Roman"/>
          <w:color w:val="000000"/>
          <w:lang w:val="en-GB"/>
        </w:rPr>
        <w:t>impacts on human health, aquatic ecosystems. This is the fact that the said form unsightly views and nuisance in points of impact and with cyanotoxins, initiated by the cyanobacteria being particularly problematic</w:t>
      </w:r>
      <w:r w:rsidR="000D6873">
        <w:rPr>
          <w:rFonts w:eastAsia="Times New Roman" w:cs="Times New Roman"/>
          <w:color w:val="000000"/>
          <w:lang w:val="en-GB"/>
        </w:rPr>
        <w:t>. Moreover,</w:t>
      </w:r>
      <w:r w:rsidRPr="00A908AE">
        <w:rPr>
          <w:rFonts w:eastAsia="Times New Roman" w:cs="Times New Roman"/>
          <w:color w:val="000000"/>
          <w:lang w:val="en-GB"/>
        </w:rPr>
        <w:t xml:space="preserve"> they can be toxic and scum-forming, posing a risk to the ecosystem and to public health</w:t>
      </w:r>
      <w:r w:rsidR="000D6873">
        <w:rPr>
          <w:rFonts w:eastAsia="Times New Roman" w:cs="Times New Roman"/>
          <w:color w:val="000000"/>
          <w:lang w:val="en-GB"/>
        </w:rPr>
        <w:t>.</w:t>
      </w:r>
    </w:p>
    <w:p w14:paraId="0A66A0E9" w14:textId="1293F934" w:rsidR="00D66E48" w:rsidRPr="00A908AE" w:rsidRDefault="000D6873" w:rsidP="00D66E48">
      <w:pPr>
        <w:shd w:val="clear" w:color="auto" w:fill="FFFFFF"/>
        <w:spacing w:after="0" w:line="240" w:lineRule="auto"/>
        <w:rPr>
          <w:rFonts w:eastAsia="Times New Roman" w:cs="Times New Roman"/>
          <w:lang w:val="en-GB"/>
        </w:rPr>
      </w:pPr>
      <w:r>
        <w:rPr>
          <w:rFonts w:eastAsia="Times New Roman" w:cs="Times New Roman"/>
          <w:color w:val="000000"/>
          <w:lang w:val="en-GB"/>
        </w:rPr>
        <w:t xml:space="preserve">The economic sphere is in turn as well impacted negatively, making the overall Gross </w:t>
      </w:r>
      <w:r w:rsidR="00DB4EF4">
        <w:rPr>
          <w:rFonts w:eastAsia="Times New Roman" w:cs="Times New Roman"/>
          <w:color w:val="000000"/>
          <w:lang w:val="en-GB"/>
        </w:rPr>
        <w:t>Domestic Product, GDP.</w:t>
      </w:r>
    </w:p>
    <w:p w14:paraId="1E37B5BB" w14:textId="2EC54978" w:rsidR="00D66E48" w:rsidRPr="00A908AE" w:rsidRDefault="00D66E48" w:rsidP="00D66E48">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The geoscientific preparedness to monitor and predict algal and cyanobacteria blooms</w:t>
      </w:r>
      <w:r w:rsidR="002D212A">
        <w:rPr>
          <w:rFonts w:eastAsia="Times New Roman" w:cs="Times New Roman"/>
          <w:color w:val="000000"/>
          <w:lang w:val="en-GB"/>
        </w:rPr>
        <w:t xml:space="preserve"> is</w:t>
      </w:r>
      <w:r w:rsidRPr="00A908AE">
        <w:rPr>
          <w:rFonts w:eastAsia="Times New Roman" w:cs="Times New Roman"/>
          <w:color w:val="000000"/>
          <w:lang w:val="en-GB"/>
        </w:rPr>
        <w:t xml:space="preserve"> of great material value to provide </w:t>
      </w:r>
      <w:r w:rsidR="002D212A">
        <w:rPr>
          <w:rFonts w:eastAsia="Times New Roman" w:cs="Times New Roman"/>
          <w:color w:val="000000"/>
          <w:lang w:val="en-GB"/>
        </w:rPr>
        <w:t xml:space="preserve">a </w:t>
      </w:r>
      <w:r w:rsidRPr="00A908AE">
        <w:rPr>
          <w:rFonts w:eastAsia="Times New Roman" w:cs="Times New Roman"/>
          <w:color w:val="000000"/>
          <w:lang w:val="en-GB"/>
        </w:rPr>
        <w:t>pre-warning to society and enable management processes to be activated in advance to limit the disastrous and catastrophic impact.</w:t>
      </w:r>
    </w:p>
    <w:p w14:paraId="5A438B6B" w14:textId="77777777" w:rsidR="00D66E48" w:rsidRPr="00A908AE" w:rsidRDefault="00D66E48" w:rsidP="00D66E48">
      <w:pPr>
        <w:shd w:val="clear" w:color="auto" w:fill="FFFFFF"/>
        <w:spacing w:after="0" w:line="240" w:lineRule="auto"/>
        <w:rPr>
          <w:rFonts w:eastAsia="Times New Roman" w:cs="Times New Roman"/>
          <w:lang w:val="en-GB"/>
        </w:rPr>
      </w:pPr>
    </w:p>
    <w:p w14:paraId="6C486275" w14:textId="1625D271" w:rsidR="00D66E48" w:rsidRPr="00A908AE" w:rsidRDefault="00D66E48" w:rsidP="00D66E48">
      <w:pPr>
        <w:shd w:val="clear" w:color="auto" w:fill="FFFFFF"/>
        <w:spacing w:after="0" w:line="240" w:lineRule="auto"/>
        <w:rPr>
          <w:rFonts w:eastAsia="Times New Roman" w:cs="Times New Roman"/>
          <w:lang w:val="en-GB"/>
        </w:rPr>
      </w:pPr>
      <w:r w:rsidRPr="00A908AE">
        <w:rPr>
          <w:rFonts w:cs="Arial"/>
          <w:shd w:val="clear" w:color="auto" w:fill="FFFFFF"/>
        </w:rPr>
        <w:t xml:space="preserve">Currently, there is ongoing collaborative efforts between SERVIR Africa and the Regional Centre for Mapping of Resources for Development (RCMRD). </w:t>
      </w:r>
      <w:r w:rsidRPr="00A908AE">
        <w:rPr>
          <w:rFonts w:eastAsia="Times New Roman" w:cs="Times New Roman"/>
          <w:lang w:val="en-GB"/>
        </w:rPr>
        <w:t xml:space="preserve">The research is currently mainly geared for estimating algal concentrations in Lake Victoria by </w:t>
      </w:r>
      <w:r w:rsidRPr="00A908AE">
        <w:rPr>
          <w:rFonts w:cs="Arial"/>
          <w:shd w:val="clear" w:color="auto" w:fill="FFFFFF"/>
        </w:rPr>
        <w:t>assessing and monitoring the Lake Victoria water quality parameters such as chlorophyll</w:t>
      </w:r>
      <w:r w:rsidR="00DA2EFF">
        <w:rPr>
          <w:rFonts w:cs="Arial"/>
          <w:shd w:val="clear" w:color="auto" w:fill="FFFFFF"/>
        </w:rPr>
        <w:t>-a</w:t>
      </w:r>
      <w:r w:rsidRPr="00A908AE">
        <w:rPr>
          <w:rFonts w:cs="Arial"/>
          <w:shd w:val="clear" w:color="auto" w:fill="FFFFFF"/>
        </w:rPr>
        <w:t xml:space="preserve"> concentration, Lake Surface Temperature, and turbidity for the lake using </w:t>
      </w:r>
      <w:r w:rsidRPr="00A908AE">
        <w:rPr>
          <w:rFonts w:eastAsia="Times New Roman" w:cs="Times New Roman"/>
          <w:lang w:val="en-GB"/>
        </w:rPr>
        <w:t>satellite data from the</w:t>
      </w:r>
      <w:r w:rsidRPr="00A908AE">
        <w:rPr>
          <w:rFonts w:cs="Arial"/>
          <w:shd w:val="clear" w:color="auto" w:fill="FFFFFF"/>
        </w:rPr>
        <w:t xml:space="preserve"> Moderate Resolution Imaging Spectrometer (MODIS) sensor on the Aqua satellite.</w:t>
      </w:r>
      <w:r w:rsidRPr="00A908AE">
        <w:rPr>
          <w:rFonts w:eastAsia="Times New Roman" w:cs="Times New Roman"/>
          <w:lang w:val="en-GB"/>
        </w:rPr>
        <w:t xml:space="preserve"> </w:t>
      </w:r>
    </w:p>
    <w:p w14:paraId="2FF6137F" w14:textId="77777777" w:rsidR="00D66E48" w:rsidRPr="00A908AE" w:rsidRDefault="00D66E48" w:rsidP="00D66E48">
      <w:pPr>
        <w:shd w:val="clear" w:color="auto" w:fill="FFFFFF"/>
        <w:spacing w:after="0" w:line="240" w:lineRule="auto"/>
        <w:rPr>
          <w:rFonts w:eastAsia="Times New Roman" w:cs="Times New Roman"/>
          <w:lang w:val="en-GB"/>
        </w:rPr>
      </w:pPr>
    </w:p>
    <w:p w14:paraId="0E56C5AF" w14:textId="37D2AF90" w:rsidR="00D66E48" w:rsidRDefault="00D66E48" w:rsidP="00D66E48">
      <w:pPr>
        <w:shd w:val="clear" w:color="auto" w:fill="FFFFFF"/>
        <w:spacing w:after="0" w:line="240" w:lineRule="auto"/>
        <w:rPr>
          <w:rFonts w:eastAsia="Times New Roman" w:cs="Times New Roman"/>
          <w:color w:val="000000"/>
          <w:lang w:val="en-GB"/>
        </w:rPr>
      </w:pPr>
      <w:r w:rsidRPr="00A908AE">
        <w:rPr>
          <w:rFonts w:eastAsia="Times New Roman" w:cs="Times New Roman"/>
          <w:color w:val="000000"/>
          <w:lang w:val="en-GB"/>
        </w:rPr>
        <w:t>The advent and uptake of high resolution in-lake automated water quality sensing technology together with new satellite platforms now enables a step-change in data availability that could be used for monitoring and forecasting of cyanobacteria (and algal) blooms in Lake Victoria.</w:t>
      </w:r>
    </w:p>
    <w:p w14:paraId="28A5F491" w14:textId="77777777" w:rsidR="00D66E48" w:rsidRPr="00A908AE" w:rsidRDefault="00D66E48" w:rsidP="00D66E48">
      <w:pPr>
        <w:shd w:val="clear" w:color="auto" w:fill="FFFFFF"/>
        <w:spacing w:after="0" w:line="240" w:lineRule="auto"/>
        <w:rPr>
          <w:rFonts w:eastAsia="Times New Roman" w:cs="Times New Roman"/>
          <w:lang w:val="en-GB"/>
        </w:rPr>
      </w:pPr>
    </w:p>
    <w:sdt>
      <w:sdtPr>
        <w:rPr>
          <w:lang w:bidi="he-IL"/>
        </w:rPr>
        <w:id w:val="1972246317"/>
        <w:placeholder>
          <w:docPart w:val="7F15CE8216D24B8F886FBF4BC4206E65"/>
        </w:placeholder>
      </w:sdtPr>
      <w:sdtEndPr/>
      <w:sdtContent>
        <w:p w14:paraId="09AA7B19" w14:textId="31F51FB4" w:rsidR="005E334B" w:rsidRDefault="005E334B" w:rsidP="005E334B">
          <w:pPr>
            <w:pStyle w:val="Heading2"/>
            <w:rPr>
              <w:lang w:bidi="he-IL"/>
            </w:rPr>
          </w:pPr>
          <w:r>
            <w:rPr>
              <w:lang w:bidi="he-IL"/>
            </w:rPr>
            <w:t>Motivation and problem statement</w:t>
          </w:r>
        </w:p>
      </w:sdtContent>
    </w:sdt>
    <w:bookmarkEnd w:id="7" w:displacedByCustomXml="prev"/>
    <w:p w14:paraId="23CE0479" w14:textId="77777777" w:rsidR="00D66E48" w:rsidRPr="00D66E48" w:rsidRDefault="00D66E48" w:rsidP="00D66E48">
      <w:pPr>
        <w:rPr>
          <w:lang w:bidi="he-IL"/>
        </w:rPr>
      </w:pPr>
    </w:p>
    <w:p w14:paraId="59CB897C" w14:textId="77777777" w:rsidR="00D66E48" w:rsidRPr="00A908AE" w:rsidRDefault="00D66E48" w:rsidP="00D66E48">
      <w:pPr>
        <w:shd w:val="clear" w:color="auto" w:fill="FFFFFF"/>
        <w:spacing w:after="0" w:line="240" w:lineRule="auto"/>
        <w:rPr>
          <w:rFonts w:cs="Arial"/>
          <w:shd w:val="clear" w:color="auto" w:fill="FFFFFF"/>
        </w:rPr>
      </w:pPr>
      <w:r w:rsidRPr="00A908AE">
        <w:rPr>
          <w:rFonts w:cs="Arial"/>
          <w:shd w:val="clear" w:color="auto" w:fill="FFFFFF"/>
        </w:rPr>
        <w:t xml:space="preserve">The rapidly escalating demographics a long Lake Victoria riparian reserves has negatively impacted water quality through deposits of agricultural and industrial runoff and sewer refuse. </w:t>
      </w:r>
      <w:r w:rsidRPr="00A908AE">
        <w:rPr>
          <w:rFonts w:cs="Arial"/>
          <w:b/>
          <w:bCs/>
          <w:shd w:val="clear" w:color="auto" w:fill="FFFFFF"/>
        </w:rPr>
        <w:t>Harmful algal blooms</w:t>
      </w:r>
      <w:r w:rsidRPr="00A908AE">
        <w:rPr>
          <w:rFonts w:cs="Arial"/>
          <w:shd w:val="clear" w:color="auto" w:fill="FFFFFF"/>
        </w:rPr>
        <w:t> (HABs) particularly, are occasionally associated with the gram-negative Cyanobacteria hence the name CyanoHABs or 'red tides' are a global phenomenon and recent evidence indicates that their frequency and intensity are increasing (Shumway, 1990, Smayda, 1990, Hallagraeff, 1993, Burkholder, 1998). They are a serious threat to </w:t>
      </w:r>
      <w:r w:rsidRPr="00A908AE">
        <w:rPr>
          <w:rFonts w:cs="Arial"/>
          <w:b/>
          <w:bCs/>
          <w:shd w:val="clear" w:color="auto" w:fill="FFFFFF"/>
        </w:rPr>
        <w:t>human</w:t>
      </w:r>
      <w:r w:rsidRPr="00A908AE">
        <w:rPr>
          <w:rFonts w:cs="Arial"/>
          <w:shd w:val="clear" w:color="auto" w:fill="FFFFFF"/>
        </w:rPr>
        <w:t> health, aquaculture, fisheries, and ecosystem health.</w:t>
      </w:r>
    </w:p>
    <w:p w14:paraId="7066335C" w14:textId="77777777" w:rsidR="00D66E48" w:rsidRPr="00A908AE" w:rsidRDefault="00D66E48" w:rsidP="00D66E48">
      <w:pPr>
        <w:shd w:val="clear" w:color="auto" w:fill="FFFFFF"/>
        <w:spacing w:after="0" w:line="240" w:lineRule="auto"/>
        <w:rPr>
          <w:rFonts w:cs="Arial"/>
          <w:i/>
          <w:iCs/>
          <w:color w:val="00B0F0"/>
          <w:shd w:val="clear" w:color="auto" w:fill="FFFFFF"/>
        </w:rPr>
      </w:pPr>
    </w:p>
    <w:p w14:paraId="1BCD3E0B" w14:textId="77777777" w:rsidR="00D66E48" w:rsidRPr="007C1316" w:rsidRDefault="00D66E48" w:rsidP="00D66E48">
      <w:pPr>
        <w:shd w:val="clear" w:color="auto" w:fill="FFFFFF"/>
        <w:spacing w:after="0" w:line="240" w:lineRule="auto"/>
        <w:rPr>
          <w:color w:val="000000" w:themeColor="text1"/>
          <w:shd w:val="clear" w:color="auto" w:fill="FFFFFF"/>
        </w:rPr>
      </w:pPr>
      <w:r w:rsidRPr="00A908AE">
        <w:t xml:space="preserve">With the growth of industries along the Lake Victoria regions, there has been </w:t>
      </w:r>
      <w:r w:rsidRPr="007C1316">
        <w:rPr>
          <w:color w:val="000000" w:themeColor="text1"/>
        </w:rPr>
        <w:t xml:space="preserve">reported </w:t>
      </w:r>
      <w:r w:rsidRPr="007C1316">
        <w:rPr>
          <w:color w:val="000000" w:themeColor="text1"/>
          <w:shd w:val="clear" w:color="auto" w:fill="FFFFFF"/>
        </w:rPr>
        <w:t>enrichment of nutrients, increasing the amount of plant and algae growth in the Lake. Lake Victoria has been reported to face eutrophication challenges, resulting in an increase of bloom-forming cyanobacteria (CynoHABs), (Martin K., et al. 2019).</w:t>
      </w:r>
    </w:p>
    <w:p w14:paraId="2BD1FBF2" w14:textId="77777777" w:rsidR="00D66E48" w:rsidRPr="007C1316" w:rsidRDefault="00D66E48" w:rsidP="00D66E48">
      <w:pPr>
        <w:shd w:val="clear" w:color="auto" w:fill="FFFFFF"/>
        <w:spacing w:after="0" w:line="240" w:lineRule="auto"/>
        <w:rPr>
          <w:color w:val="000000" w:themeColor="text1"/>
          <w:shd w:val="clear" w:color="auto" w:fill="FFFFFF"/>
        </w:rPr>
      </w:pPr>
    </w:p>
    <w:p w14:paraId="31BB457C" w14:textId="77777777" w:rsidR="00D66E48" w:rsidRPr="007C1316" w:rsidRDefault="00D66E48" w:rsidP="00D66E48">
      <w:pPr>
        <w:shd w:val="clear" w:color="auto" w:fill="FFFFFF"/>
        <w:spacing w:after="0" w:line="240" w:lineRule="auto"/>
        <w:rPr>
          <w:color w:val="000000" w:themeColor="text1"/>
        </w:rPr>
      </w:pPr>
      <w:r w:rsidRPr="007C1316">
        <w:rPr>
          <w:color w:val="000000" w:themeColor="text1"/>
        </w:rPr>
        <w:lastRenderedPageBreak/>
        <w:t>A good number of cyanobacteria species rich algae blooms can create toxins that affect the nervous and chronic system ranging from liver, and skin just to highlight, causing injury to humans and their companion animals, such as pets who drink water from them or play with them and to extreme ends might be fatal, unfortunately. HABs can also harm freshwater ecosystems by fouling beaches, producing nuisance, unsightly views, taste and pathetic odor in drinking water, and photosynthetically bringing down the potential amount of ambient light required by submerged aquatic vegetation for their survival.</w:t>
      </w:r>
    </w:p>
    <w:p w14:paraId="54741DFA" w14:textId="132AA175" w:rsidR="00D1080A" w:rsidRDefault="00D1080A" w:rsidP="00D1080A">
      <w:pPr>
        <w:rPr>
          <w:noProof/>
          <w:lang w:bidi="he-IL"/>
        </w:rPr>
      </w:pPr>
    </w:p>
    <w:p w14:paraId="44E7486F" w14:textId="6EB1EE1B" w:rsidR="00512E35" w:rsidRDefault="00512E35" w:rsidP="002745D5"/>
    <w:p w14:paraId="668C1574" w14:textId="204EC204" w:rsidR="00512E35" w:rsidRDefault="00512E35" w:rsidP="002745D5"/>
    <w:p w14:paraId="10BD2933" w14:textId="3B086B4F" w:rsidR="00512E35" w:rsidRDefault="009E76BB" w:rsidP="002745D5">
      <w:r w:rsidRPr="00495002">
        <w:rPr>
          <w:noProof/>
        </w:rPr>
        <w:drawing>
          <wp:anchor distT="0" distB="0" distL="114300" distR="114300" simplePos="0" relativeHeight="251673600" behindDoc="0" locked="0" layoutInCell="1" allowOverlap="1" wp14:anchorId="47626353" wp14:editId="6828263F">
            <wp:simplePos x="0" y="0"/>
            <wp:positionH relativeFrom="page">
              <wp:align>right</wp:align>
            </wp:positionH>
            <wp:positionV relativeFrom="paragraph">
              <wp:posOffset>252925</wp:posOffset>
            </wp:positionV>
            <wp:extent cx="3456305" cy="2313305"/>
            <wp:effectExtent l="0" t="0" r="0" b="0"/>
            <wp:wrapThrough wrapText="bothSides">
              <wp:wrapPolygon edited="0">
                <wp:start x="0" y="0"/>
                <wp:lineTo x="0" y="21345"/>
                <wp:lineTo x="21429" y="21345"/>
                <wp:lineTo x="21429" y="0"/>
                <wp:lineTo x="0" y="0"/>
              </wp:wrapPolygon>
            </wp:wrapThrough>
            <wp:docPr id="18"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56305" cy="2313305"/>
                    </a:xfrm>
                    <a:prstGeom prst="rect">
                      <a:avLst/>
                    </a:prstGeom>
                  </pic:spPr>
                </pic:pic>
              </a:graphicData>
            </a:graphic>
            <wp14:sizeRelH relativeFrom="margin">
              <wp14:pctWidth>0</wp14:pctWidth>
            </wp14:sizeRelH>
            <wp14:sizeRelV relativeFrom="margin">
              <wp14:pctHeight>0</wp14:pctHeight>
            </wp14:sizeRelV>
          </wp:anchor>
        </w:drawing>
      </w:r>
      <w:r w:rsidRPr="00495002">
        <w:rPr>
          <w:noProof/>
        </w:rPr>
        <w:drawing>
          <wp:anchor distT="0" distB="0" distL="114300" distR="114300" simplePos="0" relativeHeight="251671552" behindDoc="0" locked="0" layoutInCell="1" allowOverlap="1" wp14:anchorId="6D53ED67" wp14:editId="7F548ED7">
            <wp:simplePos x="0" y="0"/>
            <wp:positionH relativeFrom="margin">
              <wp:posOffset>-412067</wp:posOffset>
            </wp:positionH>
            <wp:positionV relativeFrom="paragraph">
              <wp:posOffset>273295</wp:posOffset>
            </wp:positionV>
            <wp:extent cx="3474935" cy="2317756"/>
            <wp:effectExtent l="0" t="0" r="0" b="6350"/>
            <wp:wrapNone/>
            <wp:docPr id="1" name="Picture 13">
              <a:extLst xmlns:a="http://schemas.openxmlformats.org/drawingml/2006/main">
                <a:ext uri="{FF2B5EF4-FFF2-40B4-BE49-F238E27FC236}">
                  <a16:creationId xmlns:a16="http://schemas.microsoft.com/office/drawing/2014/main" id="{8A3B11F1-D8B1-4913-AE48-4AC13E71F1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A3B11F1-D8B1-4913-AE48-4AC13E71F1DA}"/>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4935" cy="2317756"/>
                    </a:xfrm>
                    <a:prstGeom prst="rect">
                      <a:avLst/>
                    </a:prstGeom>
                  </pic:spPr>
                </pic:pic>
              </a:graphicData>
            </a:graphic>
            <wp14:sizeRelH relativeFrom="margin">
              <wp14:pctWidth>0</wp14:pctWidth>
            </wp14:sizeRelH>
            <wp14:sizeRelV relativeFrom="margin">
              <wp14:pctHeight>0</wp14:pctHeight>
            </wp14:sizeRelV>
          </wp:anchor>
        </w:drawing>
      </w:r>
    </w:p>
    <w:p w14:paraId="57C9F25D" w14:textId="70AF180B" w:rsidR="00512E35" w:rsidRDefault="00512E35" w:rsidP="002745D5"/>
    <w:p w14:paraId="03223974" w14:textId="77777777" w:rsidR="00512E35" w:rsidRDefault="00512E35" w:rsidP="002745D5"/>
    <w:p w14:paraId="2CC7E536" w14:textId="77777777" w:rsidR="00512E35" w:rsidRDefault="00512E35" w:rsidP="002745D5"/>
    <w:p w14:paraId="53EBFBA1" w14:textId="77777777" w:rsidR="00495002" w:rsidRDefault="00495002" w:rsidP="002745D5"/>
    <w:p w14:paraId="57BC7BDB" w14:textId="77777777" w:rsidR="00495002" w:rsidRDefault="00495002" w:rsidP="002745D5"/>
    <w:p w14:paraId="144AA56A" w14:textId="0988F9E1" w:rsidR="00495002" w:rsidRDefault="00495002" w:rsidP="002745D5"/>
    <w:p w14:paraId="5A0DACF9" w14:textId="571F1839" w:rsidR="00495002" w:rsidRDefault="00495002" w:rsidP="002745D5"/>
    <w:p w14:paraId="08CE414B" w14:textId="027564A7" w:rsidR="009E76BB" w:rsidRPr="00BE1A2D" w:rsidRDefault="00BE1A2D" w:rsidP="002745D5">
      <w:pPr>
        <w:rPr>
          <w:i/>
          <w:iCs/>
        </w:rPr>
      </w:pPr>
      <w:r w:rsidRPr="00BE1A2D">
        <w:rPr>
          <w:i/>
          <w:iCs/>
        </w:rPr>
        <w:t>Fig 1: Sample Lake Victoria Shores and Mass Fish negatively impacted by the Harmful Blooms</w:t>
      </w:r>
    </w:p>
    <w:p w14:paraId="2E3DD155" w14:textId="7DABDC1C" w:rsidR="009E76BB" w:rsidRDefault="009E76BB" w:rsidP="002745D5">
      <w:r w:rsidRPr="00495002">
        <w:rPr>
          <w:noProof/>
        </w:rPr>
        <w:drawing>
          <wp:anchor distT="0" distB="0" distL="114300" distR="114300" simplePos="0" relativeHeight="251675648" behindDoc="0" locked="0" layoutInCell="1" allowOverlap="1" wp14:anchorId="7F9E880B" wp14:editId="14889E70">
            <wp:simplePos x="0" y="0"/>
            <wp:positionH relativeFrom="margin">
              <wp:posOffset>1714500</wp:posOffset>
            </wp:positionH>
            <wp:positionV relativeFrom="paragraph">
              <wp:posOffset>133350</wp:posOffset>
            </wp:positionV>
            <wp:extent cx="2962910" cy="1984375"/>
            <wp:effectExtent l="0" t="0" r="8890" b="0"/>
            <wp:wrapThrough wrapText="bothSides">
              <wp:wrapPolygon edited="0">
                <wp:start x="0" y="0"/>
                <wp:lineTo x="0" y="21358"/>
                <wp:lineTo x="21526" y="21358"/>
                <wp:lineTo x="21526" y="0"/>
                <wp:lineTo x="0" y="0"/>
              </wp:wrapPolygon>
            </wp:wrapThrough>
            <wp:docPr id="16"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2910" cy="1984375"/>
                    </a:xfrm>
                    <a:prstGeom prst="rect">
                      <a:avLst/>
                    </a:prstGeom>
                  </pic:spPr>
                </pic:pic>
              </a:graphicData>
            </a:graphic>
            <wp14:sizeRelH relativeFrom="margin">
              <wp14:pctWidth>0</wp14:pctWidth>
            </wp14:sizeRelH>
            <wp14:sizeRelV relativeFrom="margin">
              <wp14:pctHeight>0</wp14:pctHeight>
            </wp14:sizeRelV>
          </wp:anchor>
        </w:drawing>
      </w:r>
    </w:p>
    <w:p w14:paraId="1BBFB2DF" w14:textId="722AC4A2" w:rsidR="009E76BB" w:rsidRDefault="009E76BB" w:rsidP="002745D5"/>
    <w:p w14:paraId="710D7768" w14:textId="3F73529A" w:rsidR="009E76BB" w:rsidRDefault="009E76BB" w:rsidP="002745D5"/>
    <w:p w14:paraId="08F9506A" w14:textId="565237A7" w:rsidR="009E76BB" w:rsidRDefault="009E76BB" w:rsidP="002745D5"/>
    <w:p w14:paraId="00992E2B" w14:textId="0F8CDB66" w:rsidR="009E76BB" w:rsidRDefault="009E76BB" w:rsidP="002745D5"/>
    <w:p w14:paraId="29C99F3D" w14:textId="20587C78" w:rsidR="009E76BB" w:rsidRDefault="009E76BB" w:rsidP="002745D5"/>
    <w:p w14:paraId="614EF035" w14:textId="60ADB5CB" w:rsidR="00495002" w:rsidRPr="00C4218C" w:rsidRDefault="00C4218C" w:rsidP="00C4218C">
      <w:pPr>
        <w:spacing w:line="480" w:lineRule="auto"/>
        <w:jc w:val="center"/>
        <w:rPr>
          <w:i/>
          <w:iCs/>
        </w:rPr>
      </w:pPr>
      <w:r w:rsidRPr="00C4218C">
        <w:rPr>
          <w:i/>
          <w:iCs/>
        </w:rPr>
        <w:t>Fig 2: A Big Fish suffocate to death by HAB</w:t>
      </w:r>
    </w:p>
    <w:p w14:paraId="3F56C2E4" w14:textId="77777777" w:rsidR="006B7214" w:rsidRDefault="006B7214" w:rsidP="00AC7199">
      <w:pPr>
        <w:ind w:left="720"/>
      </w:pPr>
    </w:p>
    <w:sdt>
      <w:sdtPr>
        <w:id w:val="-1107042476"/>
        <w:placeholder>
          <w:docPart w:val="7F15CE8216D24B8F886FBF4BC4206E65"/>
        </w:placeholder>
      </w:sdtPr>
      <w:sdtEndPr/>
      <w:sdtContent>
        <w:bookmarkStart w:id="8" w:name="_Toc524687835" w:displacedByCustomXml="prev"/>
        <w:p w14:paraId="2E2DDCC1" w14:textId="2503F0DE" w:rsidR="007B36F7" w:rsidRDefault="007B36F7" w:rsidP="006B7214">
          <w:pPr>
            <w:pStyle w:val="Heading3"/>
          </w:pPr>
          <w:r>
            <w:t xml:space="preserve"> </w:t>
          </w:r>
          <w:r w:rsidRPr="007B36F7">
            <w:t>Research objectives</w:t>
          </w:r>
        </w:p>
      </w:sdtContent>
    </w:sdt>
    <w:bookmarkEnd w:id="8" w:displacedByCustomXml="prev"/>
    <w:p w14:paraId="233C2EB8" w14:textId="3A4E9612" w:rsidR="006B7214" w:rsidRPr="006B7214" w:rsidRDefault="006B7214" w:rsidP="006B7214">
      <w:r>
        <w:t xml:space="preserve">The main aim of this research is to </w:t>
      </w:r>
      <w:r w:rsidRPr="00CE4849">
        <w:rPr>
          <w:lang w:val="en-GB"/>
        </w:rPr>
        <w:t>monitor and predict the occurrence of Harmful Algal Blooms (HABs) and Cyanobacteria</w:t>
      </w:r>
      <w:r>
        <w:rPr>
          <w:lang w:val="en-GB"/>
        </w:rPr>
        <w:t xml:space="preserve"> in Lake Victoria. </w:t>
      </w:r>
      <w:r>
        <w:t>This is achievable through the following specific objectives:</w:t>
      </w:r>
    </w:p>
    <w:p w14:paraId="75329D14" w14:textId="58D5A50E" w:rsidR="00CE4849" w:rsidRPr="00CE4849" w:rsidRDefault="00CE4849" w:rsidP="00CE4849">
      <w:pPr>
        <w:pStyle w:val="ListParagraph"/>
        <w:numPr>
          <w:ilvl w:val="0"/>
          <w:numId w:val="9"/>
        </w:numPr>
        <w:spacing w:after="0" w:line="240" w:lineRule="auto"/>
        <w:jc w:val="left"/>
        <w:textAlignment w:val="baseline"/>
        <w:rPr>
          <w:rFonts w:eastAsia="Times New Roman" w:cs="Times New Roman"/>
          <w:color w:val="000000"/>
          <w:lang w:val="en-GB"/>
        </w:rPr>
      </w:pPr>
      <w:r w:rsidRPr="00CE4849">
        <w:rPr>
          <w:rFonts w:eastAsia="Times New Roman" w:cs="Times New Roman"/>
          <w:color w:val="000000"/>
          <w:lang w:val="en-GB"/>
        </w:rPr>
        <w:t xml:space="preserve">To monitor </w:t>
      </w:r>
      <w:r w:rsidR="006B7214">
        <w:rPr>
          <w:rFonts w:eastAsia="Times New Roman" w:cs="Times New Roman"/>
          <w:color w:val="000000"/>
          <w:lang w:val="en-GB"/>
        </w:rPr>
        <w:t xml:space="preserve">chlorophyl-a concentration, </w:t>
      </w:r>
      <w:r w:rsidRPr="00CE4849">
        <w:rPr>
          <w:rFonts w:eastAsia="Times New Roman" w:cs="Times New Roman"/>
          <w:color w:val="000000"/>
          <w:lang w:val="en-GB"/>
        </w:rPr>
        <w:t xml:space="preserve">Cyanotoxins </w:t>
      </w:r>
      <w:r w:rsidR="006B7214">
        <w:rPr>
          <w:rFonts w:eastAsia="Times New Roman" w:cs="Times New Roman"/>
          <w:color w:val="000000"/>
          <w:lang w:val="en-GB"/>
        </w:rPr>
        <w:t xml:space="preserve">and Lake Surface temperature </w:t>
      </w:r>
      <w:r w:rsidRPr="00CE4849">
        <w:rPr>
          <w:rFonts w:eastAsia="Times New Roman" w:cs="Times New Roman"/>
          <w:color w:val="000000"/>
          <w:lang w:val="en-GB"/>
        </w:rPr>
        <w:t>from Satellite RS Images data</w:t>
      </w:r>
      <w:r w:rsidR="006B7214">
        <w:rPr>
          <w:rFonts w:eastAsia="Times New Roman" w:cs="Times New Roman"/>
          <w:color w:val="000000"/>
          <w:lang w:val="en-GB"/>
        </w:rPr>
        <w:t xml:space="preserve"> as the main HAB </w:t>
      </w:r>
      <w:r w:rsidR="00970ADA">
        <w:rPr>
          <w:rFonts w:eastAsia="Times New Roman" w:cs="Times New Roman"/>
          <w:color w:val="000000"/>
          <w:lang w:val="en-GB"/>
        </w:rPr>
        <w:t>indicators</w:t>
      </w:r>
      <w:r w:rsidRPr="00CE4849">
        <w:rPr>
          <w:rFonts w:eastAsia="Times New Roman" w:cs="Times New Roman"/>
          <w:color w:val="000000"/>
          <w:lang w:val="en-GB"/>
        </w:rPr>
        <w:t xml:space="preserve"> in L. Victoria.</w:t>
      </w:r>
    </w:p>
    <w:p w14:paraId="539A2A58" w14:textId="63250A36" w:rsidR="00CE4849" w:rsidRPr="00CE4849" w:rsidRDefault="00CE4849" w:rsidP="00CE4849">
      <w:pPr>
        <w:pStyle w:val="ListParagraph"/>
        <w:numPr>
          <w:ilvl w:val="0"/>
          <w:numId w:val="9"/>
        </w:numPr>
        <w:spacing w:before="200" w:after="0" w:line="240" w:lineRule="auto"/>
        <w:jc w:val="left"/>
        <w:textAlignment w:val="baseline"/>
        <w:rPr>
          <w:rFonts w:eastAsia="Times New Roman" w:cs="Times New Roman"/>
          <w:color w:val="000000"/>
          <w:lang w:val="en-GB"/>
        </w:rPr>
      </w:pPr>
      <w:r w:rsidRPr="00CE4849">
        <w:rPr>
          <w:rFonts w:eastAsia="Times New Roman" w:cs="Times New Roman"/>
          <w:color w:val="000000"/>
          <w:lang w:val="en-GB"/>
        </w:rPr>
        <w:t xml:space="preserve">To associate Automated Internet of Things (IoT) </w:t>
      </w:r>
      <w:r w:rsidRPr="00CE4849">
        <w:rPr>
          <w:rFonts w:eastAsia="Times New Roman" w:cs="Times New Roman"/>
          <w:i/>
          <w:iCs/>
          <w:color w:val="000000"/>
          <w:lang w:val="en-GB"/>
        </w:rPr>
        <w:t>in situ</w:t>
      </w:r>
      <w:r w:rsidRPr="00CE4849">
        <w:rPr>
          <w:rFonts w:eastAsia="Times New Roman" w:cs="Times New Roman"/>
          <w:color w:val="000000"/>
          <w:lang w:val="en-GB"/>
        </w:rPr>
        <w:t xml:space="preserve"> sensors</w:t>
      </w:r>
      <w:r w:rsidR="008522F4">
        <w:rPr>
          <w:rFonts w:eastAsia="Times New Roman" w:cs="Times New Roman"/>
          <w:color w:val="000000"/>
          <w:lang w:val="en-GB"/>
        </w:rPr>
        <w:t xml:space="preserve">, </w:t>
      </w:r>
      <w:r w:rsidRPr="00CE4849">
        <w:rPr>
          <w:rFonts w:eastAsia="Times New Roman" w:cs="Times New Roman"/>
          <w:color w:val="000000"/>
          <w:lang w:val="en-GB"/>
        </w:rPr>
        <w:t>Applicable in near real-time to enhance the accurac</w:t>
      </w:r>
      <w:r w:rsidR="008522F4">
        <w:rPr>
          <w:rFonts w:eastAsia="Times New Roman" w:cs="Times New Roman"/>
          <w:color w:val="000000"/>
          <w:lang w:val="en-GB"/>
        </w:rPr>
        <w:t>y of the Water quality data</w:t>
      </w:r>
      <w:r w:rsidRPr="00CE4849">
        <w:rPr>
          <w:rFonts w:eastAsia="Times New Roman" w:cs="Times New Roman"/>
          <w:color w:val="000000"/>
          <w:lang w:val="en-GB"/>
        </w:rPr>
        <w:t>.</w:t>
      </w:r>
    </w:p>
    <w:p w14:paraId="0FAFAF3A" w14:textId="75DED638" w:rsidR="00CE4849" w:rsidRPr="00CE4849" w:rsidRDefault="00CE4849" w:rsidP="00CE4849">
      <w:pPr>
        <w:pStyle w:val="ListParagraph"/>
        <w:numPr>
          <w:ilvl w:val="0"/>
          <w:numId w:val="9"/>
        </w:numPr>
        <w:spacing w:before="200" w:after="0" w:line="240" w:lineRule="auto"/>
        <w:jc w:val="left"/>
        <w:textAlignment w:val="baseline"/>
        <w:rPr>
          <w:rFonts w:eastAsia="Times New Roman" w:cs="Times New Roman"/>
          <w:color w:val="000000"/>
          <w:lang w:val="en-GB"/>
        </w:rPr>
      </w:pPr>
      <w:r w:rsidRPr="00CE4849">
        <w:rPr>
          <w:rFonts w:eastAsia="Times New Roman" w:cs="Times New Roman"/>
          <w:color w:val="000000"/>
          <w:lang w:val="en-GB"/>
        </w:rPr>
        <w:t>To develop a reporting system to alert on</w:t>
      </w:r>
      <w:r w:rsidR="00970ADA">
        <w:rPr>
          <w:rFonts w:eastAsia="Times New Roman" w:cs="Times New Roman"/>
          <w:color w:val="000000"/>
          <w:lang w:val="en-GB"/>
        </w:rPr>
        <w:t xml:space="preserve"> In-Situ water quality data associated with a</w:t>
      </w:r>
      <w:r w:rsidRPr="00CE4849">
        <w:rPr>
          <w:rFonts w:eastAsia="Times New Roman" w:cs="Times New Roman"/>
          <w:color w:val="000000"/>
          <w:lang w:val="en-GB"/>
        </w:rPr>
        <w:t xml:space="preserve"> bloom.</w:t>
      </w:r>
    </w:p>
    <w:p w14:paraId="0EF3AEF2" w14:textId="7EF6EFE4" w:rsidR="00CE4849" w:rsidRDefault="00CE4849" w:rsidP="00CE4849"/>
    <w:bookmarkStart w:id="9" w:name="_Toc524687839" w:displacedByCustomXml="next"/>
    <w:sdt>
      <w:sdtPr>
        <w:id w:val="2109383955"/>
        <w:placeholder>
          <w:docPart w:val="D613FE53109044DF88CC80F6949FEE88"/>
        </w:placeholder>
      </w:sdtPr>
      <w:sdtEndPr/>
      <w:sdtContent>
        <w:p w14:paraId="625E02C0" w14:textId="7A9EBE34" w:rsidR="00E75717" w:rsidRDefault="00E75717" w:rsidP="00CE4849">
          <w:pPr>
            <w:pStyle w:val="Heading1"/>
          </w:pPr>
          <w:r>
            <w:t>Materials and methods</w:t>
          </w:r>
        </w:p>
      </w:sdtContent>
    </w:sdt>
    <w:bookmarkEnd w:id="9" w:displacedByCustomXml="prev"/>
    <w:bookmarkStart w:id="10" w:name="_Toc524687837" w:displacedByCustomXml="next"/>
    <w:sdt>
      <w:sdtPr>
        <w:id w:val="1962300834"/>
        <w:placeholder>
          <w:docPart w:val="7F15CE8216D24B8F886FBF4BC4206E65"/>
        </w:placeholder>
      </w:sdtPr>
      <w:sdtEndPr/>
      <w:sdtContent>
        <w:p w14:paraId="3A9D3B2E" w14:textId="5C4BB302" w:rsidR="00A94CC0" w:rsidRDefault="00B7477B" w:rsidP="00B7477B">
          <w:pPr>
            <w:pStyle w:val="Heading2"/>
          </w:pPr>
          <w:r>
            <w:t xml:space="preserve">Study </w:t>
          </w:r>
          <w:r w:rsidR="00443BA7">
            <w:t>Area</w:t>
          </w:r>
        </w:p>
      </w:sdtContent>
    </w:sdt>
    <w:bookmarkEnd w:id="10" w:displacedByCustomXml="prev"/>
    <w:p w14:paraId="088B412C" w14:textId="77777777" w:rsidR="00B5404C" w:rsidRPr="00A908AE" w:rsidRDefault="00B5404C" w:rsidP="00B5404C">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14FDB92" w14:textId="77777777" w:rsidR="00B5404C" w:rsidRPr="00A908AE" w:rsidRDefault="00B5404C" w:rsidP="00B5404C">
      <w:pPr>
        <w:shd w:val="clear" w:color="auto" w:fill="FFFFFF"/>
        <w:spacing w:after="0" w:line="240" w:lineRule="auto"/>
        <w:rPr>
          <w:rFonts w:eastAsia="Times New Roman" w:cs="Times New Roman"/>
          <w:lang w:val="en-GB"/>
        </w:rPr>
      </w:pPr>
    </w:p>
    <w:p w14:paraId="4FA75EC8" w14:textId="77777777" w:rsidR="00B5404C" w:rsidRPr="00A908AE" w:rsidRDefault="00B5404C" w:rsidP="00B5404C">
      <w:pPr>
        <w:shd w:val="clear" w:color="auto" w:fill="FFFFFF"/>
        <w:spacing w:after="0" w:line="240" w:lineRule="auto"/>
        <w:rPr>
          <w:rFonts w:eastAsia="Times New Roman" w:cs="Times New Roman"/>
          <w:lang w:val="en-GB"/>
        </w:rPr>
      </w:pPr>
      <w:r w:rsidRPr="00A908AE">
        <w:rPr>
          <w:rFonts w:eastAsia="Times New Roman" w:cs="Times New Roman"/>
          <w:lang w:val="en-GB"/>
        </w:rPr>
        <w:t>That in place, the lake is privileged to serve as economical home of about 40 million residents (Dorothy et. Al 2020) in that riparian reserves.</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That in place</w:t>
      </w:r>
      <w:r w:rsidRPr="00A908AE">
        <w:rPr>
          <w:rFonts w:eastAsia="Times New Roman" w:cs="Times New Roman"/>
          <w:lang w:val="en-GB"/>
        </w:rPr>
        <w:t>, it’s ecological monitoring should be of great geoscientific interest.</w:t>
      </w:r>
    </w:p>
    <w:p w14:paraId="62EC0A54" w14:textId="77777777" w:rsidR="00B5404C" w:rsidRPr="00A908AE" w:rsidRDefault="00B5404C" w:rsidP="00B5404C">
      <w:pPr>
        <w:shd w:val="clear" w:color="auto" w:fill="FFFFFF"/>
        <w:spacing w:after="0" w:line="240" w:lineRule="auto"/>
        <w:rPr>
          <w:rFonts w:eastAsia="Times New Roman" w:cs="Times New Roman"/>
          <w:lang w:val="en-GB"/>
        </w:rPr>
      </w:pPr>
    </w:p>
    <w:p w14:paraId="14551308" w14:textId="77777777" w:rsidR="00B5404C" w:rsidRDefault="00B5404C" w:rsidP="00B5404C">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1EC7DD92" w14:textId="77777777" w:rsidR="00B5404C" w:rsidRPr="00A908AE" w:rsidRDefault="00B5404C" w:rsidP="00B5404C">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it therefore provided </w:t>
      </w:r>
      <w:r>
        <w:rPr>
          <w:rFonts w:cs="Arial"/>
          <w:spacing w:val="11"/>
        </w:rPr>
        <w:t>optimum</w:t>
      </w:r>
      <w:r w:rsidRPr="00A908AE">
        <w:rPr>
          <w:rFonts w:cs="Arial"/>
          <w:spacing w:val="11"/>
        </w:rPr>
        <w:t xml:space="preserve"> host conditions for the growth and development of the Cyanobacteria in this </w:t>
      </w:r>
      <w:r>
        <w:rPr>
          <w:rFonts w:cs="Arial"/>
          <w:spacing w:val="11"/>
        </w:rPr>
        <w:t>scope.</w:t>
      </w:r>
    </w:p>
    <w:p w14:paraId="748BDE56" w14:textId="77777777" w:rsidR="00B5404C" w:rsidRPr="00A908AE" w:rsidRDefault="00B5404C" w:rsidP="00B5404C">
      <w:pPr>
        <w:shd w:val="clear" w:color="auto" w:fill="FFFFFF"/>
        <w:spacing w:after="0" w:line="240" w:lineRule="auto"/>
        <w:rPr>
          <w:rFonts w:eastAsia="Times New Roman" w:cs="Times New Roman"/>
          <w:lang w:val="en-GB"/>
        </w:rPr>
      </w:pPr>
    </w:p>
    <w:p w14:paraId="34DD8134" w14:textId="77777777" w:rsidR="00B5404C" w:rsidRPr="00A908AE" w:rsidRDefault="00B5404C" w:rsidP="00B5404C">
      <w:pPr>
        <w:shd w:val="clear" w:color="auto" w:fill="FFFFFF"/>
        <w:spacing w:after="0" w:line="240" w:lineRule="auto"/>
      </w:pPr>
      <w:r w:rsidRPr="00A908AE">
        <w:t>Figure 1 shows the location and extent of the study area as discussed above.</w:t>
      </w:r>
    </w:p>
    <w:p w14:paraId="079BA00A" w14:textId="77777777" w:rsidR="00865A26" w:rsidRDefault="00865A26" w:rsidP="00437100"/>
    <w:p w14:paraId="78575641" w14:textId="77777777" w:rsidR="00E617DD" w:rsidRDefault="00E617DD" w:rsidP="00437100"/>
    <w:p w14:paraId="4994E569" w14:textId="77777777" w:rsidR="008C1CC3" w:rsidRDefault="008C1CC3" w:rsidP="00437100">
      <w:pPr>
        <w:sectPr w:rsidR="008C1CC3" w:rsidSect="00B21B81">
          <w:type w:val="oddPage"/>
          <w:pgSz w:w="12240" w:h="15840"/>
          <w:pgMar w:top="1440" w:right="1440" w:bottom="1440" w:left="1440" w:header="720" w:footer="720" w:gutter="0"/>
          <w:pgNumType w:fmt="numberInDash" w:start="1"/>
          <w:cols w:space="720"/>
          <w:docGrid w:linePitch="360"/>
        </w:sectPr>
      </w:pPr>
    </w:p>
    <w:p w14:paraId="350C8A22" w14:textId="3554A03D" w:rsidR="00443BA7" w:rsidRPr="00F02507" w:rsidRDefault="00443BA7" w:rsidP="00443BA7">
      <w:pPr>
        <w:tabs>
          <w:tab w:val="left" w:pos="955"/>
        </w:tabs>
      </w:pPr>
      <w:r>
        <w:rPr>
          <w:noProof/>
          <w:color w:val="00B0F0"/>
        </w:rPr>
        <w:lastRenderedPageBreak/>
        <w:drawing>
          <wp:inline distT="0" distB="0" distL="0" distR="0" wp14:anchorId="6DBD28E9" wp14:editId="520B6337">
            <wp:extent cx="5943600" cy="4205605"/>
            <wp:effectExtent l="0" t="0" r="0" b="444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05605"/>
                    </a:xfrm>
                    <a:prstGeom prst="rect">
                      <a:avLst/>
                    </a:prstGeom>
                  </pic:spPr>
                </pic:pic>
              </a:graphicData>
            </a:graphic>
          </wp:inline>
        </w:drawing>
      </w:r>
    </w:p>
    <w:p w14:paraId="409AEFE8" w14:textId="1C10AB90" w:rsidR="008049F2" w:rsidRPr="008049F2" w:rsidRDefault="008049F2" w:rsidP="008049F2">
      <w:r>
        <w:rPr>
          <w:noProof/>
        </w:rPr>
        <mc:AlternateContent>
          <mc:Choice Requires="wps">
            <w:drawing>
              <wp:anchor distT="45720" distB="45720" distL="114300" distR="114300" simplePos="0" relativeHeight="251677696" behindDoc="0" locked="0" layoutInCell="1" allowOverlap="1" wp14:anchorId="3426DD47" wp14:editId="3684A409">
                <wp:simplePos x="0" y="0"/>
                <wp:positionH relativeFrom="margin">
                  <wp:posOffset>1195754</wp:posOffset>
                </wp:positionH>
                <wp:positionV relativeFrom="paragraph">
                  <wp:posOffset>12358</wp:posOffset>
                </wp:positionV>
                <wp:extent cx="3771900" cy="297815"/>
                <wp:effectExtent l="0" t="0" r="1905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97815"/>
                        </a:xfrm>
                        <a:prstGeom prst="rect">
                          <a:avLst/>
                        </a:prstGeom>
                        <a:solidFill>
                          <a:srgbClr val="FFFFFF"/>
                        </a:solidFill>
                        <a:ln w="9525">
                          <a:solidFill>
                            <a:schemeClr val="bg1"/>
                          </a:solidFill>
                          <a:miter lim="800000"/>
                          <a:headEnd/>
                          <a:tailEnd/>
                        </a:ln>
                      </wps:spPr>
                      <wps:txbx>
                        <w:txbxContent>
                          <w:p w14:paraId="000BCEC6" w14:textId="2897B0F4" w:rsidR="008049F2" w:rsidRPr="00927089" w:rsidRDefault="008049F2" w:rsidP="008049F2">
                            <w:pPr>
                              <w:rPr>
                                <w:i/>
                                <w:iCs/>
                              </w:rPr>
                            </w:pPr>
                            <w:r w:rsidRPr="00927089">
                              <w:rPr>
                                <w:i/>
                                <w:iCs/>
                              </w:rPr>
                              <w:t>Fig</w:t>
                            </w:r>
                            <w:r w:rsidR="00C4218C" w:rsidRPr="00927089">
                              <w:rPr>
                                <w:i/>
                                <w:iCs/>
                              </w:rPr>
                              <w:t xml:space="preserve"> 3</w:t>
                            </w:r>
                            <w:r w:rsidRPr="00927089">
                              <w:rPr>
                                <w:i/>
                                <w:iCs/>
                              </w:rPr>
                              <w:t xml:space="preserve"> Shows the extent of the study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6DD47" id="Text Box 2" o:spid="_x0000_s1030" type="#_x0000_t202" style="position:absolute;left:0;text-align:left;margin-left:94.15pt;margin-top:.95pt;width:297pt;height:23.4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" strokecolor="white [3212]">
                <v:textbox>
                  <w:txbxContent>
                    <w:p w14:paraId="000BCEC6" w14:textId="2897B0F4" w:rsidR="008049F2" w:rsidRPr="00927089" w:rsidRDefault="008049F2" w:rsidP="008049F2">
                      <w:pPr>
                        <w:rPr>
                          <w:i/>
                          <w:iCs/>
                        </w:rPr>
                      </w:pPr>
                      <w:r w:rsidRPr="00927089">
                        <w:rPr>
                          <w:i/>
                          <w:iCs/>
                        </w:rPr>
                        <w:t>Fig</w:t>
                      </w:r>
                      <w:r w:rsidR="00C4218C" w:rsidRPr="00927089">
                        <w:rPr>
                          <w:i/>
                          <w:iCs/>
                        </w:rPr>
                        <w:t xml:space="preserve"> 3</w:t>
                      </w:r>
                      <w:r w:rsidRPr="00927089">
                        <w:rPr>
                          <w:i/>
                          <w:iCs/>
                        </w:rPr>
                        <w:t xml:space="preserve"> Shows the extent of the study area</w:t>
                      </w:r>
                    </w:p>
                  </w:txbxContent>
                </v:textbox>
                <w10:wrap type="square" anchorx="margin"/>
              </v:shape>
            </w:pict>
          </mc:Fallback>
        </mc:AlternateContent>
      </w:r>
    </w:p>
    <w:p w14:paraId="76FF258E" w14:textId="6F235450" w:rsidR="008049F2" w:rsidRPr="008049F2" w:rsidRDefault="008049F2" w:rsidP="008049F2"/>
    <w:p w14:paraId="7455348F" w14:textId="5B205FE0" w:rsidR="008049F2" w:rsidRPr="008049F2" w:rsidRDefault="008049F2" w:rsidP="008049F2"/>
    <w:p w14:paraId="1B5DE8EC" w14:textId="79A6EFDB" w:rsidR="008049F2" w:rsidRPr="008049F2" w:rsidRDefault="008049F2" w:rsidP="008049F2"/>
    <w:p w14:paraId="09F13D51" w14:textId="22E4279C" w:rsidR="008049F2" w:rsidRDefault="008049F2" w:rsidP="008049F2">
      <w:pPr>
        <w:tabs>
          <w:tab w:val="left" w:pos="1786"/>
        </w:tabs>
        <w:rPr>
          <w:noProof/>
          <w:color w:val="00B0F0"/>
        </w:rPr>
      </w:pPr>
      <w:r>
        <w:rPr>
          <w:noProof/>
          <w:color w:val="00B0F0"/>
        </w:rPr>
        <w:tab/>
      </w:r>
    </w:p>
    <w:p w14:paraId="20510B48" w14:textId="0DCA1191" w:rsidR="008049F2" w:rsidRPr="008049F2" w:rsidRDefault="008049F2" w:rsidP="008049F2">
      <w:pPr>
        <w:tabs>
          <w:tab w:val="left" w:pos="1786"/>
        </w:tabs>
        <w:sectPr w:rsidR="008049F2" w:rsidRPr="008049F2" w:rsidSect="008C1CC3">
          <w:type w:val="oddPage"/>
          <w:pgSz w:w="12240" w:h="15840"/>
          <w:pgMar w:top="1440" w:right="1440" w:bottom="1440" w:left="1440" w:header="720" w:footer="720" w:gutter="0"/>
          <w:pgNumType w:fmt="numberInDash"/>
          <w:cols w:space="720"/>
          <w:docGrid w:linePitch="360"/>
        </w:sectPr>
      </w:pPr>
      <w:r>
        <w:tab/>
      </w:r>
    </w:p>
    <w:sdt>
      <w:sdtPr>
        <w:rPr>
          <w:lang w:val="en-GB" w:bidi="he-IL"/>
        </w:rPr>
        <w:id w:val="1262649542"/>
        <w:placeholder>
          <w:docPart w:val="7F15CE8216D24B8F886FBF4BC4206E65"/>
        </w:placeholder>
      </w:sdtPr>
      <w:sdtEndPr/>
      <w:sdtContent>
        <w:bookmarkStart w:id="11" w:name="_Toc524687841" w:displacedByCustomXml="prev"/>
        <w:p w14:paraId="5A1FA423" w14:textId="494D4C46" w:rsidR="0056180E" w:rsidRDefault="0056180E" w:rsidP="0056180E">
          <w:pPr>
            <w:pStyle w:val="Heading2"/>
            <w:rPr>
              <w:lang w:val="en-GB" w:bidi="he-IL"/>
            </w:rPr>
          </w:pPr>
          <w:r>
            <w:rPr>
              <w:lang w:val="en-GB" w:bidi="he-IL"/>
            </w:rPr>
            <w:t xml:space="preserve"> Data</w:t>
          </w:r>
          <w:r w:rsidR="002D313A">
            <w:rPr>
              <w:lang w:val="en-GB" w:bidi="he-IL"/>
            </w:rPr>
            <w:t xml:space="preserve"> and Data sources</w:t>
          </w:r>
        </w:p>
      </w:sdtContent>
    </w:sdt>
    <w:bookmarkEnd w:id="11" w:displacedByCustomXml="prev"/>
    <w:p w14:paraId="3ECBE3A6" w14:textId="77777777" w:rsidR="00460882" w:rsidRDefault="00460882" w:rsidP="002D313A">
      <w:pPr>
        <w:rPr>
          <w:lang w:val="en-GB" w:bidi="he-IL"/>
        </w:rPr>
      </w:pPr>
    </w:p>
    <w:p w14:paraId="3EE2356D" w14:textId="24B1513E" w:rsidR="002D313A" w:rsidRDefault="002D313A" w:rsidP="002D313A">
      <w:pPr>
        <w:rPr>
          <w:lang w:val="en-GB" w:bidi="he-IL"/>
        </w:rPr>
      </w:pPr>
      <w:r w:rsidRPr="00A908AE">
        <w:rPr>
          <w:noProof/>
        </w:rPr>
        <w:drawing>
          <wp:inline distT="0" distB="0" distL="0" distR="0" wp14:anchorId="41866E99" wp14:editId="73CA6287">
            <wp:extent cx="5943600" cy="1684020"/>
            <wp:effectExtent l="0" t="0" r="0" b="0"/>
            <wp:docPr id="2" name="table">
              <a:extLst xmlns:a="http://schemas.openxmlformats.org/drawingml/2006/main">
                <a:ext uri="{FF2B5EF4-FFF2-40B4-BE49-F238E27FC236}">
                  <a16:creationId xmlns:a16="http://schemas.microsoft.com/office/drawing/2014/main" id="{AE117CC8-E088-4826-8E46-203770131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E117CC8-E088-4826-8E46-203770131782}"/>
                        </a:ext>
                      </a:extLst>
                    </pic:cNvPr>
                    <pic:cNvPicPr>
                      <a:picLocks noChangeAspect="1"/>
                    </pic:cNvPicPr>
                  </pic:nvPicPr>
                  <pic:blipFill>
                    <a:blip r:embed="rId17"/>
                    <a:stretch>
                      <a:fillRect/>
                    </a:stretch>
                  </pic:blipFill>
                  <pic:spPr>
                    <a:xfrm>
                      <a:off x="0" y="0"/>
                      <a:ext cx="5943600" cy="1684020"/>
                    </a:xfrm>
                    <a:prstGeom prst="rect">
                      <a:avLst/>
                    </a:prstGeom>
                  </pic:spPr>
                </pic:pic>
              </a:graphicData>
            </a:graphic>
          </wp:inline>
        </w:drawing>
      </w:r>
    </w:p>
    <w:p w14:paraId="0D6344A0" w14:textId="77777777" w:rsidR="002D313A" w:rsidRPr="00A908AE" w:rsidRDefault="002D313A" w:rsidP="002D313A">
      <w:pPr>
        <w:shd w:val="clear" w:color="auto" w:fill="FFFFFF"/>
        <w:spacing w:after="0" w:line="240" w:lineRule="auto"/>
        <w:rPr>
          <w:b/>
          <w:bCs/>
          <w:u w:val="single"/>
        </w:rPr>
      </w:pPr>
      <w:r w:rsidRPr="00A908AE">
        <w:rPr>
          <w:b/>
          <w:bCs/>
          <w:u w:val="single"/>
        </w:rPr>
        <w:t>Tools and Materials</w:t>
      </w:r>
    </w:p>
    <w:p w14:paraId="35360577" w14:textId="747C822A" w:rsidR="002D313A" w:rsidRDefault="002D313A" w:rsidP="002D313A">
      <w:pPr>
        <w:rPr>
          <w:lang w:val="en-GB" w:bidi="he-IL"/>
        </w:rPr>
      </w:pPr>
    </w:p>
    <w:p w14:paraId="679A8096" w14:textId="2D43FA19" w:rsidR="002D313A" w:rsidRDefault="002D313A" w:rsidP="002D313A">
      <w:pPr>
        <w:rPr>
          <w:lang w:val="en-GB" w:bidi="he-IL"/>
        </w:rPr>
      </w:pPr>
      <w:r w:rsidRPr="00A908AE">
        <w:rPr>
          <w:noProof/>
        </w:rPr>
        <w:drawing>
          <wp:anchor distT="0" distB="0" distL="114300" distR="114300" simplePos="0" relativeHeight="251679744" behindDoc="0" locked="0" layoutInCell="1" allowOverlap="1" wp14:anchorId="23DE515F" wp14:editId="22E47D82">
            <wp:simplePos x="0" y="0"/>
            <wp:positionH relativeFrom="margin">
              <wp:posOffset>0</wp:posOffset>
            </wp:positionH>
            <wp:positionV relativeFrom="paragraph">
              <wp:posOffset>-635</wp:posOffset>
            </wp:positionV>
            <wp:extent cx="5943600" cy="1552575"/>
            <wp:effectExtent l="0" t="0" r="0" b="9525"/>
            <wp:wrapNone/>
            <wp:docPr id="3" name="table">
              <a:extLst xmlns:a="http://schemas.openxmlformats.org/drawingml/2006/main">
                <a:ext uri="{FF2B5EF4-FFF2-40B4-BE49-F238E27FC236}">
                  <a16:creationId xmlns:a16="http://schemas.microsoft.com/office/drawing/2014/main" id="{95D557E9-425F-4B3A-B430-B7FA51C67F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95D557E9-425F-4B3A-B430-B7FA51C67F25}"/>
                        </a:ext>
                      </a:extLst>
                    </pic:cNvPr>
                    <pic:cNvPicPr>
                      <a:picLocks noChangeAspect="1"/>
                    </pic:cNvPicPr>
                  </pic:nvPicPr>
                  <pic:blipFill>
                    <a:blip r:embed="rId18"/>
                    <a:stretch>
                      <a:fillRect/>
                    </a:stretch>
                  </pic:blipFill>
                  <pic:spPr>
                    <a:xfrm>
                      <a:off x="0" y="0"/>
                      <a:ext cx="5943600" cy="1552575"/>
                    </a:xfrm>
                    <a:prstGeom prst="rect">
                      <a:avLst/>
                    </a:prstGeom>
                  </pic:spPr>
                </pic:pic>
              </a:graphicData>
            </a:graphic>
          </wp:anchor>
        </w:drawing>
      </w:r>
    </w:p>
    <w:p w14:paraId="48D8152E" w14:textId="77777777" w:rsidR="002D313A" w:rsidRPr="002D313A" w:rsidRDefault="002D313A" w:rsidP="002D313A">
      <w:pPr>
        <w:rPr>
          <w:lang w:val="en-GB" w:bidi="he-IL"/>
        </w:rPr>
      </w:pPr>
    </w:p>
    <w:p w14:paraId="0AE8AE0E" w14:textId="77777777" w:rsidR="0003301F" w:rsidRDefault="0056180E" w:rsidP="0056180E">
      <w:pPr>
        <w:rPr>
          <w:lang w:val="en-GB" w:bidi="he-IL"/>
        </w:rPr>
      </w:pPr>
      <w:r>
        <w:rPr>
          <w:lang w:val="en-GB" w:bidi="he-IL"/>
        </w:rPr>
        <w:t xml:space="preserve">Describe </w:t>
      </w:r>
      <w:r w:rsidR="00CD34CB">
        <w:rPr>
          <w:lang w:val="en-GB" w:bidi="he-IL"/>
        </w:rPr>
        <w:t>the data used in the study.</w:t>
      </w:r>
    </w:p>
    <w:p w14:paraId="1B6A12AC" w14:textId="77777777" w:rsidR="00CD34CB" w:rsidRDefault="008F5E52" w:rsidP="008F5E52">
      <w:pPr>
        <w:pStyle w:val="Heading2"/>
        <w:rPr>
          <w:lang w:val="en-GB" w:bidi="he-IL"/>
        </w:rPr>
      </w:pPr>
      <w:r>
        <w:rPr>
          <w:lang w:val="en-GB" w:bidi="he-IL"/>
        </w:rPr>
        <w:t xml:space="preserve"> </w:t>
      </w:r>
      <w:bookmarkStart w:id="12" w:name="_Toc524687842"/>
      <w:sdt>
        <w:sdtPr>
          <w:rPr>
            <w:lang w:val="en-GB" w:bidi="he-IL"/>
          </w:rPr>
          <w:id w:val="2029136702"/>
          <w:placeholder>
            <w:docPart w:val="7F15CE8216D24B8F886FBF4BC4206E65"/>
          </w:placeholder>
        </w:sdtPr>
        <w:sdtEndPr/>
        <w:sdtContent>
          <w:r>
            <w:rPr>
              <w:lang w:val="en-GB" w:bidi="he-IL"/>
            </w:rPr>
            <w:t>Methodology</w:t>
          </w:r>
        </w:sdtContent>
      </w:sdt>
      <w:bookmarkEnd w:id="12"/>
    </w:p>
    <w:p w14:paraId="4F5B242E" w14:textId="77777777" w:rsidR="00C321AE" w:rsidRDefault="00C321AE" w:rsidP="00C321AE">
      <w:pPr>
        <w:rPr>
          <w:lang w:val="en-GB" w:bidi="he-IL"/>
        </w:rPr>
      </w:pPr>
      <w:r>
        <w:rPr>
          <w:lang w:val="en-GB" w:bidi="he-IL"/>
        </w:rPr>
        <w:t>Concisely describe the methodology used in your study.</w:t>
      </w:r>
    </w:p>
    <w:p w14:paraId="7687CE6D" w14:textId="77777777" w:rsidR="00267DC8" w:rsidRDefault="00267DC8" w:rsidP="00C321AE">
      <w:pPr>
        <w:rPr>
          <w:lang w:val="en-GB" w:bidi="he-IL"/>
        </w:rPr>
      </w:pPr>
    </w:p>
    <w:p w14:paraId="22604AB5" w14:textId="77777777" w:rsidR="00E94098" w:rsidRDefault="00E94098" w:rsidP="00C321AE">
      <w:pPr>
        <w:rPr>
          <w:lang w:val="en-GB" w:bidi="he-IL"/>
        </w:rPr>
      </w:pPr>
    </w:p>
    <w:p w14:paraId="53072402" w14:textId="1995C982" w:rsidR="002D313A" w:rsidRDefault="002D313A" w:rsidP="00C321AE">
      <w:pPr>
        <w:rPr>
          <w:lang w:val="en-GB" w:bidi="he-IL"/>
        </w:rPr>
        <w:sectPr w:rsidR="002D313A" w:rsidSect="008C1CC3">
          <w:type w:val="oddPage"/>
          <w:pgSz w:w="12240" w:h="15840"/>
          <w:pgMar w:top="1440" w:right="1440" w:bottom="1440" w:left="1440" w:header="720" w:footer="720" w:gutter="0"/>
          <w:pgNumType w:fmt="numberInDash"/>
          <w:cols w:space="720"/>
          <w:docGrid w:linePitch="360"/>
        </w:sectPr>
      </w:pPr>
    </w:p>
    <w:sdt>
      <w:sdtPr>
        <w:rPr>
          <w:lang w:val="en-GB" w:bidi="he-IL"/>
        </w:rPr>
        <w:id w:val="560132582"/>
        <w:placeholder>
          <w:docPart w:val="C5D575AAF75A478299761CD5E8B39F06"/>
        </w:placeholder>
      </w:sdtPr>
      <w:sdtEndPr/>
      <w:sdtContent>
        <w:p w14:paraId="6694ADF1" w14:textId="46BF4D04" w:rsidR="002D313A" w:rsidRPr="002D313A" w:rsidRDefault="002D313A" w:rsidP="002D313A">
          <w:pPr>
            <w:pStyle w:val="Heading2"/>
            <w:rPr>
              <w:lang w:val="en-GB" w:bidi="he-IL"/>
            </w:rPr>
          </w:pPr>
          <w:r>
            <w:rPr>
              <w:lang w:val="en-GB" w:bidi="he-IL"/>
            </w:rPr>
            <w:t>Methodology</w:t>
          </w:r>
        </w:p>
      </w:sdtContent>
    </w:sdt>
    <w:p w14:paraId="2282D850" w14:textId="77777777" w:rsidR="002D313A" w:rsidRDefault="002D313A" w:rsidP="002D313A">
      <w:pPr>
        <w:shd w:val="clear" w:color="auto" w:fill="FFFFFF"/>
        <w:spacing w:after="0" w:line="240" w:lineRule="auto"/>
      </w:pPr>
    </w:p>
    <w:p w14:paraId="01AA1158" w14:textId="54DB9D68" w:rsidR="002D313A" w:rsidRPr="00A908AE" w:rsidRDefault="002D313A" w:rsidP="002D313A">
      <w:pPr>
        <w:shd w:val="clear" w:color="auto" w:fill="FFFFFF"/>
        <w:spacing w:after="0" w:line="240" w:lineRule="auto"/>
      </w:pPr>
      <w:r w:rsidRPr="00A908AE">
        <w:t xml:space="preserve">Landsat and MODIS observations were adopted as fine- and coarse- resolution satellite data for at least Seven (7) reasons: </w:t>
      </w:r>
    </w:p>
    <w:p w14:paraId="74681144" w14:textId="77777777" w:rsidR="002D313A" w:rsidRPr="00A908AE" w:rsidRDefault="002D313A" w:rsidP="002D313A">
      <w:pPr>
        <w:shd w:val="clear" w:color="auto" w:fill="FFFFFF"/>
        <w:spacing w:after="0" w:line="240" w:lineRule="auto"/>
      </w:pPr>
    </w:p>
    <w:p w14:paraId="576B55AA" w14:textId="77777777" w:rsidR="002D313A" w:rsidRPr="00A908AE" w:rsidRDefault="002D313A" w:rsidP="002D313A">
      <w:pPr>
        <w:pStyle w:val="ListParagraph"/>
        <w:numPr>
          <w:ilvl w:val="0"/>
          <w:numId w:val="11"/>
        </w:numPr>
        <w:shd w:val="clear" w:color="auto" w:fill="FFFFFF"/>
        <w:spacing w:after="0" w:line="240" w:lineRule="auto"/>
        <w:jc w:val="left"/>
      </w:pPr>
      <w:r w:rsidRPr="00A908AE">
        <w:t>Freedom of Accessibility: The two NASA owned satellite missions provide unlimited free-ride to their Earth Observation data access and usage irrespective of your research budget.</w:t>
      </w:r>
    </w:p>
    <w:p w14:paraId="4BC238CB" w14:textId="77777777" w:rsidR="002D313A" w:rsidRPr="00A908AE" w:rsidRDefault="002D313A" w:rsidP="002D313A">
      <w:pPr>
        <w:pStyle w:val="ListParagraph"/>
        <w:shd w:val="clear" w:color="auto" w:fill="FFFFFF"/>
        <w:spacing w:after="0" w:line="240" w:lineRule="auto"/>
        <w:ind w:left="1080"/>
      </w:pPr>
    </w:p>
    <w:p w14:paraId="75099C02" w14:textId="77777777" w:rsidR="002D313A" w:rsidRPr="00A908AE" w:rsidRDefault="002D313A" w:rsidP="002D313A">
      <w:pPr>
        <w:pStyle w:val="ListParagraph"/>
        <w:numPr>
          <w:ilvl w:val="0"/>
          <w:numId w:val="11"/>
        </w:numPr>
        <w:shd w:val="clear" w:color="auto" w:fill="FFFFFF"/>
        <w:spacing w:after="0" w:line="240" w:lineRule="auto"/>
        <w:jc w:val="left"/>
      </w:pPr>
      <w:r w:rsidRPr="00A908AE">
        <w:t>Previous studies and research rate them a better score as they have been widely used to delineate the concentration and spatial distributions of CyanoHABs in inland waters (Hu et al., 2010; Vincent et al., 2004), and these scholarly works are comparatively widely documented;</w:t>
      </w:r>
    </w:p>
    <w:p w14:paraId="0CB2F7E2" w14:textId="77777777" w:rsidR="002D313A" w:rsidRPr="00A908AE" w:rsidRDefault="002D313A" w:rsidP="002D313A">
      <w:pPr>
        <w:pStyle w:val="ListParagraph"/>
        <w:shd w:val="clear" w:color="auto" w:fill="FFFFFF"/>
        <w:spacing w:after="0" w:line="240" w:lineRule="auto"/>
        <w:ind w:left="1080"/>
      </w:pPr>
    </w:p>
    <w:p w14:paraId="48DC5605" w14:textId="77777777" w:rsidR="002D313A" w:rsidRPr="00A908AE" w:rsidRDefault="002D313A" w:rsidP="002D313A">
      <w:pPr>
        <w:pStyle w:val="ListParagraph"/>
        <w:numPr>
          <w:ilvl w:val="0"/>
          <w:numId w:val="11"/>
        </w:numPr>
        <w:shd w:val="clear" w:color="auto" w:fill="FFFFFF"/>
        <w:spacing w:after="0" w:line="240" w:lineRule="auto"/>
        <w:jc w:val="left"/>
      </w:pPr>
      <w:r w:rsidRPr="00A908AE">
        <w:t>Having actively stayed in orbit for about one and two decades respectively, the two sensors archive long-term and continuous observations, thereby benefiting the long-term time series analysis of CyanoHABs in Lake Victoria;</w:t>
      </w:r>
    </w:p>
    <w:p w14:paraId="47DCCB24" w14:textId="77777777" w:rsidR="002D313A" w:rsidRPr="00A908AE" w:rsidRDefault="002D313A" w:rsidP="002D313A">
      <w:pPr>
        <w:pStyle w:val="ListParagraph"/>
        <w:shd w:val="clear" w:color="auto" w:fill="FFFFFF"/>
        <w:spacing w:after="0" w:line="240" w:lineRule="auto"/>
        <w:ind w:left="1080"/>
      </w:pPr>
    </w:p>
    <w:p w14:paraId="7C6A0F4C" w14:textId="77777777" w:rsidR="002D313A" w:rsidRPr="00A908AE" w:rsidRDefault="002D313A" w:rsidP="002D313A">
      <w:pPr>
        <w:pStyle w:val="ListParagraph"/>
        <w:numPr>
          <w:ilvl w:val="0"/>
          <w:numId w:val="11"/>
        </w:numPr>
        <w:shd w:val="clear" w:color="auto" w:fill="FFFFFF"/>
        <w:spacing w:after="0" w:line="240" w:lineRule="auto"/>
        <w:jc w:val="left"/>
      </w:pPr>
      <w:r w:rsidRPr="00A908AE">
        <w:t>They have similar band configurations, orbital parameters (Sun Synchronous), near-nadir viewing-solar geometries, and imaging time (both cross the equator at nearly 10:00 +/- 15 mins), thereby providing a solid basis for the Spatio Temporal Image Fusion processing (Gao et al., 2006).</w:t>
      </w:r>
    </w:p>
    <w:p w14:paraId="0BD9D40B" w14:textId="77777777" w:rsidR="002D313A" w:rsidRPr="00A908AE" w:rsidRDefault="002D313A" w:rsidP="002D313A">
      <w:pPr>
        <w:pStyle w:val="ListParagraph"/>
      </w:pPr>
    </w:p>
    <w:p w14:paraId="3EA8602B" w14:textId="77777777" w:rsidR="002D313A" w:rsidRPr="00A908AE" w:rsidRDefault="002D313A" w:rsidP="002D313A">
      <w:pPr>
        <w:pStyle w:val="ListParagraph"/>
        <w:numPr>
          <w:ilvl w:val="0"/>
          <w:numId w:val="11"/>
        </w:numPr>
        <w:shd w:val="clear" w:color="auto" w:fill="FFFFFF"/>
        <w:spacing w:after="0" w:line="240" w:lineRule="auto"/>
        <w:jc w:val="left"/>
      </w:pPr>
      <w:r w:rsidRPr="00A908AE">
        <w:t>MODIS images can easily be geometrically matched with Landsat images by applying optimal offsets (Gevaert and García-Haro, 2015),</w:t>
      </w:r>
    </w:p>
    <w:p w14:paraId="5C7E37F9" w14:textId="77777777" w:rsidR="002D313A" w:rsidRPr="00A908AE" w:rsidRDefault="002D313A" w:rsidP="002D313A">
      <w:pPr>
        <w:pStyle w:val="ListParagraph"/>
      </w:pPr>
    </w:p>
    <w:p w14:paraId="713629F0" w14:textId="77777777" w:rsidR="002D313A" w:rsidRPr="00A908AE" w:rsidRDefault="002D313A" w:rsidP="002D313A">
      <w:pPr>
        <w:pStyle w:val="ListParagraph"/>
        <w:numPr>
          <w:ilvl w:val="0"/>
          <w:numId w:val="11"/>
        </w:numPr>
        <w:shd w:val="clear" w:color="auto" w:fill="FFFFFF"/>
        <w:spacing w:after="0" w:line="240" w:lineRule="auto"/>
        <w:jc w:val="left"/>
        <w:rPr>
          <w:rFonts w:eastAsia="Times New Roman" w:cs="Times New Roman"/>
          <w:lang w:val="en-GB"/>
        </w:rPr>
      </w:pPr>
      <w:r w:rsidRPr="00A908AE">
        <w:t>The Short-Wave InfraRed (SWIR) band of MODIS Aqua at 1230–1250-nm is the first choice for algae index derivation such as in Floating Algae Index (FAI) (Hu, 2009), based on MODIS.</w:t>
      </w:r>
    </w:p>
    <w:p w14:paraId="45F3DE43" w14:textId="77777777" w:rsidR="002D313A" w:rsidRPr="00A908AE" w:rsidRDefault="002D313A" w:rsidP="002D313A">
      <w:pPr>
        <w:pStyle w:val="ListParagraph"/>
        <w:rPr>
          <w:rFonts w:eastAsia="Times New Roman" w:cs="Times New Roman"/>
          <w:lang w:val="en-GB"/>
        </w:rPr>
      </w:pPr>
    </w:p>
    <w:p w14:paraId="37A296C5" w14:textId="77777777" w:rsidR="002D313A" w:rsidRPr="00A908AE" w:rsidRDefault="002D313A" w:rsidP="002D313A">
      <w:pPr>
        <w:pStyle w:val="ListParagraph"/>
        <w:numPr>
          <w:ilvl w:val="0"/>
          <w:numId w:val="11"/>
        </w:numPr>
        <w:shd w:val="clear" w:color="auto" w:fill="FFFFFF"/>
        <w:spacing w:after="0" w:line="240" w:lineRule="auto"/>
        <w:jc w:val="left"/>
        <w:rPr>
          <w:rFonts w:eastAsia="Times New Roman" w:cs="Times New Roman"/>
          <w:lang w:val="en-GB"/>
        </w:rPr>
      </w:pPr>
      <w:r w:rsidRPr="00A908AE">
        <w:rPr>
          <w:shd w:val="clear" w:color="auto" w:fill="FFFFFF"/>
        </w:rPr>
        <w:t>In Landsat 8, there exists the provision of three significant spectral bands 1(Coastal), 3(Green, plant vigor), and 5(NIR, shorelines) which produce the most promising results for accurately estimating chl-a concentrations in lakes regions.</w:t>
      </w:r>
    </w:p>
    <w:p w14:paraId="737EC2A7" w14:textId="77777777" w:rsidR="002D313A" w:rsidRPr="00A908AE" w:rsidRDefault="002D313A" w:rsidP="002D313A">
      <w:pPr>
        <w:shd w:val="clear" w:color="auto" w:fill="FFFFFF"/>
        <w:spacing w:after="0" w:line="240" w:lineRule="auto"/>
        <w:rPr>
          <w:rFonts w:eastAsia="Times New Roman" w:cs="Times New Roman"/>
          <w:lang w:val="en-GB"/>
        </w:rPr>
      </w:pPr>
    </w:p>
    <w:p w14:paraId="60FE7E9F" w14:textId="77777777" w:rsidR="002D313A" w:rsidRPr="00A908AE" w:rsidRDefault="002D313A" w:rsidP="002D313A">
      <w:pPr>
        <w:pStyle w:val="ListParagraph"/>
        <w:numPr>
          <w:ilvl w:val="0"/>
          <w:numId w:val="12"/>
        </w:numPr>
        <w:shd w:val="clear" w:color="auto" w:fill="FFFFFF"/>
        <w:spacing w:after="0" w:line="240" w:lineRule="auto"/>
        <w:jc w:val="left"/>
        <w:rPr>
          <w:rFonts w:eastAsia="Times New Roman" w:cs="Times New Roman"/>
          <w:b/>
          <w:bCs/>
          <w:u w:val="single"/>
          <w:lang w:val="en-GB"/>
        </w:rPr>
      </w:pPr>
      <w:r w:rsidRPr="00A908AE">
        <w:rPr>
          <w:b/>
          <w:bCs/>
          <w:u w:val="single"/>
        </w:rPr>
        <w:t xml:space="preserve">Near real-time Automated </w:t>
      </w:r>
      <w:r w:rsidRPr="00A908AE">
        <w:rPr>
          <w:b/>
          <w:bCs/>
          <w:i/>
          <w:iCs/>
          <w:u w:val="single"/>
        </w:rPr>
        <w:t xml:space="preserve">in situ </w:t>
      </w:r>
      <w:r w:rsidRPr="00A908AE">
        <w:rPr>
          <w:b/>
          <w:bCs/>
          <w:u w:val="single"/>
        </w:rPr>
        <w:t>Lake Surface temperature data.</w:t>
      </w:r>
    </w:p>
    <w:p w14:paraId="1E4C80A4" w14:textId="77777777" w:rsidR="002D313A"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F83904">
        <w:rPr>
          <w:rFonts w:ascii="Verdana" w:hAnsi="Verdana" w:cs="Arial"/>
          <w:color w:val="000000" w:themeColor="text1"/>
          <w:sz w:val="22"/>
          <w:szCs w:val="22"/>
        </w:rPr>
        <w:t>The internet of things, or IoT, is a network of interconnected computing devices, mechanical and digital machinery, items, animals, or people having unique identifiers (UIDs) and the ability to transfer data without requiring human-to-human or human-to-computer interaction. (2019, Alexander S.)</w:t>
      </w:r>
    </w:p>
    <w:p w14:paraId="77EFD61D" w14:textId="77777777" w:rsidR="002D313A" w:rsidRPr="00211985"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lastRenderedPageBreak/>
        <w:t>In this scope, the word IoT has been used to refer to a man-made system that has been assigned an Internet Protocol (IP) address, loaded with sensors and is able to transfer data over a network between the system and a remote computer.</w:t>
      </w:r>
    </w:p>
    <w:p w14:paraId="46F5FBC3" w14:textId="77777777" w:rsidR="002D313A" w:rsidRPr="00211985" w:rsidRDefault="002D313A" w:rsidP="002D313A">
      <w:pPr>
        <w:pStyle w:val="NormalWeb"/>
        <w:shd w:val="clear" w:color="auto" w:fill="FFFFFF"/>
        <w:spacing w:before="360" w:beforeAutospacing="0" w:after="360" w:afterAutospacing="0" w:line="401" w:lineRule="atLeast"/>
        <w:rPr>
          <w:rFonts w:ascii="Verdana" w:hAnsi="Verdana" w:cs="Arial"/>
          <w:b/>
          <w:bCs/>
          <w:color w:val="000000" w:themeColor="text1"/>
          <w:sz w:val="22"/>
          <w:szCs w:val="22"/>
          <w:u w:val="single"/>
        </w:rPr>
      </w:pPr>
      <w:r w:rsidRPr="00211985">
        <w:rPr>
          <w:rFonts w:ascii="Verdana" w:hAnsi="Verdana" w:cs="Arial"/>
          <w:b/>
          <w:bCs/>
          <w:color w:val="000000" w:themeColor="text1"/>
          <w:sz w:val="22"/>
          <w:szCs w:val="22"/>
          <w:u w:val="single"/>
        </w:rPr>
        <w:t>Devices and Sensors Used</w:t>
      </w:r>
    </w:p>
    <w:p w14:paraId="65C850F6" w14:textId="77777777" w:rsidR="002D313A" w:rsidRPr="00211985"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t>At least the following components and sensors have been proposed for achievability of collection of the In-Situ data:</w:t>
      </w:r>
    </w:p>
    <w:p w14:paraId="50D6E780" w14:textId="77777777" w:rsidR="002D313A" w:rsidRPr="00211985" w:rsidRDefault="002D313A" w:rsidP="002D313A">
      <w:pPr>
        <w:pStyle w:val="NormalWeb"/>
        <w:numPr>
          <w:ilvl w:val="0"/>
          <w:numId w:val="13"/>
        </w:numPr>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t xml:space="preserve">Microcontroller (MCU): </w:t>
      </w:r>
    </w:p>
    <w:p w14:paraId="5F7BF62F" w14:textId="77777777" w:rsidR="002D313A" w:rsidRPr="00A908AE" w:rsidRDefault="002D313A" w:rsidP="002D313A">
      <w:pPr>
        <w:pStyle w:val="NormalWeb"/>
        <w:shd w:val="clear" w:color="auto" w:fill="FFFFFF"/>
        <w:spacing w:before="360" w:beforeAutospacing="0" w:after="360" w:afterAutospacing="0" w:line="401" w:lineRule="atLeast"/>
        <w:rPr>
          <w:rFonts w:ascii="Verdana" w:hAnsi="Verdana" w:cs="Open Sans"/>
          <w:spacing w:val="3"/>
          <w:sz w:val="22"/>
          <w:szCs w:val="22"/>
          <w:shd w:val="clear" w:color="auto" w:fill="FFFFFF"/>
        </w:rPr>
      </w:pPr>
      <w:r w:rsidRPr="00211985">
        <w:rPr>
          <w:rFonts w:ascii="Verdana" w:hAnsi="Verdana" w:cs="Open Sans"/>
          <w:color w:val="000000" w:themeColor="text1"/>
          <w:spacing w:val="3"/>
          <w:sz w:val="22"/>
          <w:szCs w:val="22"/>
          <w:shd w:val="clear" w:color="auto" w:fill="FFFFFF"/>
        </w:rPr>
        <w:t>This can be lightly defined as an </w:t>
      </w:r>
      <w:r w:rsidRPr="00C97560">
        <w:rPr>
          <w:rFonts w:ascii="Verdana" w:eastAsia="Calibri" w:hAnsi="Verdana" w:cs="Open Sans"/>
          <w:color w:val="000000" w:themeColor="text1"/>
          <w:spacing w:val="3"/>
          <w:sz w:val="22"/>
          <w:szCs w:val="22"/>
          <w:bdr w:val="none" w:sz="0" w:space="0" w:color="auto" w:frame="1"/>
          <w:shd w:val="clear" w:color="auto" w:fill="FFFFFF"/>
        </w:rPr>
        <w:t>integrated circuit</w:t>
      </w:r>
      <w:r w:rsidRPr="00211985">
        <w:rPr>
          <w:rFonts w:ascii="Verdana" w:hAnsi="Verdana" w:cs="Open Sans"/>
          <w:color w:val="000000" w:themeColor="text1"/>
          <w:spacing w:val="3"/>
          <w:sz w:val="22"/>
          <w:szCs w:val="22"/>
          <w:shd w:val="clear" w:color="auto" w:fill="FFFFFF"/>
        </w:rPr>
        <w:t> that contains a</w:t>
      </w:r>
      <w:r>
        <w:rPr>
          <w:rFonts w:ascii="Verdana" w:hAnsi="Verdana" w:cs="Open Sans"/>
          <w:color w:val="000000" w:themeColor="text1"/>
          <w:spacing w:val="3"/>
          <w:sz w:val="22"/>
          <w:szCs w:val="22"/>
          <w:shd w:val="clear" w:color="auto" w:fill="FFFFFF"/>
        </w:rPr>
        <w:t xml:space="preserve"> brain or rather the</w:t>
      </w:r>
      <w:r w:rsidRPr="00211985">
        <w:rPr>
          <w:rFonts w:ascii="Verdana" w:hAnsi="Verdana" w:cs="Open Sans"/>
          <w:color w:val="000000" w:themeColor="text1"/>
          <w:spacing w:val="3"/>
          <w:sz w:val="22"/>
          <w:szCs w:val="22"/>
          <w:shd w:val="clear" w:color="auto" w:fill="FFFFFF"/>
        </w:rPr>
        <w:t> </w:t>
      </w:r>
      <w:r w:rsidRPr="00C97560">
        <w:rPr>
          <w:rFonts w:ascii="Verdana" w:eastAsia="Calibri" w:hAnsi="Verdana" w:cs="Open Sans"/>
          <w:color w:val="000000" w:themeColor="text1"/>
          <w:spacing w:val="3"/>
          <w:sz w:val="22"/>
          <w:szCs w:val="22"/>
          <w:bdr w:val="none" w:sz="0" w:space="0" w:color="auto" w:frame="1"/>
          <w:shd w:val="clear" w:color="auto" w:fill="FFFFFF"/>
        </w:rPr>
        <w:t>microprocessor</w:t>
      </w:r>
      <w:r w:rsidRPr="00211985">
        <w:rPr>
          <w:rFonts w:ascii="Verdana" w:hAnsi="Verdana" w:cs="Open Sans"/>
          <w:color w:val="000000" w:themeColor="text1"/>
          <w:spacing w:val="3"/>
          <w:sz w:val="22"/>
          <w:szCs w:val="22"/>
          <w:shd w:val="clear" w:color="auto" w:fill="FFFFFF"/>
        </w:rPr>
        <w:t> </w:t>
      </w:r>
      <w:r>
        <w:rPr>
          <w:rFonts w:ascii="Verdana" w:hAnsi="Verdana" w:cs="Open Sans"/>
          <w:color w:val="000000" w:themeColor="text1"/>
          <w:spacing w:val="3"/>
          <w:sz w:val="22"/>
          <w:szCs w:val="22"/>
          <w:shd w:val="clear" w:color="auto" w:fill="FFFFFF"/>
        </w:rPr>
        <w:t>that has a</w:t>
      </w:r>
      <w:r w:rsidRPr="00211985">
        <w:rPr>
          <w:rFonts w:ascii="Verdana" w:hAnsi="Verdana" w:cs="Open Sans"/>
          <w:color w:val="000000" w:themeColor="text1"/>
          <w:spacing w:val="3"/>
          <w:sz w:val="22"/>
          <w:szCs w:val="22"/>
          <w:shd w:val="clear" w:color="auto" w:fill="FFFFFF"/>
        </w:rPr>
        <w:t xml:space="preserve"> memory and </w:t>
      </w:r>
      <w:r>
        <w:rPr>
          <w:rFonts w:ascii="Verdana" w:hAnsi="Verdana" w:cs="Open Sans"/>
          <w:color w:val="000000" w:themeColor="text1"/>
          <w:spacing w:val="3"/>
          <w:sz w:val="22"/>
          <w:szCs w:val="22"/>
          <w:shd w:val="clear" w:color="auto" w:fill="FFFFFF"/>
        </w:rPr>
        <w:t>integrated</w:t>
      </w:r>
      <w:r w:rsidRPr="00211985">
        <w:rPr>
          <w:rFonts w:ascii="Verdana" w:hAnsi="Verdana" w:cs="Open Sans"/>
          <w:color w:val="000000" w:themeColor="text1"/>
          <w:spacing w:val="3"/>
          <w:sz w:val="22"/>
          <w:szCs w:val="22"/>
          <w:shd w:val="clear" w:color="auto" w:fill="FFFFFF"/>
        </w:rPr>
        <w:t xml:space="preserve"> circuits and that</w:t>
      </w:r>
      <w:r>
        <w:rPr>
          <w:rFonts w:ascii="Verdana" w:hAnsi="Verdana" w:cs="Open Sans"/>
          <w:color w:val="000000" w:themeColor="text1"/>
          <w:spacing w:val="3"/>
          <w:sz w:val="22"/>
          <w:szCs w:val="22"/>
          <w:shd w:val="clear" w:color="auto" w:fill="FFFFFF"/>
        </w:rPr>
        <w:t xml:space="preserve"> has the potential</w:t>
      </w:r>
      <w:r w:rsidRPr="00211985">
        <w:rPr>
          <w:rFonts w:ascii="Verdana" w:hAnsi="Verdana" w:cs="Open Sans"/>
          <w:color w:val="000000" w:themeColor="text1"/>
          <w:spacing w:val="3"/>
          <w:sz w:val="22"/>
          <w:szCs w:val="22"/>
          <w:shd w:val="clear" w:color="auto" w:fill="FFFFFF"/>
        </w:rPr>
        <w:t xml:space="preserve"> </w:t>
      </w:r>
      <w:r>
        <w:rPr>
          <w:rFonts w:ascii="Verdana" w:hAnsi="Verdana" w:cs="Open Sans"/>
          <w:color w:val="000000" w:themeColor="text1"/>
          <w:spacing w:val="3"/>
          <w:sz w:val="22"/>
          <w:szCs w:val="22"/>
          <w:shd w:val="clear" w:color="auto" w:fill="FFFFFF"/>
        </w:rPr>
        <w:t>to control</w:t>
      </w:r>
      <w:r w:rsidRPr="00211985">
        <w:rPr>
          <w:rFonts w:ascii="Verdana" w:hAnsi="Verdana" w:cs="Open Sans"/>
          <w:color w:val="000000" w:themeColor="text1"/>
          <w:spacing w:val="3"/>
          <w:sz w:val="22"/>
          <w:szCs w:val="22"/>
          <w:shd w:val="clear" w:color="auto" w:fill="FFFFFF"/>
        </w:rPr>
        <w:t xml:space="preserve"> </w:t>
      </w:r>
      <w:r>
        <w:rPr>
          <w:rFonts w:ascii="Verdana" w:hAnsi="Verdana" w:cs="Open Sans"/>
          <w:color w:val="000000" w:themeColor="text1"/>
          <w:spacing w:val="3"/>
          <w:sz w:val="22"/>
          <w:szCs w:val="22"/>
          <w:shd w:val="clear" w:color="auto" w:fill="FFFFFF"/>
        </w:rPr>
        <w:t>the</w:t>
      </w:r>
      <w:r w:rsidRPr="00211985">
        <w:rPr>
          <w:rFonts w:ascii="Verdana" w:hAnsi="Verdana" w:cs="Open Sans"/>
          <w:color w:val="000000" w:themeColor="text1"/>
          <w:spacing w:val="3"/>
          <w:sz w:val="22"/>
          <w:szCs w:val="22"/>
          <w:shd w:val="clear" w:color="auto" w:fill="FFFFFF"/>
        </w:rPr>
        <w:t xml:space="preserve"> function</w:t>
      </w:r>
      <w:r>
        <w:rPr>
          <w:rFonts w:ascii="Verdana" w:hAnsi="Verdana" w:cs="Open Sans"/>
          <w:color w:val="000000" w:themeColor="text1"/>
          <w:spacing w:val="3"/>
          <w:sz w:val="22"/>
          <w:szCs w:val="22"/>
          <w:shd w:val="clear" w:color="auto" w:fill="FFFFFF"/>
        </w:rPr>
        <w:t>alities</w:t>
      </w:r>
      <w:r w:rsidRPr="00211985">
        <w:rPr>
          <w:rFonts w:ascii="Verdana" w:hAnsi="Verdana" w:cs="Open Sans"/>
          <w:color w:val="000000" w:themeColor="text1"/>
          <w:spacing w:val="3"/>
          <w:sz w:val="22"/>
          <w:szCs w:val="22"/>
          <w:shd w:val="clear" w:color="auto" w:fill="FFFFFF"/>
        </w:rPr>
        <w:t xml:space="preserve"> of an embedded system</w:t>
      </w:r>
      <w:r>
        <w:rPr>
          <w:rFonts w:ascii="Verdana" w:hAnsi="Verdana" w:cs="Open Sans"/>
          <w:color w:val="000000" w:themeColor="text1"/>
          <w:spacing w:val="3"/>
          <w:sz w:val="22"/>
          <w:szCs w:val="22"/>
          <w:shd w:val="clear" w:color="auto" w:fill="FFFFFF"/>
        </w:rPr>
        <w:t xml:space="preserve"> or </w:t>
      </w:r>
      <w:r w:rsidRPr="00211985">
        <w:rPr>
          <w:rFonts w:ascii="Verdana" w:hAnsi="Verdana" w:cs="Open Sans"/>
          <w:color w:val="000000" w:themeColor="text1"/>
          <w:spacing w:val="3"/>
          <w:sz w:val="22"/>
          <w:szCs w:val="22"/>
          <w:shd w:val="clear" w:color="auto" w:fill="FFFFFF"/>
        </w:rPr>
        <w:t xml:space="preserve">electronic device (such </w:t>
      </w:r>
      <w:r w:rsidRPr="00A908AE">
        <w:rPr>
          <w:rFonts w:ascii="Verdana" w:hAnsi="Verdana" w:cs="Open Sans"/>
          <w:spacing w:val="3"/>
          <w:sz w:val="22"/>
          <w:szCs w:val="22"/>
          <w:shd w:val="clear" w:color="auto" w:fill="FFFFFF"/>
        </w:rPr>
        <w:t xml:space="preserve">as our Water Quality Monitoring system).There exist a vast variety of Commercial Off The Shelf-(COTS) MCUs e.g </w:t>
      </w:r>
    </w:p>
    <w:p w14:paraId="31A05D5D"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ATmega (Arduinos)</w:t>
      </w:r>
    </w:p>
    <w:p w14:paraId="702A8F06"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ESP32</w:t>
      </w:r>
    </w:p>
    <w:p w14:paraId="2BBDDC02"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BCM</w:t>
      </w:r>
    </w:p>
    <w:p w14:paraId="2DADF1E6"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Single Board Computers (SBC) e.g Raspberry Pi</w:t>
      </w:r>
    </w:p>
    <w:p w14:paraId="0525CEBD"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t>ARM Cortex e.g STM32</w:t>
      </w:r>
    </w:p>
    <w:p w14:paraId="1678D565"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349F4807"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5D9B0131"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w:drawing>
          <wp:anchor distT="0" distB="0" distL="114300" distR="114300" simplePos="0" relativeHeight="251681792" behindDoc="0" locked="0" layoutInCell="1" allowOverlap="1" wp14:anchorId="166D7A21" wp14:editId="00F2F512">
            <wp:simplePos x="0" y="0"/>
            <wp:positionH relativeFrom="page">
              <wp:posOffset>428625</wp:posOffset>
            </wp:positionH>
            <wp:positionV relativeFrom="paragraph">
              <wp:posOffset>264795</wp:posOffset>
            </wp:positionV>
            <wp:extent cx="1276350" cy="1276350"/>
            <wp:effectExtent l="0" t="0" r="0" b="0"/>
            <wp:wrapThrough wrapText="bothSides">
              <wp:wrapPolygon edited="0">
                <wp:start x="0" y="0"/>
                <wp:lineTo x="0" y="21278"/>
                <wp:lineTo x="21278" y="21278"/>
                <wp:lineTo x="2127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Pr="00A908AE">
        <w:rPr>
          <w:rFonts w:ascii="Verdana" w:hAnsi="Verdana" w:cs="Arial"/>
          <w:noProof/>
          <w:sz w:val="22"/>
          <w:szCs w:val="22"/>
        </w:rPr>
        <w:drawing>
          <wp:anchor distT="0" distB="0" distL="114300" distR="114300" simplePos="0" relativeHeight="251684864" behindDoc="0" locked="0" layoutInCell="1" allowOverlap="1" wp14:anchorId="03B0660B" wp14:editId="214777CF">
            <wp:simplePos x="0" y="0"/>
            <wp:positionH relativeFrom="page">
              <wp:posOffset>5686425</wp:posOffset>
            </wp:positionH>
            <wp:positionV relativeFrom="paragraph">
              <wp:posOffset>150495</wp:posOffset>
            </wp:positionV>
            <wp:extent cx="1762125" cy="1257300"/>
            <wp:effectExtent l="0" t="0" r="9525" b="0"/>
            <wp:wrapThrough wrapText="bothSides">
              <wp:wrapPolygon edited="0">
                <wp:start x="14244" y="0"/>
                <wp:lineTo x="0" y="10145"/>
                <wp:lineTo x="0" y="12436"/>
                <wp:lineTo x="1868" y="15709"/>
                <wp:lineTo x="1868" y="18000"/>
                <wp:lineTo x="5371" y="20945"/>
                <wp:lineTo x="8173" y="21273"/>
                <wp:lineTo x="9341" y="21273"/>
                <wp:lineTo x="9574" y="21273"/>
                <wp:lineTo x="16579" y="16036"/>
                <wp:lineTo x="17981" y="15709"/>
                <wp:lineTo x="21016" y="12109"/>
                <wp:lineTo x="21483" y="9491"/>
                <wp:lineTo x="21483" y="7527"/>
                <wp:lineTo x="16346" y="0"/>
                <wp:lineTo x="14244"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2125" cy="1257300"/>
                    </a:xfrm>
                    <a:prstGeom prst="rect">
                      <a:avLst/>
                    </a:prstGeom>
                  </pic:spPr>
                </pic:pic>
              </a:graphicData>
            </a:graphic>
            <wp14:sizeRelH relativeFrom="page">
              <wp14:pctWidth>0</wp14:pctWidth>
            </wp14:sizeRelH>
            <wp14:sizeRelV relativeFrom="page">
              <wp14:pctHeight>0</wp14:pctHeight>
            </wp14:sizeRelV>
          </wp:anchor>
        </w:drawing>
      </w:r>
    </w:p>
    <w:p w14:paraId="1E89AE0A"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w:drawing>
          <wp:anchor distT="0" distB="0" distL="114300" distR="114300" simplePos="0" relativeHeight="251683840" behindDoc="0" locked="0" layoutInCell="1" allowOverlap="1" wp14:anchorId="4DCC0DEF" wp14:editId="283F5A30">
            <wp:simplePos x="0" y="0"/>
            <wp:positionH relativeFrom="column">
              <wp:posOffset>3400425</wp:posOffset>
            </wp:positionH>
            <wp:positionV relativeFrom="paragraph">
              <wp:posOffset>85725</wp:posOffset>
            </wp:positionV>
            <wp:extent cx="990600" cy="990600"/>
            <wp:effectExtent l="0" t="0" r="0" b="0"/>
            <wp:wrapThrough wrapText="bothSides">
              <wp:wrapPolygon edited="0">
                <wp:start x="0" y="0"/>
                <wp:lineTo x="0" y="21185"/>
                <wp:lineTo x="21185" y="21185"/>
                <wp:lineTo x="2118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page">
              <wp14:pctWidth>0</wp14:pctWidth>
            </wp14:sizeRelH>
            <wp14:sizeRelV relativeFrom="page">
              <wp14:pctHeight>0</wp14:pctHeight>
            </wp14:sizeRelV>
          </wp:anchor>
        </w:drawing>
      </w:r>
      <w:r w:rsidRPr="00A908AE">
        <w:rPr>
          <w:rFonts w:ascii="Verdana" w:hAnsi="Verdana" w:cs="Arial"/>
          <w:noProof/>
          <w:sz w:val="22"/>
          <w:szCs w:val="22"/>
        </w:rPr>
        <w:drawing>
          <wp:anchor distT="0" distB="0" distL="114300" distR="114300" simplePos="0" relativeHeight="251682816" behindDoc="0" locked="0" layoutInCell="1" allowOverlap="1" wp14:anchorId="2173A2D4" wp14:editId="6C3A6C1D">
            <wp:simplePos x="0" y="0"/>
            <wp:positionH relativeFrom="column">
              <wp:posOffset>1019175</wp:posOffset>
            </wp:positionH>
            <wp:positionV relativeFrom="paragraph">
              <wp:posOffset>85725</wp:posOffset>
            </wp:positionV>
            <wp:extent cx="1835785" cy="1181100"/>
            <wp:effectExtent l="0" t="0" r="0" b="0"/>
            <wp:wrapThrough wrapText="bothSides">
              <wp:wrapPolygon edited="0">
                <wp:start x="0" y="0"/>
                <wp:lineTo x="0" y="21252"/>
                <wp:lineTo x="21294" y="21252"/>
                <wp:lineTo x="2129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5785" cy="1181100"/>
                    </a:xfrm>
                    <a:prstGeom prst="rect">
                      <a:avLst/>
                    </a:prstGeom>
                  </pic:spPr>
                </pic:pic>
              </a:graphicData>
            </a:graphic>
            <wp14:sizeRelH relativeFrom="page">
              <wp14:pctWidth>0</wp14:pctWidth>
            </wp14:sizeRelH>
            <wp14:sizeRelV relativeFrom="page">
              <wp14:pctHeight>0</wp14:pctHeight>
            </wp14:sizeRelV>
          </wp:anchor>
        </w:drawing>
      </w:r>
    </w:p>
    <w:p w14:paraId="22E66511"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7BBFEFD3"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0D6069C4"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46C63E46"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mc:AlternateContent>
          <mc:Choice Requires="wps">
            <w:drawing>
              <wp:anchor distT="45720" distB="45720" distL="114300" distR="114300" simplePos="0" relativeHeight="251685888" behindDoc="0" locked="0" layoutInCell="1" allowOverlap="1" wp14:anchorId="18529138" wp14:editId="3299CE69">
                <wp:simplePos x="0" y="0"/>
                <wp:positionH relativeFrom="column">
                  <wp:posOffset>-714375</wp:posOffset>
                </wp:positionH>
                <wp:positionV relativeFrom="paragraph">
                  <wp:posOffset>140335</wp:posOffset>
                </wp:positionV>
                <wp:extent cx="1438275" cy="393700"/>
                <wp:effectExtent l="0" t="0" r="9525" b="63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6ABBF12E"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29138" id="_x0000_s1031" type="#_x0000_t202" style="position:absolute;margin-left:-56.25pt;margin-top:11.05pt;width:113.25pt;height:3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" stroked="f">
                <v:textbox>
                  <w:txbxContent>
                    <w:p w14:paraId="6ABBF12E"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v:textbox>
                <w10:wrap type="square"/>
              </v:shape>
            </w:pict>
          </mc:Fallback>
        </mc:AlternateContent>
      </w:r>
    </w:p>
    <w:p w14:paraId="3E4FD481"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mc:AlternateContent>
          <mc:Choice Requires="wps">
            <w:drawing>
              <wp:anchor distT="45720" distB="45720" distL="114300" distR="114300" simplePos="0" relativeHeight="251687936" behindDoc="0" locked="0" layoutInCell="1" allowOverlap="1" wp14:anchorId="51906D68" wp14:editId="2CC211C3">
                <wp:simplePos x="0" y="0"/>
                <wp:positionH relativeFrom="column">
                  <wp:posOffset>2838450</wp:posOffset>
                </wp:positionH>
                <wp:positionV relativeFrom="paragraph">
                  <wp:posOffset>84455</wp:posOffset>
                </wp:positionV>
                <wp:extent cx="1752600" cy="393700"/>
                <wp:effectExtent l="0" t="0" r="0" b="63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93700"/>
                        </a:xfrm>
                        <a:prstGeom prst="rect">
                          <a:avLst/>
                        </a:prstGeom>
                        <a:solidFill>
                          <a:srgbClr val="FFFFFF"/>
                        </a:solidFill>
                        <a:ln w="9525">
                          <a:noFill/>
                          <a:miter lim="800000"/>
                          <a:headEnd/>
                          <a:tailEnd/>
                        </a:ln>
                      </wps:spPr>
                      <wps:txbx>
                        <w:txbxContent>
                          <w:p w14:paraId="3F6663DB"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06D68" id="_x0000_s1032" type="#_x0000_t202" style="position:absolute;margin-left:223.5pt;margin-top:6.65pt;width:138pt;height:3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" stroked="f">
                <v:textbox>
                  <w:txbxContent>
                    <w:p w14:paraId="3F6663DB"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v:textbox>
                <w10:wrap type="square"/>
              </v:shape>
            </w:pict>
          </mc:Fallback>
        </mc:AlternateContent>
      </w:r>
      <w:r w:rsidRPr="00A908AE">
        <w:rPr>
          <w:rFonts w:ascii="Verdana" w:hAnsi="Verdana" w:cs="Arial"/>
          <w:noProof/>
          <w:sz w:val="22"/>
          <w:szCs w:val="22"/>
        </w:rPr>
        <mc:AlternateContent>
          <mc:Choice Requires="wps">
            <w:drawing>
              <wp:anchor distT="45720" distB="45720" distL="114300" distR="114300" simplePos="0" relativeHeight="251688960" behindDoc="0" locked="0" layoutInCell="1" allowOverlap="1" wp14:anchorId="2C303DA8" wp14:editId="51BA2B60">
                <wp:simplePos x="0" y="0"/>
                <wp:positionH relativeFrom="column">
                  <wp:posOffset>5200650</wp:posOffset>
                </wp:positionH>
                <wp:positionV relativeFrom="paragraph">
                  <wp:posOffset>84455</wp:posOffset>
                </wp:positionV>
                <wp:extent cx="1438275" cy="393700"/>
                <wp:effectExtent l="0" t="0" r="9525" b="63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7DE630D8"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03DA8" id="_x0000_s1033" type="#_x0000_t202" style="position:absolute;margin-left:409.5pt;margin-top:6.65pt;width:113.25pt;height:31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" stroked="f">
                <v:textbox>
                  <w:txbxContent>
                    <w:p w14:paraId="7DE630D8"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v:textbox>
                <w10:wrap type="square"/>
              </v:shape>
            </w:pict>
          </mc:Fallback>
        </mc:AlternateContent>
      </w:r>
      <w:r w:rsidRPr="00A908AE">
        <w:rPr>
          <w:rFonts w:ascii="Verdana" w:hAnsi="Verdana" w:cs="Arial"/>
          <w:noProof/>
          <w:sz w:val="22"/>
          <w:szCs w:val="22"/>
        </w:rPr>
        <mc:AlternateContent>
          <mc:Choice Requires="wps">
            <w:drawing>
              <wp:anchor distT="45720" distB="45720" distL="114300" distR="114300" simplePos="0" relativeHeight="251686912" behindDoc="0" locked="0" layoutInCell="1" allowOverlap="1" wp14:anchorId="6E1ED771" wp14:editId="303BF486">
                <wp:simplePos x="0" y="0"/>
                <wp:positionH relativeFrom="column">
                  <wp:posOffset>1209675</wp:posOffset>
                </wp:positionH>
                <wp:positionV relativeFrom="paragraph">
                  <wp:posOffset>84455</wp:posOffset>
                </wp:positionV>
                <wp:extent cx="1438275" cy="393700"/>
                <wp:effectExtent l="0" t="0" r="9525" b="63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50687DC0"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ED771" id="_x0000_s1034" type="#_x0000_t202" style="position:absolute;margin-left:95.25pt;margin-top:6.65pt;width:113.25pt;height:31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" stroked="f">
                <v:textbox>
                  <w:txbxContent>
                    <w:p w14:paraId="50687DC0"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v:textbox>
                <w10:wrap type="square"/>
              </v:shape>
            </w:pict>
          </mc:Fallback>
        </mc:AlternateContent>
      </w:r>
    </w:p>
    <w:p w14:paraId="179820DF"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4231D3D8" w14:textId="6359990D" w:rsidR="002D313A" w:rsidRPr="007858D7" w:rsidRDefault="00DC0928" w:rsidP="00DC0928">
      <w:pPr>
        <w:pStyle w:val="NormalWeb"/>
        <w:shd w:val="clear" w:color="auto" w:fill="FFFFFF"/>
        <w:spacing w:before="120" w:beforeAutospacing="0" w:after="0" w:afterAutospacing="0"/>
        <w:ind w:left="2160"/>
        <w:rPr>
          <w:rFonts w:ascii="Verdana" w:hAnsi="Verdana" w:cs="Arial"/>
          <w:sz w:val="20"/>
          <w:szCs w:val="20"/>
        </w:rPr>
      </w:pPr>
      <w:r>
        <w:rPr>
          <w:rFonts w:ascii="Verdana" w:hAnsi="Verdana" w:cs="Arial"/>
          <w:sz w:val="20"/>
          <w:szCs w:val="20"/>
        </w:rPr>
        <w:t xml:space="preserve">      </w:t>
      </w:r>
      <w:r w:rsidR="007858D7" w:rsidRPr="007858D7">
        <w:rPr>
          <w:rFonts w:ascii="Verdana" w:hAnsi="Verdana" w:cs="Arial"/>
          <w:i/>
          <w:iCs/>
          <w:sz w:val="20"/>
          <w:szCs w:val="20"/>
        </w:rPr>
        <w:t>Fig 5, 6 &amp; 7 showing some of the common microcontrollers</w:t>
      </w:r>
    </w:p>
    <w:p w14:paraId="0C98CE3A"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lastRenderedPageBreak/>
        <w:t>Based on my previous experience with ATmega, ESP32 and Raspberry Pi microcontrollers, I will choose Raspberry pi over the rest for a few reasons highlighted below:</w:t>
      </w:r>
    </w:p>
    <w:p w14:paraId="5D2C48DB" w14:textId="77777777" w:rsidR="002D313A" w:rsidRPr="00A908AE" w:rsidRDefault="002D313A" w:rsidP="002D313A">
      <w:pPr>
        <w:pStyle w:val="rtejustify"/>
        <w:shd w:val="clear" w:color="auto" w:fill="FFFFFF"/>
        <w:spacing w:before="0" w:beforeAutospacing="0" w:after="225" w:afterAutospacing="0"/>
        <w:jc w:val="both"/>
        <w:rPr>
          <w:rStyle w:val="Strong"/>
          <w:rFonts w:ascii="Verdana" w:eastAsiaTheme="majorEastAsia" w:hAnsi="Verdana"/>
          <w:color w:val="555555"/>
          <w:sz w:val="22"/>
          <w:szCs w:val="22"/>
        </w:rPr>
      </w:pPr>
    </w:p>
    <w:p w14:paraId="06F3E5D5" w14:textId="77777777" w:rsidR="002D313A" w:rsidRPr="00A908AE" w:rsidRDefault="002D313A" w:rsidP="002D313A">
      <w:pPr>
        <w:pStyle w:val="rtejustify"/>
        <w:numPr>
          <w:ilvl w:val="0"/>
          <w:numId w:val="15"/>
        </w:numPr>
        <w:shd w:val="clear" w:color="auto" w:fill="FFFFFF"/>
        <w:spacing w:before="0" w:beforeAutospacing="0" w:after="225" w:afterAutospacing="0"/>
        <w:jc w:val="both"/>
        <w:rPr>
          <w:rStyle w:val="Strong"/>
          <w:rFonts w:ascii="Verdana" w:eastAsiaTheme="majorEastAsia" w:hAnsi="Verdana"/>
          <w:sz w:val="22"/>
          <w:szCs w:val="22"/>
        </w:rPr>
      </w:pPr>
      <w:r w:rsidRPr="00A908AE">
        <w:rPr>
          <w:rStyle w:val="Strong"/>
          <w:rFonts w:ascii="Verdana" w:eastAsiaTheme="majorEastAsia" w:hAnsi="Verdana"/>
          <w:sz w:val="22"/>
          <w:szCs w:val="22"/>
        </w:rPr>
        <w:t xml:space="preserve">Powerfulness: </w:t>
      </w:r>
    </w:p>
    <w:p w14:paraId="55C4E1E9" w14:textId="77777777" w:rsidR="002D313A" w:rsidRDefault="002D313A" w:rsidP="002D313A">
      <w:pPr>
        <w:pStyle w:val="rtejustify"/>
        <w:shd w:val="clear" w:color="auto" w:fill="FFFFFF"/>
        <w:spacing w:before="0" w:beforeAutospacing="0" w:after="225" w:afterAutospacing="0"/>
        <w:jc w:val="both"/>
        <w:rPr>
          <w:rFonts w:ascii="Verdana" w:hAnsi="Verdana"/>
          <w:sz w:val="22"/>
          <w:szCs w:val="22"/>
        </w:rPr>
      </w:pPr>
      <w:r w:rsidRPr="00A908AE">
        <w:rPr>
          <w:rStyle w:val="Strong"/>
          <w:rFonts w:ascii="Verdana" w:eastAsiaTheme="majorEastAsia" w:hAnsi="Verdana"/>
          <w:sz w:val="22"/>
          <w:szCs w:val="22"/>
        </w:rPr>
        <w:t>Compa</w:t>
      </w:r>
      <w:r w:rsidRPr="00A908AE">
        <w:rPr>
          <w:rFonts w:ascii="Verdana" w:hAnsi="Verdana"/>
          <w:sz w:val="22"/>
          <w:szCs w:val="22"/>
        </w:rPr>
        <w:t>ratively, Raspberry Pi rates highest over other MCUs. It performs relatively similar to a full-blown computer by being able to simultaneously run </w:t>
      </w:r>
      <w:r w:rsidRPr="00A908AE">
        <w:rPr>
          <w:rStyle w:val="Strong"/>
          <w:rFonts w:ascii="Verdana" w:eastAsiaTheme="majorEastAsia" w:hAnsi="Verdana"/>
          <w:sz w:val="22"/>
          <w:szCs w:val="22"/>
        </w:rPr>
        <w:t>multiple tasks</w:t>
      </w:r>
      <w:r w:rsidRPr="00A908AE">
        <w:rPr>
          <w:rFonts w:ascii="Verdana" w:hAnsi="Verdana"/>
          <w:sz w:val="22"/>
          <w:szCs w:val="22"/>
        </w:rPr>
        <w:t> at ago. The additional capability to operate as a Server gives it more potential score and rating.</w:t>
      </w:r>
    </w:p>
    <w:p w14:paraId="7D1B970F" w14:textId="77777777" w:rsidR="002D313A" w:rsidRPr="00211985" w:rsidRDefault="002D313A" w:rsidP="002D313A">
      <w:pPr>
        <w:pStyle w:val="rtejustify"/>
        <w:shd w:val="clear" w:color="auto" w:fill="FFFFFF"/>
        <w:spacing w:before="0" w:beforeAutospacing="0" w:after="225" w:afterAutospacing="0"/>
        <w:jc w:val="both"/>
        <w:rPr>
          <w:rStyle w:val="Strong"/>
          <w:rFonts w:ascii="Verdana" w:eastAsiaTheme="majorEastAsia" w:hAnsi="Verdana"/>
          <w:b w:val="0"/>
          <w:bCs w:val="0"/>
          <w:sz w:val="22"/>
          <w:szCs w:val="22"/>
        </w:rPr>
      </w:pPr>
    </w:p>
    <w:p w14:paraId="267F1E7A" w14:textId="77777777" w:rsidR="002D313A" w:rsidRPr="00A908AE" w:rsidRDefault="002D313A" w:rsidP="002D313A">
      <w:pPr>
        <w:pStyle w:val="rtejustify"/>
        <w:numPr>
          <w:ilvl w:val="0"/>
          <w:numId w:val="15"/>
        </w:numPr>
        <w:shd w:val="clear" w:color="auto" w:fill="FFFFFF"/>
        <w:spacing w:before="0" w:beforeAutospacing="0" w:after="225" w:afterAutospacing="0"/>
        <w:jc w:val="both"/>
        <w:rPr>
          <w:rFonts w:ascii="Verdana" w:hAnsi="Verdana"/>
          <w:sz w:val="22"/>
          <w:szCs w:val="22"/>
        </w:rPr>
      </w:pPr>
      <w:r w:rsidRPr="00A908AE">
        <w:rPr>
          <w:rStyle w:val="Strong"/>
          <w:rFonts w:ascii="Verdana" w:eastAsiaTheme="majorEastAsia" w:hAnsi="Verdana"/>
          <w:sz w:val="22"/>
          <w:szCs w:val="22"/>
        </w:rPr>
        <w:t>Networking:</w:t>
      </w:r>
    </w:p>
    <w:p w14:paraId="75C0E3E4" w14:textId="77777777" w:rsidR="002D313A" w:rsidRPr="00A908AE" w:rsidRDefault="002D313A" w:rsidP="002D313A">
      <w:pPr>
        <w:pStyle w:val="rtejustify"/>
        <w:shd w:val="clear" w:color="auto" w:fill="FFFFFF"/>
        <w:spacing w:before="0" w:beforeAutospacing="0" w:after="225" w:afterAutospacing="0"/>
        <w:jc w:val="both"/>
        <w:rPr>
          <w:rFonts w:ascii="Verdana" w:hAnsi="Verdana"/>
          <w:sz w:val="22"/>
          <w:szCs w:val="22"/>
        </w:rPr>
      </w:pPr>
      <w:r w:rsidRPr="00A908AE">
        <w:rPr>
          <w:rFonts w:ascii="Verdana" w:hAnsi="Verdana"/>
          <w:sz w:val="22"/>
          <w:szCs w:val="22"/>
        </w:rPr>
        <w:t>Coming with a </w:t>
      </w:r>
      <w:r w:rsidRPr="00A908AE">
        <w:rPr>
          <w:rStyle w:val="Strong"/>
          <w:rFonts w:ascii="Verdana" w:eastAsiaTheme="majorEastAsia" w:hAnsi="Verdana"/>
          <w:sz w:val="22"/>
          <w:szCs w:val="22"/>
        </w:rPr>
        <w:t>built in Ethernet port</w:t>
      </w:r>
      <w:r w:rsidRPr="00A908AE">
        <w:rPr>
          <w:rFonts w:ascii="Verdana" w:hAnsi="Verdana"/>
          <w:sz w:val="22"/>
          <w:szCs w:val="22"/>
        </w:rPr>
        <w:t>, its internet strength and connectivity can be easily boosted by a local area network. Unlike for other MCUs that need Wi-Fi shields, of course with proper coding to handle the shields, Pi comes with that pre-configured. This in turn saves the developer a lot of burden in this scope.</w:t>
      </w:r>
    </w:p>
    <w:p w14:paraId="03F39D2A" w14:textId="77777777" w:rsidR="002D313A" w:rsidRPr="00A908AE" w:rsidRDefault="002D313A" w:rsidP="002D313A">
      <w:pPr>
        <w:pStyle w:val="ListParagraph"/>
        <w:numPr>
          <w:ilvl w:val="0"/>
          <w:numId w:val="15"/>
        </w:numPr>
        <w:shd w:val="clear" w:color="auto" w:fill="FFFFFF"/>
        <w:spacing w:after="225" w:line="240" w:lineRule="auto"/>
        <w:rPr>
          <w:rFonts w:eastAsia="Times New Roman" w:cs="Times New Roman"/>
        </w:rPr>
      </w:pPr>
      <w:r w:rsidRPr="00A908AE">
        <w:rPr>
          <w:rFonts w:eastAsia="Times New Roman" w:cs="Times New Roman"/>
          <w:b/>
          <w:bCs/>
        </w:rPr>
        <w:t>Little to no electronics prerequisites needed</w:t>
      </w:r>
    </w:p>
    <w:p w14:paraId="33E10723"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Little embedded programming languages knowledge and its components is needed here. Unlike for Arduino and other ARM Cortex MCUs, you definitively need a very good and deep electronic background, and need to know about embedded programming languages.</w:t>
      </w:r>
    </w:p>
    <w:p w14:paraId="5ADB8A01" w14:textId="77777777" w:rsidR="002D313A" w:rsidRPr="00A908AE" w:rsidRDefault="002D313A" w:rsidP="002D313A">
      <w:pPr>
        <w:pStyle w:val="ListParagraph"/>
        <w:shd w:val="clear" w:color="auto" w:fill="FFFFFF"/>
        <w:spacing w:after="225" w:line="240" w:lineRule="auto"/>
        <w:rPr>
          <w:rFonts w:eastAsia="Times New Roman" w:cs="Times New Roman"/>
        </w:rPr>
      </w:pPr>
    </w:p>
    <w:p w14:paraId="334A1C5C" w14:textId="77777777" w:rsidR="002D313A" w:rsidRPr="00A908AE" w:rsidRDefault="002D313A" w:rsidP="002D313A">
      <w:pPr>
        <w:pStyle w:val="ListParagraph"/>
        <w:numPr>
          <w:ilvl w:val="0"/>
          <w:numId w:val="15"/>
        </w:numPr>
        <w:shd w:val="clear" w:color="auto" w:fill="FFFFFF"/>
        <w:spacing w:after="225" w:line="240" w:lineRule="auto"/>
        <w:rPr>
          <w:rFonts w:eastAsia="Times New Roman" w:cs="Times New Roman"/>
          <w:b/>
          <w:bCs/>
        </w:rPr>
      </w:pPr>
      <w:r w:rsidRPr="00A908AE">
        <w:rPr>
          <w:rFonts w:eastAsia="Times New Roman" w:cs="Times New Roman"/>
          <w:b/>
          <w:bCs/>
        </w:rPr>
        <w:t>My good knowledge in Linux OS and related</w:t>
      </w:r>
    </w:p>
    <w:p w14:paraId="3D2EC0A6"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The overarching fact that Raspbian OS runs on similar environment and understands shell commands similar as in Linux Operating system, makes me fall for it for this IoT task. I’ve used Linux for 3 years (at the time of compilation of this report) and a walk around it will just be another rosy experience.</w:t>
      </w:r>
    </w:p>
    <w:p w14:paraId="45A1883B" w14:textId="77777777" w:rsidR="002D313A" w:rsidRPr="00A908AE" w:rsidRDefault="002D313A" w:rsidP="002D313A">
      <w:pPr>
        <w:pStyle w:val="ListParagraph"/>
        <w:numPr>
          <w:ilvl w:val="0"/>
          <w:numId w:val="13"/>
        </w:numPr>
        <w:shd w:val="clear" w:color="auto" w:fill="FFFFFF"/>
        <w:spacing w:after="225" w:line="240" w:lineRule="auto"/>
        <w:rPr>
          <w:rFonts w:eastAsia="Times New Roman" w:cs="Times New Roman"/>
          <w:b/>
          <w:bCs/>
          <w:u w:val="single"/>
        </w:rPr>
      </w:pPr>
      <w:r w:rsidRPr="00A908AE">
        <w:rPr>
          <w:rFonts w:eastAsia="Times New Roman" w:cs="Times New Roman"/>
          <w:b/>
          <w:bCs/>
          <w:u w:val="single"/>
        </w:rPr>
        <w:t>Sensors</w:t>
      </w:r>
    </w:p>
    <w:p w14:paraId="60F416CC"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At least the following sensors have been integrated and used as part of the in-situ data collection system.</w:t>
      </w:r>
    </w:p>
    <w:p w14:paraId="0F1B885F" w14:textId="77777777" w:rsidR="002D313A" w:rsidRPr="00A908AE" w:rsidRDefault="002D313A" w:rsidP="002D313A">
      <w:pPr>
        <w:pStyle w:val="ListParagraph"/>
        <w:numPr>
          <w:ilvl w:val="0"/>
          <w:numId w:val="16"/>
        </w:numPr>
        <w:shd w:val="clear" w:color="auto" w:fill="FFFFFF"/>
        <w:spacing w:after="225" w:line="240" w:lineRule="auto"/>
        <w:rPr>
          <w:rFonts w:eastAsia="Times New Roman" w:cs="Times New Roman"/>
          <w:i/>
          <w:iCs/>
        </w:rPr>
      </w:pPr>
      <w:r w:rsidRPr="00A908AE">
        <w:rPr>
          <w:rFonts w:eastAsia="Times New Roman" w:cs="Times New Roman"/>
          <w:i/>
          <w:iCs/>
        </w:rPr>
        <w:t>Global Positioning System (GPS) Sensor.</w:t>
      </w:r>
    </w:p>
    <w:p w14:paraId="2E4B6C72"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 xml:space="preserve">Being locally available and easy to interface and tinker with the raspberry pi, among other reasons, the </w:t>
      </w:r>
      <w:r w:rsidRPr="00A908AE">
        <w:rPr>
          <w:rFonts w:eastAsia="Times New Roman" w:cs="Times New Roman"/>
          <w:b/>
          <w:bCs/>
        </w:rPr>
        <w:t>Neo-6M- Ublox GPS sensor Module</w:t>
      </w:r>
      <w:r w:rsidRPr="00A908AE">
        <w:rPr>
          <w:rFonts w:eastAsia="Times New Roman" w:cs="Times New Roman"/>
        </w:rPr>
        <w:t xml:space="preserve"> was proposed for this study.</w:t>
      </w:r>
    </w:p>
    <w:p w14:paraId="1E8C1347"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 xml:space="preserve">This sensor will solely play the role of collection of the (x, y) coordinate location information about where the whole system will be at any given time. This is an intelligent sensor that runs offline and is capable of collecting the GPS location any </w:t>
      </w:r>
      <w:r w:rsidRPr="00A908AE">
        <w:rPr>
          <w:rFonts w:eastAsia="Times New Roman" w:cs="Times New Roman"/>
        </w:rPr>
        <w:lastRenderedPageBreak/>
        <w:t>system that it’s embedded to. This will tell us precisely where in Lake Victoria there exists abnormality in temperature rises, calling for an emergency mitigation action.</w:t>
      </w:r>
    </w:p>
    <w:p w14:paraId="7ECC57AA" w14:textId="77777777" w:rsidR="002D313A" w:rsidRPr="00A908AE" w:rsidRDefault="002D313A" w:rsidP="002D313A">
      <w:pPr>
        <w:shd w:val="clear" w:color="auto" w:fill="FFFFFF"/>
        <w:spacing w:after="225" w:line="240" w:lineRule="auto"/>
        <w:rPr>
          <w:rFonts w:eastAsia="Times New Roman" w:cs="Times New Roman"/>
          <w:noProof/>
        </w:rPr>
      </w:pPr>
    </w:p>
    <w:p w14:paraId="004C22E7"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noProof/>
        </w:rPr>
        <w:drawing>
          <wp:anchor distT="0" distB="0" distL="114300" distR="114300" simplePos="0" relativeHeight="251689984" behindDoc="0" locked="0" layoutInCell="1" allowOverlap="1" wp14:anchorId="072096DE" wp14:editId="0848827E">
            <wp:simplePos x="0" y="0"/>
            <wp:positionH relativeFrom="margin">
              <wp:posOffset>2275205</wp:posOffset>
            </wp:positionH>
            <wp:positionV relativeFrom="paragraph">
              <wp:posOffset>71755</wp:posOffset>
            </wp:positionV>
            <wp:extent cx="1348740" cy="743585"/>
            <wp:effectExtent l="0" t="0" r="3810" b="0"/>
            <wp:wrapThrough wrapText="bothSides">
              <wp:wrapPolygon edited="0">
                <wp:start x="0" y="0"/>
                <wp:lineTo x="0" y="21028"/>
                <wp:lineTo x="21356" y="21028"/>
                <wp:lineTo x="2135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3">
                      <a:extLst>
                        <a:ext uri="{28A0092B-C50C-407E-A947-70E740481C1C}">
                          <a14:useLocalDpi xmlns:a14="http://schemas.microsoft.com/office/drawing/2010/main" val="0"/>
                        </a:ext>
                      </a:extLst>
                    </a:blip>
                    <a:srcRect l="-3333" t="20917" r="-2415" b="20797"/>
                    <a:stretch/>
                  </pic:blipFill>
                  <pic:spPr bwMode="auto">
                    <a:xfrm>
                      <a:off x="0" y="0"/>
                      <a:ext cx="1348740" cy="74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E39B10"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 xml:space="preserve">  </w:t>
      </w:r>
    </w:p>
    <w:p w14:paraId="4DC06F8F" w14:textId="77777777" w:rsidR="002D313A" w:rsidRPr="00A908AE" w:rsidRDefault="002D313A" w:rsidP="002D313A">
      <w:pPr>
        <w:pStyle w:val="rtejustify"/>
        <w:shd w:val="clear" w:color="auto" w:fill="FFFFFF"/>
        <w:spacing w:before="0" w:beforeAutospacing="0" w:after="225" w:afterAutospacing="0"/>
        <w:jc w:val="both"/>
        <w:rPr>
          <w:rFonts w:ascii="Verdana" w:hAnsi="Verdana"/>
          <w:sz w:val="22"/>
          <w:szCs w:val="22"/>
        </w:rPr>
      </w:pPr>
    </w:p>
    <w:p w14:paraId="6A849261" w14:textId="33B9CAFC" w:rsidR="002D313A" w:rsidRPr="00A908AE" w:rsidRDefault="003230FD" w:rsidP="002D313A">
      <w:pPr>
        <w:pStyle w:val="rtejustify"/>
        <w:shd w:val="clear" w:color="auto" w:fill="FFFFFF"/>
        <w:spacing w:before="0" w:beforeAutospacing="0" w:after="225" w:afterAutospacing="0"/>
        <w:jc w:val="center"/>
        <w:rPr>
          <w:rFonts w:ascii="Verdana" w:hAnsi="Verdana"/>
          <w:i/>
          <w:iCs/>
          <w:sz w:val="22"/>
          <w:szCs w:val="22"/>
        </w:rPr>
      </w:pPr>
      <w:r>
        <w:rPr>
          <w:rFonts w:ascii="Verdana" w:hAnsi="Verdana"/>
          <w:i/>
          <w:iCs/>
          <w:sz w:val="22"/>
          <w:szCs w:val="22"/>
        </w:rPr>
        <w:t xml:space="preserve">Fig 8 </w:t>
      </w:r>
      <w:r w:rsidR="002D313A" w:rsidRPr="00A908AE">
        <w:rPr>
          <w:rFonts w:ascii="Verdana" w:hAnsi="Verdana"/>
          <w:i/>
          <w:iCs/>
          <w:sz w:val="22"/>
          <w:szCs w:val="22"/>
        </w:rPr>
        <w:t>The Neo-6M GPS Sensor Module.</w:t>
      </w:r>
    </w:p>
    <w:p w14:paraId="7AF08D98" w14:textId="77777777" w:rsidR="002D313A" w:rsidRPr="00A908AE" w:rsidRDefault="002D313A" w:rsidP="002D313A">
      <w:pPr>
        <w:pStyle w:val="rtejustify"/>
        <w:shd w:val="clear" w:color="auto" w:fill="FFFFFF"/>
        <w:spacing w:before="0" w:beforeAutospacing="0" w:after="225" w:afterAutospacing="0"/>
        <w:jc w:val="both"/>
        <w:rPr>
          <w:rFonts w:ascii="Verdana" w:hAnsi="Verdana"/>
          <w:sz w:val="22"/>
          <w:szCs w:val="22"/>
        </w:rPr>
      </w:pPr>
    </w:p>
    <w:p w14:paraId="2D42A80A" w14:textId="77777777" w:rsidR="002D313A" w:rsidRDefault="002D313A" w:rsidP="002D313A">
      <w:pPr>
        <w:rPr>
          <w:rFonts w:cs="Arial"/>
        </w:rPr>
      </w:pPr>
      <w:r w:rsidRPr="00A908AE">
        <w:rPr>
          <w:rFonts w:cs="Arial"/>
        </w:rPr>
        <w:t>Lake Surface Temperature Sensor- DS18B20</w:t>
      </w:r>
    </w:p>
    <w:p w14:paraId="11FA491F" w14:textId="77777777" w:rsidR="002D313A" w:rsidRDefault="002D313A" w:rsidP="002D313A">
      <w:pPr>
        <w:rPr>
          <w:rFonts w:cs="Arial"/>
        </w:rPr>
      </w:pPr>
    </w:p>
    <w:p w14:paraId="15C2322B" w14:textId="77777777" w:rsidR="002D313A" w:rsidRPr="00A908AE" w:rsidRDefault="002D313A" w:rsidP="002D313A">
      <w:pPr>
        <w:pStyle w:val="NormalWeb"/>
        <w:numPr>
          <w:ilvl w:val="0"/>
          <w:numId w:val="16"/>
        </w:numPr>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t>Above Surface Temperature- DHT Temperature and Humidity Sensor</w:t>
      </w:r>
    </w:p>
    <w:p w14:paraId="560B4DBF"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AB28616"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DCEAA78" w14:textId="59A26F50"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47954806" w14:textId="55E9A79F"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FD0743F" w14:textId="7B088DE5"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2387185" w14:textId="1A67C161"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9725359" w14:textId="51F43E25"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2200EFDA" w14:textId="18FE52F1"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FC0ABBC" w14:textId="4D893060"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2311AE11" w14:textId="784F77D2"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BB4B598" w14:textId="7EA736E5"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FF1F59C" w14:textId="30685CC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2EBC28EB" w14:textId="037A850F"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E4F4115" w14:textId="118071B0"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796231D" w14:textId="25CDCF8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39F262A" w14:textId="6B87F4F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59CDB485" w14:textId="439337D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1D23808" w14:textId="78BC473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A053803" w14:textId="6542C7FE"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4DFF539C"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C6EAB6F" w14:textId="77777777" w:rsidR="002D313A" w:rsidRPr="002334CD" w:rsidRDefault="002D313A" w:rsidP="002D313A">
      <w:pPr>
        <w:pStyle w:val="NormalWeb"/>
        <w:shd w:val="clear" w:color="auto" w:fill="FFFFFF"/>
        <w:spacing w:before="120" w:beforeAutospacing="0" w:after="0" w:afterAutospacing="0"/>
        <w:jc w:val="center"/>
        <w:rPr>
          <w:rFonts w:ascii="Verdana" w:hAnsi="Verdana" w:cs="Arial"/>
          <w:b/>
          <w:bCs/>
          <w:sz w:val="22"/>
          <w:szCs w:val="22"/>
          <w:u w:val="single"/>
        </w:rPr>
      </w:pPr>
      <w:r w:rsidRPr="002334CD">
        <w:rPr>
          <w:rFonts w:ascii="Verdana" w:hAnsi="Verdana" w:cs="Arial"/>
          <w:b/>
          <w:bCs/>
          <w:sz w:val="22"/>
          <w:szCs w:val="22"/>
          <w:u w:val="single"/>
        </w:rPr>
        <w:lastRenderedPageBreak/>
        <w:t>Overall Methodology Flowchart</w:t>
      </w:r>
    </w:p>
    <w:p w14:paraId="3CB3CC9E" w14:textId="62D803D2" w:rsidR="002D313A"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Arial"/>
          <w:sz w:val="22"/>
          <w:szCs w:val="22"/>
        </w:rPr>
        <w:t>Herein is the overall flow of activities from data acquisition to implementation.</w:t>
      </w:r>
    </w:p>
    <w:p w14:paraId="58BD96A6" w14:textId="0750FBBD" w:rsidR="002D313A" w:rsidRDefault="001C30E8" w:rsidP="002D313A">
      <w:pPr>
        <w:pStyle w:val="NormalWeb"/>
        <w:shd w:val="clear" w:color="auto" w:fill="FFFFFF"/>
        <w:spacing w:before="120" w:beforeAutospacing="0" w:after="0" w:afterAutospacing="0"/>
        <w:rPr>
          <w:rFonts w:ascii="Verdana" w:hAnsi="Verdana" w:cs="Arial"/>
          <w:sz w:val="22"/>
          <w:szCs w:val="22"/>
        </w:rPr>
      </w:pPr>
      <w:r w:rsidRPr="001C30E8">
        <w:rPr>
          <w:rFonts w:ascii="Verdana" w:hAnsi="Verdana" w:cs="Arial"/>
          <w:noProof/>
          <w:sz w:val="22"/>
          <w:szCs w:val="22"/>
        </w:rPr>
        <mc:AlternateContent>
          <mc:Choice Requires="wps">
            <w:drawing>
              <wp:anchor distT="0" distB="0" distL="114300" distR="114300" simplePos="0" relativeHeight="251696128" behindDoc="0" locked="0" layoutInCell="1" allowOverlap="1" wp14:anchorId="03FA8FB5" wp14:editId="48D630A4">
                <wp:simplePos x="0" y="0"/>
                <wp:positionH relativeFrom="margin">
                  <wp:align>center</wp:align>
                </wp:positionH>
                <wp:positionV relativeFrom="paragraph">
                  <wp:posOffset>1815270</wp:posOffset>
                </wp:positionV>
                <wp:extent cx="210740" cy="7177405"/>
                <wp:effectExtent l="2540" t="0" r="20955" b="20955"/>
                <wp:wrapNone/>
                <wp:docPr id="299" name="Left Brace 299"/>
                <wp:cNvGraphicFramePr/>
                <a:graphic xmlns:a="http://schemas.openxmlformats.org/drawingml/2006/main">
                  <a:graphicData uri="http://schemas.microsoft.com/office/word/2010/wordprocessingShape">
                    <wps:wsp>
                      <wps:cNvSpPr/>
                      <wps:spPr>
                        <a:xfrm rot="16200000">
                          <a:off x="0" y="0"/>
                          <a:ext cx="210740" cy="7177405"/>
                        </a:xfrm>
                        <a:prstGeom prst="leftBrace">
                          <a:avLst>
                            <a:gd name="adj1" fmla="val 0"/>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4F4E6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99" o:spid="_x0000_s1026" type="#_x0000_t87" style="position:absolute;margin-left:0;margin-top:142.95pt;width:16.6pt;height:565.15pt;rotation:-90;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" adj="0" strokecolor="#5b9bd5 [3204]" strokeweight=".5pt">
                <v:stroke joinstyle="miter"/>
                <w10:wrap anchorx="margin"/>
              </v:shape>
            </w:pict>
          </mc:Fallback>
        </mc:AlternateContent>
      </w:r>
      <w:r w:rsidR="002D313A" w:rsidRPr="002D313A">
        <w:rPr>
          <w:rFonts w:ascii="Verdana" w:hAnsi="Verdana" w:cs="Arial"/>
          <w:noProof/>
          <w:sz w:val="22"/>
          <w:szCs w:val="22"/>
          <w:lang w:val="en-US"/>
        </w:rPr>
        <w:drawing>
          <wp:inline distT="0" distB="0" distL="0" distR="0" wp14:anchorId="7559B9CE" wp14:editId="3A30959D">
            <wp:extent cx="5943600" cy="4287520"/>
            <wp:effectExtent l="0" t="0" r="0" b="0"/>
            <wp:docPr id="296" name="Picture 4">
              <a:extLst xmlns:a="http://schemas.openxmlformats.org/drawingml/2006/main">
                <a:ext uri="{FF2B5EF4-FFF2-40B4-BE49-F238E27FC236}">
                  <a16:creationId xmlns:a16="http://schemas.microsoft.com/office/drawing/2014/main" id="{F1BF4F5D-8A59-4C85-9AFF-2CCE9BB27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1BF4F5D-8A59-4C85-9AFF-2CCE9BB27ECD}"/>
                        </a:ext>
                      </a:extLst>
                    </pic:cNvPr>
                    <pic:cNvPicPr>
                      <a:picLocks noChangeAspect="1"/>
                    </pic:cNvPicPr>
                  </pic:nvPicPr>
                  <pic:blipFill>
                    <a:blip r:embed="rId24"/>
                    <a:stretch>
                      <a:fillRect/>
                    </a:stretch>
                  </pic:blipFill>
                  <pic:spPr>
                    <a:xfrm>
                      <a:off x="0" y="0"/>
                      <a:ext cx="5943600" cy="4287520"/>
                    </a:xfrm>
                    <a:prstGeom prst="rect">
                      <a:avLst/>
                    </a:prstGeom>
                  </pic:spPr>
                </pic:pic>
              </a:graphicData>
            </a:graphic>
          </wp:inline>
        </w:drawing>
      </w:r>
    </w:p>
    <w:p w14:paraId="7C49428E" w14:textId="587E6411" w:rsidR="002D313A" w:rsidRDefault="001C30E8" w:rsidP="002D313A">
      <w:pPr>
        <w:pStyle w:val="NormalWeb"/>
        <w:shd w:val="clear" w:color="auto" w:fill="FFFFFF"/>
        <w:spacing w:before="120" w:beforeAutospacing="0" w:after="0" w:afterAutospacing="0"/>
        <w:rPr>
          <w:rFonts w:ascii="Verdana" w:hAnsi="Verdana" w:cs="Arial"/>
          <w:sz w:val="22"/>
          <w:szCs w:val="22"/>
        </w:rPr>
      </w:pPr>
      <w:r w:rsidRPr="001C30E8">
        <w:rPr>
          <w:rFonts w:ascii="Verdana" w:hAnsi="Verdana" w:cs="Arial"/>
          <w:noProof/>
          <w:sz w:val="22"/>
          <w:szCs w:val="22"/>
        </w:rPr>
        <w:drawing>
          <wp:anchor distT="0" distB="0" distL="114300" distR="114300" simplePos="0" relativeHeight="251694080" behindDoc="0" locked="0" layoutInCell="1" allowOverlap="1" wp14:anchorId="46917122" wp14:editId="0C584052">
            <wp:simplePos x="0" y="0"/>
            <wp:positionH relativeFrom="column">
              <wp:posOffset>3103245</wp:posOffset>
            </wp:positionH>
            <wp:positionV relativeFrom="paragraph">
              <wp:posOffset>107950</wp:posOffset>
            </wp:positionV>
            <wp:extent cx="955040" cy="828040"/>
            <wp:effectExtent l="0" t="0" r="0" b="0"/>
            <wp:wrapThrough wrapText="bothSides">
              <wp:wrapPolygon edited="0">
                <wp:start x="1293" y="0"/>
                <wp:lineTo x="0" y="1491"/>
                <wp:lineTo x="0" y="20871"/>
                <wp:lineTo x="21112" y="20871"/>
                <wp:lineTo x="21112" y="1988"/>
                <wp:lineTo x="19388" y="0"/>
                <wp:lineTo x="1293" y="0"/>
              </wp:wrapPolygon>
            </wp:wrapThrough>
            <wp:docPr id="304" name="Picture 295">
              <a:extLst xmlns:a="http://schemas.openxmlformats.org/drawingml/2006/main">
                <a:ext uri="{FF2B5EF4-FFF2-40B4-BE49-F238E27FC236}">
                  <a16:creationId xmlns:a16="http://schemas.microsoft.com/office/drawing/2014/main" id="{3B4968FF-A3D1-4F82-91B0-2C6A58864E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5">
                      <a:extLst>
                        <a:ext uri="{FF2B5EF4-FFF2-40B4-BE49-F238E27FC236}">
                          <a16:creationId xmlns:a16="http://schemas.microsoft.com/office/drawing/2014/main" id="{3B4968FF-A3D1-4F82-91B0-2C6A58864EC9}"/>
                        </a:ext>
                      </a:extLst>
                    </pic:cNvPr>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969" t="-3" r="-1912" b="49539"/>
                    <a:stretch/>
                  </pic:blipFill>
                  <pic:spPr bwMode="auto">
                    <a:xfrm>
                      <a:off x="0" y="0"/>
                      <a:ext cx="955040" cy="828040"/>
                    </a:xfrm>
                    <a:prstGeom prst="rect">
                      <a:avLst/>
                    </a:prstGeom>
                    <a:noFill/>
                  </pic:spPr>
                </pic:pic>
              </a:graphicData>
            </a:graphic>
            <wp14:sizeRelH relativeFrom="page">
              <wp14:pctWidth>0</wp14:pctWidth>
            </wp14:sizeRelH>
            <wp14:sizeRelV relativeFrom="page">
              <wp14:pctHeight>0</wp14:pctHeight>
            </wp14:sizeRelV>
          </wp:anchor>
        </w:drawing>
      </w:r>
    </w:p>
    <w:p w14:paraId="3865AD4D" w14:textId="0EB9FB5D"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AF7A3DF" w14:textId="23832C06"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5C4661F7"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BD5EFE6" w14:textId="1B517AAB" w:rsidR="002D313A" w:rsidRDefault="001C30E8" w:rsidP="002D313A">
      <w:pPr>
        <w:rPr>
          <w:vertAlign w:val="subscript"/>
        </w:rPr>
      </w:pPr>
      <w:r>
        <w:rPr>
          <w:noProof/>
          <w:vertAlign w:val="subscript"/>
        </w:rPr>
        <mc:AlternateContent>
          <mc:Choice Requires="wps">
            <w:drawing>
              <wp:anchor distT="0" distB="0" distL="114300" distR="114300" simplePos="0" relativeHeight="251700224" behindDoc="0" locked="0" layoutInCell="1" allowOverlap="1" wp14:anchorId="4AECE95F" wp14:editId="4AACDEDB">
                <wp:simplePos x="0" y="0"/>
                <wp:positionH relativeFrom="margin">
                  <wp:align>center</wp:align>
                </wp:positionH>
                <wp:positionV relativeFrom="paragraph">
                  <wp:posOffset>338650</wp:posOffset>
                </wp:positionV>
                <wp:extent cx="765545" cy="169722"/>
                <wp:effectExtent l="0" t="0" r="15875" b="20955"/>
                <wp:wrapNone/>
                <wp:docPr id="27" name="Freeform: Shape 27"/>
                <wp:cNvGraphicFramePr/>
                <a:graphic xmlns:a="http://schemas.openxmlformats.org/drawingml/2006/main">
                  <a:graphicData uri="http://schemas.microsoft.com/office/word/2010/wordprocessingShape">
                    <wps:wsp>
                      <wps:cNvSpPr/>
                      <wps:spPr>
                        <a:xfrm>
                          <a:off x="0" y="0"/>
                          <a:ext cx="765545" cy="169722"/>
                        </a:xfrm>
                        <a:custGeom>
                          <a:avLst/>
                          <a:gdLst>
                            <a:gd name="connsiteX0" fmla="*/ 0 w 861460"/>
                            <a:gd name="connsiteY0" fmla="*/ 135258 h 295607"/>
                            <a:gd name="connsiteX1" fmla="*/ 21265 w 861460"/>
                            <a:gd name="connsiteY1" fmla="*/ 167155 h 295607"/>
                            <a:gd name="connsiteX2" fmla="*/ 63796 w 861460"/>
                            <a:gd name="connsiteY2" fmla="*/ 177788 h 295607"/>
                            <a:gd name="connsiteX3" fmla="*/ 95693 w 861460"/>
                            <a:gd name="connsiteY3" fmla="*/ 199053 h 295607"/>
                            <a:gd name="connsiteX4" fmla="*/ 106326 w 861460"/>
                            <a:gd name="connsiteY4" fmla="*/ 156523 h 295607"/>
                            <a:gd name="connsiteX5" fmla="*/ 127591 w 861460"/>
                            <a:gd name="connsiteY5" fmla="*/ 124625 h 295607"/>
                            <a:gd name="connsiteX6" fmla="*/ 138224 w 861460"/>
                            <a:gd name="connsiteY6" fmla="*/ 167155 h 295607"/>
                            <a:gd name="connsiteX7" fmla="*/ 170121 w 861460"/>
                            <a:gd name="connsiteY7" fmla="*/ 135258 h 295607"/>
                            <a:gd name="connsiteX8" fmla="*/ 180754 w 861460"/>
                            <a:gd name="connsiteY8" fmla="*/ 188420 h 295607"/>
                            <a:gd name="connsiteX9" fmla="*/ 191386 w 861460"/>
                            <a:gd name="connsiteY9" fmla="*/ 145890 h 295607"/>
                            <a:gd name="connsiteX10" fmla="*/ 202019 w 861460"/>
                            <a:gd name="connsiteY10" fmla="*/ 113992 h 295607"/>
                            <a:gd name="connsiteX11" fmla="*/ 212651 w 861460"/>
                            <a:gd name="connsiteY11" fmla="*/ 18299 h 295607"/>
                            <a:gd name="connsiteX12" fmla="*/ 255182 w 861460"/>
                            <a:gd name="connsiteY12" fmla="*/ 82095 h 295607"/>
                            <a:gd name="connsiteX13" fmla="*/ 244549 w 861460"/>
                            <a:gd name="connsiteY13" fmla="*/ 113992 h 295607"/>
                            <a:gd name="connsiteX14" fmla="*/ 223284 w 861460"/>
                            <a:gd name="connsiteY14" fmla="*/ 39565 h 295607"/>
                            <a:gd name="connsiteX15" fmla="*/ 255182 w 861460"/>
                            <a:gd name="connsiteY15" fmla="*/ 156523 h 295607"/>
                            <a:gd name="connsiteX16" fmla="*/ 276447 w 861460"/>
                            <a:gd name="connsiteY16" fmla="*/ 209685 h 295607"/>
                            <a:gd name="connsiteX17" fmla="*/ 297712 w 861460"/>
                            <a:gd name="connsiteY17" fmla="*/ 252216 h 295607"/>
                            <a:gd name="connsiteX18" fmla="*/ 318977 w 861460"/>
                            <a:gd name="connsiteY18" fmla="*/ 220318 h 295607"/>
                            <a:gd name="connsiteX19" fmla="*/ 340242 w 861460"/>
                            <a:gd name="connsiteY19" fmla="*/ 167155 h 295607"/>
                            <a:gd name="connsiteX20" fmla="*/ 382772 w 861460"/>
                            <a:gd name="connsiteY20" fmla="*/ 7667 h 295607"/>
                            <a:gd name="connsiteX21" fmla="*/ 393405 w 861460"/>
                            <a:gd name="connsiteY21" fmla="*/ 135258 h 295607"/>
                            <a:gd name="connsiteX22" fmla="*/ 425303 w 861460"/>
                            <a:gd name="connsiteY22" fmla="*/ 252216 h 295607"/>
                            <a:gd name="connsiteX23" fmla="*/ 446568 w 861460"/>
                            <a:gd name="connsiteY23" fmla="*/ 145890 h 295607"/>
                            <a:gd name="connsiteX24" fmla="*/ 467833 w 861460"/>
                            <a:gd name="connsiteY24" fmla="*/ 220318 h 295607"/>
                            <a:gd name="connsiteX25" fmla="*/ 478465 w 861460"/>
                            <a:gd name="connsiteY25" fmla="*/ 252216 h 295607"/>
                            <a:gd name="connsiteX26" fmla="*/ 489098 w 861460"/>
                            <a:gd name="connsiteY26" fmla="*/ 167155 h 295607"/>
                            <a:gd name="connsiteX27" fmla="*/ 499731 w 861460"/>
                            <a:gd name="connsiteY27" fmla="*/ 135258 h 295607"/>
                            <a:gd name="connsiteX28" fmla="*/ 510363 w 861460"/>
                            <a:gd name="connsiteY28" fmla="*/ 188420 h 295607"/>
                            <a:gd name="connsiteX29" fmla="*/ 520996 w 861460"/>
                            <a:gd name="connsiteY29" fmla="*/ 220318 h 295607"/>
                            <a:gd name="connsiteX30" fmla="*/ 552893 w 861460"/>
                            <a:gd name="connsiteY30" fmla="*/ 199053 h 295607"/>
                            <a:gd name="connsiteX31" fmla="*/ 574158 w 861460"/>
                            <a:gd name="connsiteY31" fmla="*/ 113992 h 295607"/>
                            <a:gd name="connsiteX32" fmla="*/ 584791 w 861460"/>
                            <a:gd name="connsiteY32" fmla="*/ 188420 h 295607"/>
                            <a:gd name="connsiteX33" fmla="*/ 606056 w 861460"/>
                            <a:gd name="connsiteY33" fmla="*/ 230951 h 295607"/>
                            <a:gd name="connsiteX34" fmla="*/ 616689 w 861460"/>
                            <a:gd name="connsiteY34" fmla="*/ 177788 h 295607"/>
                            <a:gd name="connsiteX35" fmla="*/ 648586 w 861460"/>
                            <a:gd name="connsiteY35" fmla="*/ 156523 h 295607"/>
                            <a:gd name="connsiteX36" fmla="*/ 669851 w 861460"/>
                            <a:gd name="connsiteY36" fmla="*/ 103360 h 295607"/>
                            <a:gd name="connsiteX37" fmla="*/ 701749 w 861460"/>
                            <a:gd name="connsiteY37" fmla="*/ 167155 h 295607"/>
                            <a:gd name="connsiteX38" fmla="*/ 712382 w 861460"/>
                            <a:gd name="connsiteY38" fmla="*/ 82095 h 295607"/>
                            <a:gd name="connsiteX39" fmla="*/ 744279 w 861460"/>
                            <a:gd name="connsiteY39" fmla="*/ 103360 h 295607"/>
                            <a:gd name="connsiteX40" fmla="*/ 786810 w 861460"/>
                            <a:gd name="connsiteY40" fmla="*/ 92727 h 295607"/>
                            <a:gd name="connsiteX41" fmla="*/ 818707 w 861460"/>
                            <a:gd name="connsiteY41" fmla="*/ 103360 h 295607"/>
                            <a:gd name="connsiteX42" fmla="*/ 829340 w 861460"/>
                            <a:gd name="connsiteY42" fmla="*/ 28932 h 295607"/>
                            <a:gd name="connsiteX43" fmla="*/ 839972 w 861460"/>
                            <a:gd name="connsiteY43" fmla="*/ 60830 h 295607"/>
                            <a:gd name="connsiteX44" fmla="*/ 861238 w 861460"/>
                            <a:gd name="connsiteY44" fmla="*/ 113992 h 2956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861460" h="295607">
                              <a:moveTo>
                                <a:pt x="0" y="135258"/>
                              </a:moveTo>
                              <a:cubicBezTo>
                                <a:pt x="7088" y="145890"/>
                                <a:pt x="8735" y="164649"/>
                                <a:pt x="21265" y="167155"/>
                              </a:cubicBezTo>
                              <a:cubicBezTo>
                                <a:pt x="75248" y="177951"/>
                                <a:pt x="37931" y="100195"/>
                                <a:pt x="63796" y="177788"/>
                              </a:cubicBezTo>
                              <a:cubicBezTo>
                                <a:pt x="90168" y="98667"/>
                                <a:pt x="53739" y="185068"/>
                                <a:pt x="95693" y="199053"/>
                              </a:cubicBezTo>
                              <a:cubicBezTo>
                                <a:pt x="109556" y="203674"/>
                                <a:pt x="100570" y="169954"/>
                                <a:pt x="106326" y="156523"/>
                              </a:cubicBezTo>
                              <a:cubicBezTo>
                                <a:pt x="111360" y="144777"/>
                                <a:pt x="120503" y="135258"/>
                                <a:pt x="127591" y="124625"/>
                              </a:cubicBezTo>
                              <a:cubicBezTo>
                                <a:pt x="131135" y="138802"/>
                                <a:pt x="124047" y="163611"/>
                                <a:pt x="138224" y="167155"/>
                              </a:cubicBezTo>
                              <a:cubicBezTo>
                                <a:pt x="152811" y="170802"/>
                                <a:pt x="156672" y="128534"/>
                                <a:pt x="170121" y="135258"/>
                              </a:cubicBezTo>
                              <a:cubicBezTo>
                                <a:pt x="186285" y="143340"/>
                                <a:pt x="177210" y="170699"/>
                                <a:pt x="180754" y="188420"/>
                              </a:cubicBezTo>
                              <a:cubicBezTo>
                                <a:pt x="184298" y="174243"/>
                                <a:pt x="187372" y="159941"/>
                                <a:pt x="191386" y="145890"/>
                              </a:cubicBezTo>
                              <a:cubicBezTo>
                                <a:pt x="194465" y="135113"/>
                                <a:pt x="200176" y="125047"/>
                                <a:pt x="202019" y="113992"/>
                              </a:cubicBezTo>
                              <a:cubicBezTo>
                                <a:pt x="207295" y="82335"/>
                                <a:pt x="209107" y="50197"/>
                                <a:pt x="212651" y="18299"/>
                              </a:cubicBezTo>
                              <a:cubicBezTo>
                                <a:pt x="231829" y="37477"/>
                                <a:pt x="255182" y="51320"/>
                                <a:pt x="255182" y="82095"/>
                              </a:cubicBezTo>
                              <a:cubicBezTo>
                                <a:pt x="255182" y="93303"/>
                                <a:pt x="248093" y="103360"/>
                                <a:pt x="244549" y="113992"/>
                              </a:cubicBezTo>
                              <a:cubicBezTo>
                                <a:pt x="237461" y="89183"/>
                                <a:pt x="226133" y="13921"/>
                                <a:pt x="223284" y="39565"/>
                              </a:cubicBezTo>
                              <a:cubicBezTo>
                                <a:pt x="189636" y="342411"/>
                                <a:pt x="228090" y="224253"/>
                                <a:pt x="255182" y="156523"/>
                              </a:cubicBezTo>
                              <a:cubicBezTo>
                                <a:pt x="262270" y="174244"/>
                                <a:pt x="268696" y="192244"/>
                                <a:pt x="276447" y="209685"/>
                              </a:cubicBezTo>
                              <a:cubicBezTo>
                                <a:pt x="282884" y="224169"/>
                                <a:pt x="282335" y="248372"/>
                                <a:pt x="297712" y="252216"/>
                              </a:cubicBezTo>
                              <a:cubicBezTo>
                                <a:pt x="310109" y="255315"/>
                                <a:pt x="313262" y="231748"/>
                                <a:pt x="318977" y="220318"/>
                              </a:cubicBezTo>
                              <a:cubicBezTo>
                                <a:pt x="327512" y="203247"/>
                                <a:pt x="333154" y="184876"/>
                                <a:pt x="340242" y="167155"/>
                              </a:cubicBezTo>
                              <a:cubicBezTo>
                                <a:pt x="433395" y="229256"/>
                                <a:pt x="319267" y="166429"/>
                                <a:pt x="382772" y="7667"/>
                              </a:cubicBezTo>
                              <a:cubicBezTo>
                                <a:pt x="398622" y="-31958"/>
                                <a:pt x="388937" y="92815"/>
                                <a:pt x="393405" y="135258"/>
                              </a:cubicBezTo>
                              <a:cubicBezTo>
                                <a:pt x="401988" y="216792"/>
                                <a:pt x="395545" y="192699"/>
                                <a:pt x="425303" y="252216"/>
                              </a:cubicBezTo>
                              <a:cubicBezTo>
                                <a:pt x="454316" y="368274"/>
                                <a:pt x="413390" y="223304"/>
                                <a:pt x="446568" y="145890"/>
                              </a:cubicBezTo>
                              <a:cubicBezTo>
                                <a:pt x="456732" y="122174"/>
                                <a:pt x="460419" y="195604"/>
                                <a:pt x="467833" y="220318"/>
                              </a:cubicBezTo>
                              <a:cubicBezTo>
                                <a:pt x="471053" y="231053"/>
                                <a:pt x="474921" y="241583"/>
                                <a:pt x="478465" y="252216"/>
                              </a:cubicBezTo>
                              <a:cubicBezTo>
                                <a:pt x="482009" y="223862"/>
                                <a:pt x="483986" y="195268"/>
                                <a:pt x="489098" y="167155"/>
                              </a:cubicBezTo>
                              <a:cubicBezTo>
                                <a:pt x="491103" y="156128"/>
                                <a:pt x="491806" y="127333"/>
                                <a:pt x="499731" y="135258"/>
                              </a:cubicBezTo>
                              <a:cubicBezTo>
                                <a:pt x="512510" y="148037"/>
                                <a:pt x="505980" y="170888"/>
                                <a:pt x="510363" y="188420"/>
                              </a:cubicBezTo>
                              <a:cubicBezTo>
                                <a:pt x="513081" y="199293"/>
                                <a:pt x="517452" y="209685"/>
                                <a:pt x="520996" y="220318"/>
                              </a:cubicBezTo>
                              <a:cubicBezTo>
                                <a:pt x="531628" y="213230"/>
                                <a:pt x="544910" y="209031"/>
                                <a:pt x="552893" y="199053"/>
                              </a:cubicBezTo>
                              <a:cubicBezTo>
                                <a:pt x="561613" y="188153"/>
                                <a:pt x="573628" y="116643"/>
                                <a:pt x="574158" y="113992"/>
                              </a:cubicBezTo>
                              <a:cubicBezTo>
                                <a:pt x="577702" y="138801"/>
                                <a:pt x="578197" y="164242"/>
                                <a:pt x="584791" y="188420"/>
                              </a:cubicBezTo>
                              <a:cubicBezTo>
                                <a:pt x="588961" y="203712"/>
                                <a:pt x="591019" y="235963"/>
                                <a:pt x="606056" y="230951"/>
                              </a:cubicBezTo>
                              <a:cubicBezTo>
                                <a:pt x="623201" y="225236"/>
                                <a:pt x="607723" y="193479"/>
                                <a:pt x="616689" y="177788"/>
                              </a:cubicBezTo>
                              <a:cubicBezTo>
                                <a:pt x="623029" y="166693"/>
                                <a:pt x="637954" y="163611"/>
                                <a:pt x="648586" y="156523"/>
                              </a:cubicBezTo>
                              <a:cubicBezTo>
                                <a:pt x="655674" y="138802"/>
                                <a:pt x="651136" y="99617"/>
                                <a:pt x="669851" y="103360"/>
                              </a:cubicBezTo>
                              <a:cubicBezTo>
                                <a:pt x="693164" y="108022"/>
                                <a:pt x="680484" y="177787"/>
                                <a:pt x="701749" y="167155"/>
                              </a:cubicBezTo>
                              <a:cubicBezTo>
                                <a:pt x="727306" y="154377"/>
                                <a:pt x="708838" y="110448"/>
                                <a:pt x="712382" y="82095"/>
                              </a:cubicBezTo>
                              <a:cubicBezTo>
                                <a:pt x="723014" y="89183"/>
                                <a:pt x="731629" y="101553"/>
                                <a:pt x="744279" y="103360"/>
                              </a:cubicBezTo>
                              <a:cubicBezTo>
                                <a:pt x="758745" y="105427"/>
                                <a:pt x="772197" y="92727"/>
                                <a:pt x="786810" y="92727"/>
                              </a:cubicBezTo>
                              <a:cubicBezTo>
                                <a:pt x="798018" y="92727"/>
                                <a:pt x="808075" y="99816"/>
                                <a:pt x="818707" y="103360"/>
                              </a:cubicBezTo>
                              <a:cubicBezTo>
                                <a:pt x="822251" y="78551"/>
                                <a:pt x="818132" y="51347"/>
                                <a:pt x="829340" y="28932"/>
                              </a:cubicBezTo>
                              <a:cubicBezTo>
                                <a:pt x="834352" y="18907"/>
                                <a:pt x="834960" y="50806"/>
                                <a:pt x="839972" y="60830"/>
                              </a:cubicBezTo>
                              <a:cubicBezTo>
                                <a:pt x="865170" y="111225"/>
                                <a:pt x="861238" y="72959"/>
                                <a:pt x="861238" y="11399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C61C9" id="Freeform: Shape 27" o:spid="_x0000_s1026" style="position:absolute;margin-left:0;margin-top:26.65pt;width:60.3pt;height:13.3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861460,295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" path="m,135258v7088,10632,8735,29391,21265,31897c75248,177951,37931,100195,63796,177788v26372,-79121,-10057,7280,31897,21265c109556,203674,100570,169954,106326,156523v5034,-11746,14177,-21265,21265,-31898c131135,138802,124047,163611,138224,167155v14587,3647,18448,-38621,31897,-31897c186285,143340,177210,170699,180754,188420v3544,-14177,6618,-28479,10632,-42530c194465,135113,200176,125047,202019,113992v5276,-31657,7088,-63795,10632,-95693c231829,37477,255182,51320,255182,82095v,11208,-7089,21265,-10633,31897c237461,89183,226133,13921,223284,39565v-33648,302846,4806,184688,31898,116958c262270,174244,268696,192244,276447,209685v6437,14484,5888,38687,21265,42531c310109,255315,313262,231748,318977,220318v8535,-17071,14177,-35442,21265,-53163c433395,229256,319267,166429,382772,7667v15850,-39625,6165,85148,10633,127591c401988,216792,395545,192699,425303,252216v29013,116058,-11913,-28912,21265,-106326c456732,122174,460419,195604,467833,220318v3220,10735,7088,21265,10632,31898c482009,223862,483986,195268,489098,167155v2005,-11027,2708,-39822,10633,-31897c512510,148037,505980,170888,510363,188420v2718,10873,7089,21265,10633,31898c531628,213230,544910,209031,552893,199053v8720,-10900,20735,-82410,21265,-85061c577702,138801,578197,164242,584791,188420v4170,15292,6228,47543,21265,42531c623201,225236,607723,193479,616689,177788v6340,-11095,21265,-14177,31897,-21265c655674,138802,651136,99617,669851,103360v23313,4662,10633,74427,31898,63795c727306,154377,708838,110448,712382,82095v10632,7088,19247,19458,31897,21265c758745,105427,772197,92727,786810,92727v11208,,21265,7089,31897,10633c822251,78551,818132,51347,829340,28932v5012,-10025,5620,21874,10632,31898c865170,111225,861238,72959,861238,113992e" filled="f" strokecolor="#1f4d78 [1604]" strokeweight="1pt">
                <v:stroke joinstyle="miter"/>
                <v:path arrowok="t" o:connecttype="custom" o:connectlocs="0,77658;18897,95972;56693,102077;85039,114286;94488,89867;113385,71553;122834,95972;151180,77658;160629,108181;170077,83762;179526,65448;188974,10506;226770,47135;217321,65448;198424,22716;226770,89867;245667,120390;264565,144809;283462,126495;302359,95972;340154,4402;349603,77658;377950,144809;396847,83762;415744,126495;425193,144809;434642,95972;444091,77658;453539,108181;462988,126495;491334,114286;510231,65448;519680,108181;538578,132600;548027,102077;576372,89867;595270,59344;623616,95972;633065,47135;661411,59344;699207,53239;727552,59344;737001,16611;746449,34925;765348,65448" o:connectangles="0,0,0,0,0,0,0,0,0,0,0,0,0,0,0,0,0,0,0,0,0,0,0,0,0,0,0,0,0,0,0,0,0,0,0,0,0,0,0,0,0,0,0,0,0"/>
                <w10:wrap anchorx="margin"/>
              </v:shape>
            </w:pict>
          </mc:Fallback>
        </mc:AlternateContent>
      </w:r>
      <w:r w:rsidRPr="001C30E8">
        <w:rPr>
          <w:rFonts w:cs="Arial"/>
          <w:noProof/>
        </w:rPr>
        <mc:AlternateContent>
          <mc:Choice Requires="wps">
            <w:drawing>
              <wp:anchor distT="0" distB="0" distL="114300" distR="114300" simplePos="0" relativeHeight="251698176" behindDoc="0" locked="0" layoutInCell="1" allowOverlap="1" wp14:anchorId="5326E467" wp14:editId="50E27025">
                <wp:simplePos x="0" y="0"/>
                <wp:positionH relativeFrom="margin">
                  <wp:posOffset>2488223</wp:posOffset>
                </wp:positionH>
                <wp:positionV relativeFrom="paragraph">
                  <wp:posOffset>277104</wp:posOffset>
                </wp:positionV>
                <wp:extent cx="914400" cy="276063"/>
                <wp:effectExtent l="0" t="0" r="19050" b="10160"/>
                <wp:wrapNone/>
                <wp:docPr id="297" name="Rectangle 297"/>
                <wp:cNvGraphicFramePr/>
                <a:graphic xmlns:a="http://schemas.openxmlformats.org/drawingml/2006/main">
                  <a:graphicData uri="http://schemas.microsoft.com/office/word/2010/wordprocessingShape">
                    <wps:wsp>
                      <wps:cNvSpPr/>
                      <wps:spPr>
                        <a:xfrm>
                          <a:off x="0" y="0"/>
                          <a:ext cx="914400" cy="276063"/>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71FE2" id="Rectangle 297" o:spid="_x0000_s1026" style="position:absolute;margin-left:195.9pt;margin-top:21.8pt;width:1in;height:21.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" filled="f" strokecolor="#5b9bd5 [3204]" strokeweight="1pt">
                <w10:wrap anchorx="margin"/>
              </v:rect>
            </w:pict>
          </mc:Fallback>
        </mc:AlternateContent>
      </w:r>
    </w:p>
    <w:p w14:paraId="3DD57DBE" w14:textId="3AD02A7B" w:rsidR="001C30E8" w:rsidRDefault="001C30E8" w:rsidP="002D313A">
      <w:pPr>
        <w:rPr>
          <w:vertAlign w:val="subscript"/>
        </w:rPr>
      </w:pPr>
      <w:r>
        <w:rPr>
          <w:vertAlign w:val="subscript"/>
        </w:rPr>
        <w:tab/>
      </w:r>
      <w:r>
        <w:rPr>
          <w:vertAlign w:val="subscript"/>
        </w:rPr>
        <w:tab/>
      </w:r>
      <w:r>
        <w:rPr>
          <w:vertAlign w:val="subscript"/>
        </w:rPr>
        <w:tab/>
      </w:r>
      <w:r>
        <w:rPr>
          <w:vertAlign w:val="subscript"/>
        </w:rPr>
        <w:tab/>
      </w:r>
      <w:r>
        <w:rPr>
          <w:vertAlign w:val="subscript"/>
        </w:rPr>
        <w:tab/>
      </w:r>
      <w:r>
        <w:rPr>
          <w:vertAlign w:val="subscript"/>
        </w:rPr>
        <w:tab/>
      </w:r>
    </w:p>
    <w:p w14:paraId="070E6CEE" w14:textId="779E7A6A" w:rsidR="001C30E8" w:rsidRDefault="002D167C" w:rsidP="002D313A">
      <w:pPr>
        <w:rPr>
          <w:vertAlign w:val="subscript"/>
        </w:rPr>
      </w:pPr>
      <w:r>
        <w:rPr>
          <w:vertAlign w:val="subscript"/>
        </w:rPr>
        <w:tab/>
      </w:r>
      <w:r>
        <w:rPr>
          <w:vertAlign w:val="subscript"/>
        </w:rPr>
        <w:tab/>
      </w:r>
      <w:r>
        <w:rPr>
          <w:vertAlign w:val="subscript"/>
        </w:rPr>
        <w:tab/>
      </w:r>
      <w:r>
        <w:rPr>
          <w:vertAlign w:val="subscript"/>
        </w:rPr>
        <w:tab/>
      </w:r>
      <w:r>
        <w:rPr>
          <w:vertAlign w:val="subscript"/>
        </w:rPr>
        <w:tab/>
        <w:t>Final Predictive model</w:t>
      </w:r>
    </w:p>
    <w:p w14:paraId="556F7C34" w14:textId="1FFE35D7" w:rsidR="001C30E8" w:rsidRDefault="001C30E8" w:rsidP="001C30E8">
      <w:pPr>
        <w:pStyle w:val="Heading3"/>
        <w:numPr>
          <w:ilvl w:val="0"/>
          <w:numId w:val="0"/>
        </w:numPr>
        <w:shd w:val="clear" w:color="auto" w:fill="FFFFFF"/>
        <w:spacing w:before="0" w:line="290" w:lineRule="atLeast"/>
        <w:rPr>
          <w:rFonts w:cs="Arial"/>
          <w:color w:val="000000" w:themeColor="text1"/>
          <w:sz w:val="22"/>
          <w:szCs w:val="22"/>
          <w:u w:val="single"/>
        </w:rPr>
      </w:pPr>
    </w:p>
    <w:p w14:paraId="76644468" w14:textId="77777777" w:rsidR="006B7214" w:rsidRPr="006B7214" w:rsidRDefault="006B7214" w:rsidP="006B7214"/>
    <w:p w14:paraId="6C39A364" w14:textId="77777777" w:rsidR="001C30E8" w:rsidRDefault="001C30E8" w:rsidP="001C30E8">
      <w:pPr>
        <w:pStyle w:val="Heading3"/>
        <w:numPr>
          <w:ilvl w:val="0"/>
          <w:numId w:val="0"/>
        </w:numPr>
        <w:shd w:val="clear" w:color="auto" w:fill="FFFFFF"/>
        <w:spacing w:before="0" w:line="290" w:lineRule="atLeast"/>
        <w:rPr>
          <w:rFonts w:cs="Arial"/>
          <w:color w:val="000000" w:themeColor="text1"/>
          <w:sz w:val="22"/>
          <w:szCs w:val="22"/>
          <w:u w:val="single"/>
        </w:rPr>
      </w:pPr>
    </w:p>
    <w:p w14:paraId="4CC6ABC9" w14:textId="77777777" w:rsidR="001C30E8" w:rsidRDefault="001C30E8" w:rsidP="001C30E8">
      <w:pPr>
        <w:pStyle w:val="Heading3"/>
        <w:numPr>
          <w:ilvl w:val="0"/>
          <w:numId w:val="0"/>
        </w:numPr>
        <w:shd w:val="clear" w:color="auto" w:fill="FFFFFF"/>
        <w:spacing w:before="0" w:line="290" w:lineRule="atLeast"/>
        <w:rPr>
          <w:rFonts w:cs="Arial"/>
          <w:color w:val="000000" w:themeColor="text1"/>
          <w:sz w:val="22"/>
          <w:szCs w:val="22"/>
          <w:u w:val="single"/>
        </w:rPr>
      </w:pPr>
    </w:p>
    <w:p w14:paraId="79610718" w14:textId="29841FDA" w:rsidR="002D313A" w:rsidRPr="002D733B" w:rsidRDefault="002D313A" w:rsidP="001C30E8">
      <w:pPr>
        <w:pStyle w:val="Heading3"/>
        <w:numPr>
          <w:ilvl w:val="0"/>
          <w:numId w:val="0"/>
        </w:numPr>
        <w:shd w:val="clear" w:color="auto" w:fill="FFFFFF"/>
        <w:spacing w:before="0" w:line="290" w:lineRule="atLeast"/>
        <w:rPr>
          <w:rFonts w:cs="Arial"/>
          <w:color w:val="000000" w:themeColor="text1"/>
          <w:sz w:val="22"/>
          <w:szCs w:val="22"/>
          <w:u w:val="single"/>
        </w:rPr>
      </w:pPr>
      <w:r w:rsidRPr="002D733B">
        <w:rPr>
          <w:rFonts w:cs="Arial"/>
          <w:color w:val="000000" w:themeColor="text1"/>
          <w:sz w:val="22"/>
          <w:szCs w:val="22"/>
          <w:u w:val="single"/>
        </w:rPr>
        <w:t>Working and Operation of IoT Systems</w:t>
      </w:r>
    </w:p>
    <w:p w14:paraId="1A5A1AEF" w14:textId="5FE65DF7" w:rsidR="002D313A" w:rsidRPr="002D733B" w:rsidRDefault="002D313A" w:rsidP="002D313A">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An IoT ecosystem integrates an array of smart devices that use embedded systems technology, such as: -</w:t>
      </w:r>
    </w:p>
    <w:p w14:paraId="0DC7F601" w14:textId="77777777" w:rsidR="002D313A" w:rsidRPr="002D733B" w:rsidRDefault="002D313A" w:rsidP="002D313A">
      <w:pPr>
        <w:pStyle w:val="NormalWeb"/>
        <w:numPr>
          <w:ilvl w:val="0"/>
          <w:numId w:val="19"/>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 xml:space="preserve">In-built processors for example Intel, </w:t>
      </w:r>
    </w:p>
    <w:p w14:paraId="4B353A29" w14:textId="77777777" w:rsidR="002D313A" w:rsidRPr="002D733B" w:rsidRDefault="002D313A" w:rsidP="002D313A">
      <w:pPr>
        <w:pStyle w:val="NormalWeb"/>
        <w:numPr>
          <w:ilvl w:val="0"/>
          <w:numId w:val="19"/>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An array of sensors that collect and send the data from their point of attachments.</w:t>
      </w:r>
    </w:p>
    <w:p w14:paraId="540520C4" w14:textId="77777777" w:rsidR="002D313A" w:rsidRPr="002D733B" w:rsidRDefault="002D313A" w:rsidP="002D313A">
      <w:pPr>
        <w:pStyle w:val="NormalWeb"/>
        <w:numPr>
          <w:ilvl w:val="0"/>
          <w:numId w:val="19"/>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Communication hardware, that disseminates the collected data.</w:t>
      </w:r>
    </w:p>
    <w:p w14:paraId="63C6F24B" w14:textId="77777777" w:rsidR="002D313A" w:rsidRPr="002D733B" w:rsidRDefault="002D313A" w:rsidP="002D313A">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Upon establish a secure connection with the IoT gateway device, the sensors will be able to share the sensor data they collect where data is either sent to the cloud server- common on IoT systems that run on Raspberry Pi (using POST, GET mechanisms) for analysis or the sensor data can just be locally are analysed. Our IoT devices, system and functionality are automated with little to no human intervention. However exceptionally, I do interact with the system -- for which case, I set up the whole system, code it and give it instructions to collect, package and disseminate the data.</w:t>
      </w:r>
    </w:p>
    <w:p w14:paraId="624A0115" w14:textId="77777777" w:rsidR="002D313A" w:rsidRPr="002D733B"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 xml:space="preserve">Even though an IoT system can also incorporate Artificial Intelligence (AI), Deep Learning and Machine Learning to boost her data collection and communication processes and further make it more flexible and dynamic, I won’t get into this in this project. Detailed information about that might be however availed in later versions of this project. </w:t>
      </w:r>
    </w:p>
    <w:p w14:paraId="62EF0BA8" w14:textId="4E068207" w:rsidR="002D313A" w:rsidRPr="00A908AE" w:rsidRDefault="002D313A" w:rsidP="002D313A">
      <w:pPr>
        <w:shd w:val="clear" w:color="auto" w:fill="FFFFFF"/>
        <w:rPr>
          <w:rFonts w:cs="Arial"/>
          <w:i/>
          <w:iCs/>
          <w:color w:val="00B0F0"/>
        </w:rPr>
      </w:pPr>
      <w:r w:rsidRPr="00A908AE">
        <w:rPr>
          <w:rFonts w:cs="Arial"/>
          <w:i/>
          <w:iCs/>
          <w:noProof/>
          <w:color w:val="00B0F0"/>
        </w:rPr>
        <w:lastRenderedPageBreak/>
        <w:drawing>
          <wp:anchor distT="0" distB="0" distL="114300" distR="114300" simplePos="0" relativeHeight="251692032" behindDoc="0" locked="0" layoutInCell="1" allowOverlap="1" wp14:anchorId="0CF4F429" wp14:editId="497D39D8">
            <wp:simplePos x="0" y="0"/>
            <wp:positionH relativeFrom="margin">
              <wp:posOffset>887730</wp:posOffset>
            </wp:positionH>
            <wp:positionV relativeFrom="paragraph">
              <wp:posOffset>78740</wp:posOffset>
            </wp:positionV>
            <wp:extent cx="4932045" cy="3577590"/>
            <wp:effectExtent l="0" t="0" r="1905" b="3810"/>
            <wp:wrapThrough wrapText="bothSides">
              <wp:wrapPolygon edited="0">
                <wp:start x="0" y="0"/>
                <wp:lineTo x="0" y="21508"/>
                <wp:lineTo x="21525" y="21508"/>
                <wp:lineTo x="21525" y="0"/>
                <wp:lineTo x="0" y="0"/>
              </wp:wrapPolygon>
            </wp:wrapThrough>
            <wp:docPr id="294" name="Picture 294" descr="Io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oT system"/>
                    <pic:cNvPicPr>
                      <a:picLocks noChangeAspect="1" noChangeArrowheads="1"/>
                    </pic:cNvPicPr>
                  </pic:nvPicPr>
                  <pic:blipFill rotWithShape="1">
                    <a:blip r:embed="rId26">
                      <a:extLst>
                        <a:ext uri="{28A0092B-C50C-407E-A947-70E740481C1C}">
                          <a14:useLocalDpi xmlns:a14="http://schemas.microsoft.com/office/drawing/2010/main" val="0"/>
                        </a:ext>
                      </a:extLst>
                    </a:blip>
                    <a:srcRect l="709" t="10312" r="-256" b="5753"/>
                    <a:stretch/>
                  </pic:blipFill>
                  <pic:spPr bwMode="auto">
                    <a:xfrm>
                      <a:off x="0" y="0"/>
                      <a:ext cx="4932045" cy="3577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9F1E73" w14:textId="77777777" w:rsidR="002D313A" w:rsidRPr="00A908AE" w:rsidRDefault="002D313A" w:rsidP="002D313A">
      <w:pPr>
        <w:shd w:val="clear" w:color="auto" w:fill="FFFFFF"/>
        <w:rPr>
          <w:rFonts w:cs="Arial"/>
          <w:i/>
          <w:iCs/>
          <w:color w:val="00B0F0"/>
        </w:rPr>
      </w:pPr>
    </w:p>
    <w:p w14:paraId="7E5FE343" w14:textId="77777777" w:rsidR="002D313A" w:rsidRPr="00A908AE" w:rsidRDefault="002D313A" w:rsidP="002D313A">
      <w:pPr>
        <w:shd w:val="clear" w:color="auto" w:fill="FFFFFF"/>
        <w:rPr>
          <w:rFonts w:cs="Arial"/>
          <w:i/>
          <w:iCs/>
          <w:color w:val="00B0F0"/>
        </w:rPr>
      </w:pPr>
    </w:p>
    <w:p w14:paraId="3F9E781A" w14:textId="77777777" w:rsidR="002D313A" w:rsidRPr="00A908AE" w:rsidRDefault="002D313A" w:rsidP="002D313A">
      <w:pPr>
        <w:shd w:val="clear" w:color="auto" w:fill="FFFFFF"/>
        <w:rPr>
          <w:rFonts w:cs="Arial"/>
          <w:i/>
          <w:iCs/>
          <w:color w:val="00B0F0"/>
        </w:rPr>
      </w:pPr>
    </w:p>
    <w:p w14:paraId="3D72538A" w14:textId="77777777" w:rsidR="002D313A" w:rsidRPr="00A908AE" w:rsidRDefault="002D313A" w:rsidP="002D313A">
      <w:pPr>
        <w:shd w:val="clear" w:color="auto" w:fill="FFFFFF"/>
        <w:rPr>
          <w:rFonts w:cs="Arial"/>
          <w:i/>
          <w:iCs/>
          <w:color w:val="00B0F0"/>
        </w:rPr>
      </w:pPr>
    </w:p>
    <w:p w14:paraId="65FBA3A8" w14:textId="77777777" w:rsidR="002D313A" w:rsidRPr="00A908AE" w:rsidRDefault="002D313A" w:rsidP="002D313A">
      <w:pPr>
        <w:shd w:val="clear" w:color="auto" w:fill="FFFFFF"/>
        <w:rPr>
          <w:rFonts w:cs="Arial"/>
          <w:i/>
          <w:iCs/>
          <w:color w:val="00B0F0"/>
        </w:rPr>
      </w:pPr>
    </w:p>
    <w:p w14:paraId="01C24BA9" w14:textId="77777777" w:rsidR="002D313A" w:rsidRPr="00A908AE" w:rsidRDefault="002D313A" w:rsidP="002D313A">
      <w:pPr>
        <w:shd w:val="clear" w:color="auto" w:fill="FFFFFF"/>
        <w:rPr>
          <w:rFonts w:cs="Arial"/>
          <w:i/>
          <w:iCs/>
          <w:color w:val="00B0F0"/>
        </w:rPr>
      </w:pPr>
      <w:r w:rsidRPr="00A908AE">
        <w:rPr>
          <w:rFonts w:cs="Arial"/>
          <w:i/>
          <w:iCs/>
          <w:color w:val="00B0F0"/>
        </w:rPr>
        <w:t xml:space="preserve"> </w:t>
      </w:r>
    </w:p>
    <w:p w14:paraId="15DD4DE4" w14:textId="77777777" w:rsidR="002D313A" w:rsidRPr="00A908AE" w:rsidRDefault="002D313A" w:rsidP="002D313A">
      <w:pPr>
        <w:shd w:val="clear" w:color="auto" w:fill="FFFFFF"/>
        <w:rPr>
          <w:rFonts w:cs="Arial"/>
          <w:i/>
          <w:iCs/>
          <w:color w:val="00B0F0"/>
        </w:rPr>
      </w:pPr>
    </w:p>
    <w:p w14:paraId="6601DFD9" w14:textId="77777777" w:rsidR="002D313A" w:rsidRPr="00A908AE" w:rsidRDefault="002D313A" w:rsidP="002D313A">
      <w:pPr>
        <w:shd w:val="clear" w:color="auto" w:fill="FFFFFF"/>
        <w:rPr>
          <w:rFonts w:cs="Arial"/>
          <w:i/>
          <w:iCs/>
          <w:color w:val="00B0F0"/>
        </w:rPr>
      </w:pPr>
    </w:p>
    <w:p w14:paraId="70F56544" w14:textId="77777777" w:rsidR="002D313A" w:rsidRPr="00A908AE" w:rsidRDefault="002D313A" w:rsidP="002D313A">
      <w:pPr>
        <w:shd w:val="clear" w:color="auto" w:fill="FFFFFF"/>
        <w:rPr>
          <w:rFonts w:cs="Arial"/>
          <w:i/>
          <w:iCs/>
          <w:color w:val="00B0F0"/>
        </w:rPr>
      </w:pPr>
    </w:p>
    <w:p w14:paraId="113ACEF4" w14:textId="77777777" w:rsidR="002D313A" w:rsidRPr="00A908AE" w:rsidRDefault="002D313A" w:rsidP="002D313A">
      <w:pPr>
        <w:shd w:val="clear" w:color="auto" w:fill="FFFFFF"/>
        <w:rPr>
          <w:rFonts w:cs="Arial"/>
          <w:i/>
          <w:iCs/>
          <w:color w:val="00B0F0"/>
        </w:rPr>
      </w:pPr>
    </w:p>
    <w:p w14:paraId="182213D3" w14:textId="77777777" w:rsidR="002D313A" w:rsidRPr="00A908AE" w:rsidRDefault="002D313A" w:rsidP="002D313A">
      <w:pPr>
        <w:shd w:val="clear" w:color="auto" w:fill="FFFFFF"/>
        <w:rPr>
          <w:rFonts w:cs="Arial"/>
          <w:i/>
          <w:iCs/>
          <w:color w:val="00B0F0"/>
        </w:rPr>
      </w:pPr>
    </w:p>
    <w:p w14:paraId="592A759D" w14:textId="3DED6682" w:rsidR="002D313A" w:rsidRPr="00A35C99" w:rsidRDefault="002D313A" w:rsidP="002D313A">
      <w:pPr>
        <w:shd w:val="clear" w:color="auto" w:fill="FFFFFF"/>
        <w:rPr>
          <w:rFonts w:cs="Arial"/>
          <w:i/>
          <w:iCs/>
          <w:color w:val="000000" w:themeColor="text1"/>
        </w:rPr>
      </w:pPr>
      <w:r w:rsidRPr="00A35C99">
        <w:rPr>
          <w:rFonts w:cs="Arial"/>
          <w:i/>
          <w:iCs/>
          <w:color w:val="000000" w:themeColor="text1"/>
        </w:rPr>
        <w:t>Fig</w:t>
      </w:r>
      <w:r w:rsidR="00A35C99" w:rsidRPr="00A35C99">
        <w:rPr>
          <w:rFonts w:cs="Arial"/>
          <w:i/>
          <w:iCs/>
          <w:color w:val="000000" w:themeColor="text1"/>
        </w:rPr>
        <w:t xml:space="preserve"> 9</w:t>
      </w:r>
      <w:r w:rsidRPr="00A35C99">
        <w:rPr>
          <w:rFonts w:cs="Arial"/>
          <w:i/>
          <w:iCs/>
          <w:color w:val="000000" w:themeColor="text1"/>
        </w:rPr>
        <w:t>: How an IoT system works with the Gateway from collecting data to response.</w:t>
      </w:r>
    </w:p>
    <w:p w14:paraId="4CEEDD3A" w14:textId="77777777" w:rsidR="002D313A" w:rsidRPr="00A908AE" w:rsidRDefault="002D313A" w:rsidP="002D313A">
      <w:pPr>
        <w:shd w:val="clear" w:color="auto" w:fill="FFFFFF"/>
        <w:rPr>
          <w:rFonts w:cs="Arial"/>
          <w:i/>
          <w:iCs/>
          <w:color w:val="00B0F0"/>
        </w:rPr>
      </w:pPr>
    </w:p>
    <w:p w14:paraId="02A9E812" w14:textId="77777777" w:rsidR="002D313A" w:rsidRPr="00835A61" w:rsidRDefault="002D313A" w:rsidP="002D313A">
      <w:pPr>
        <w:pStyle w:val="Heading3"/>
        <w:shd w:val="clear" w:color="auto" w:fill="FFFFFF"/>
        <w:spacing w:before="0" w:line="290" w:lineRule="atLeast"/>
        <w:rPr>
          <w:rFonts w:cs="Arial"/>
          <w:color w:val="000000" w:themeColor="text1"/>
          <w:sz w:val="22"/>
          <w:szCs w:val="22"/>
          <w:u w:val="single"/>
        </w:rPr>
      </w:pPr>
      <w:r w:rsidRPr="00835A61">
        <w:rPr>
          <w:rFonts w:cs="Arial"/>
          <w:color w:val="000000" w:themeColor="text1"/>
          <w:sz w:val="22"/>
          <w:szCs w:val="22"/>
          <w:u w:val="single"/>
        </w:rPr>
        <w:t>Importance of IoT concept in this Scope</w:t>
      </w:r>
    </w:p>
    <w:p w14:paraId="4B38A087" w14:textId="77777777" w:rsidR="002D313A" w:rsidRPr="00835A61" w:rsidRDefault="002D313A" w:rsidP="002D313A">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Beyond providing ground truth data especially for validation of the remotely Sensed data, the internet of things</w:t>
      </w:r>
    </w:p>
    <w:p w14:paraId="56733868" w14:textId="77777777" w:rsidR="002D313A" w:rsidRPr="00835A61" w:rsidRDefault="002D313A" w:rsidP="002D313A">
      <w:pPr>
        <w:pStyle w:val="NormalWeb"/>
        <w:numPr>
          <w:ilvl w:val="0"/>
          <w:numId w:val="20"/>
        </w:numPr>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Helps the geoscientific world to work and generally live smarter at large.</w:t>
      </w:r>
    </w:p>
    <w:p w14:paraId="1D47C4B3" w14:textId="77777777" w:rsidR="002D313A" w:rsidRPr="00835A61" w:rsidRDefault="002D313A" w:rsidP="002D313A">
      <w:pPr>
        <w:pStyle w:val="NormalWeb"/>
        <w:numPr>
          <w:ilvl w:val="0"/>
          <w:numId w:val="20"/>
        </w:numPr>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On the same note, the IoT system provides the GIS and Remote sensing researcher with complete control over the entire monitoring and to some extent, even prediction.</w:t>
      </w:r>
    </w:p>
    <w:p w14:paraId="6551D57A" w14:textId="77777777" w:rsidR="002D313A" w:rsidRPr="00835A61" w:rsidRDefault="002D313A" w:rsidP="002D313A">
      <w:pPr>
        <w:pStyle w:val="NormalWeb"/>
        <w:numPr>
          <w:ilvl w:val="0"/>
          <w:numId w:val="20"/>
        </w:numPr>
        <w:shd w:val="clear" w:color="auto" w:fill="FFFFFF"/>
        <w:spacing w:before="360"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 xml:space="preserve">In addition to automating the whole process, IoT essentially comes in by providing a near real-time monitoring of how the entire system operates. By </w:t>
      </w:r>
      <w:r w:rsidRPr="00835A61">
        <w:rPr>
          <w:rFonts w:ascii="Verdana" w:hAnsi="Verdana" w:cs="Arial"/>
          <w:color w:val="000000" w:themeColor="text1"/>
          <w:sz w:val="22"/>
          <w:szCs w:val="22"/>
        </w:rPr>
        <w:lastRenderedPageBreak/>
        <w:t>sending the near real time GPS position of the entire system and housekeeping data, this saves us a lot from unknown state of affairs.</w:t>
      </w:r>
    </w:p>
    <w:p w14:paraId="0F7789FB" w14:textId="77777777" w:rsidR="002D313A" w:rsidRPr="00835A61" w:rsidRDefault="002D313A" w:rsidP="002D313A">
      <w:pPr>
        <w:pStyle w:val="NormalWeb"/>
        <w:numPr>
          <w:ilvl w:val="0"/>
          <w:numId w:val="20"/>
        </w:numPr>
        <w:shd w:val="clear" w:color="auto" w:fill="FFFFFF"/>
        <w:spacing w:before="360" w:beforeAutospacing="0" w:after="0" w:afterAutospacing="0"/>
        <w:rPr>
          <w:rFonts w:ascii="Verdana" w:hAnsi="Verdana"/>
          <w:b/>
          <w:bCs/>
          <w:color w:val="000000" w:themeColor="text1"/>
          <w:sz w:val="22"/>
          <w:szCs w:val="22"/>
        </w:rPr>
      </w:pPr>
      <w:r w:rsidRPr="00835A61">
        <w:rPr>
          <w:rFonts w:ascii="Verdana" w:hAnsi="Verdana" w:cs="Arial"/>
          <w:color w:val="000000" w:themeColor="text1"/>
          <w:sz w:val="22"/>
          <w:szCs w:val="22"/>
        </w:rPr>
        <w:t>Consumption of IoT inherently reduces the manual processes involved, thereby cutting down labour costs to be incurred. The amount, in form of money, time and labour that would otherwise be set aside for physical field collection of that Ground Truthing and validation data is saved on.</w:t>
      </w:r>
    </w:p>
    <w:p w14:paraId="77F521CB" w14:textId="5EE75D4B" w:rsidR="002D313A" w:rsidRPr="00835A61" w:rsidRDefault="002D313A" w:rsidP="002D313A">
      <w:pPr>
        <w:pStyle w:val="NormalWeb"/>
        <w:shd w:val="clear" w:color="auto" w:fill="FFFFFF"/>
        <w:spacing w:before="360" w:beforeAutospacing="0" w:after="0" w:afterAutospacing="0"/>
        <w:rPr>
          <w:rFonts w:ascii="Verdana" w:hAnsi="Verdana"/>
          <w:b/>
          <w:bCs/>
          <w:color w:val="000000" w:themeColor="text1"/>
          <w:sz w:val="22"/>
          <w:szCs w:val="22"/>
        </w:rPr>
      </w:pPr>
      <w:r w:rsidRPr="00835A61">
        <w:rPr>
          <w:rFonts w:ascii="Verdana" w:hAnsi="Verdana" w:cs="Arial"/>
          <w:color w:val="000000" w:themeColor="text1"/>
          <w:sz w:val="22"/>
          <w:szCs w:val="22"/>
        </w:rPr>
        <w:t>All said and done, IoT stands out as a few of the chief principal technologies of everyday GIS and Remote sensing research life. It’s potential and it will continue to pick up steam as more businesses realize the potential of connected devices to keep them competitive</w:t>
      </w:r>
    </w:p>
    <w:p w14:paraId="121E711E" w14:textId="77777777" w:rsidR="002D313A" w:rsidRPr="00835A61" w:rsidRDefault="002D313A" w:rsidP="002D313A">
      <w:pPr>
        <w:shd w:val="clear" w:color="auto" w:fill="FFFFFF"/>
        <w:spacing w:after="0" w:line="240" w:lineRule="auto"/>
        <w:rPr>
          <w:rFonts w:eastAsia="Times New Roman" w:cs="Times New Roman"/>
          <w:b/>
          <w:bCs/>
          <w:color w:val="000000" w:themeColor="text1"/>
          <w:lang w:val="en-GB"/>
        </w:rPr>
      </w:pPr>
    </w:p>
    <w:p w14:paraId="34E655DB" w14:textId="77777777" w:rsidR="002D313A" w:rsidRPr="00835A61" w:rsidRDefault="002D313A" w:rsidP="002D313A">
      <w:pPr>
        <w:shd w:val="clear" w:color="auto" w:fill="FFFFFF"/>
        <w:spacing w:after="0" w:line="240" w:lineRule="auto"/>
        <w:rPr>
          <w:rFonts w:eastAsia="Times New Roman" w:cs="Times New Roman"/>
          <w:b/>
          <w:bCs/>
          <w:color w:val="000000" w:themeColor="text1"/>
          <w:lang w:val="en-GB"/>
        </w:rPr>
      </w:pPr>
    </w:p>
    <w:p w14:paraId="7C804BF9" w14:textId="77777777" w:rsidR="00375D7C" w:rsidRDefault="00375D7C" w:rsidP="002D313A">
      <w:pPr>
        <w:shd w:val="clear" w:color="auto" w:fill="FFFFFF"/>
        <w:spacing w:after="0" w:line="240" w:lineRule="auto"/>
        <w:rPr>
          <w:rFonts w:eastAsia="Times New Roman" w:cs="Times New Roman"/>
          <w:b/>
          <w:bCs/>
          <w:color w:val="000000" w:themeColor="text1"/>
          <w:lang w:val="en-GB"/>
        </w:rPr>
      </w:pPr>
    </w:p>
    <w:p w14:paraId="4B6AE578" w14:textId="77777777" w:rsidR="002D313A" w:rsidRDefault="002D313A" w:rsidP="002D313A">
      <w:pPr>
        <w:shd w:val="clear" w:color="auto" w:fill="FFFFFF"/>
        <w:spacing w:after="0" w:line="240" w:lineRule="auto"/>
        <w:rPr>
          <w:rFonts w:eastAsia="Times New Roman" w:cs="Times New Roman"/>
          <w:b/>
          <w:bCs/>
          <w:color w:val="000000" w:themeColor="text1"/>
          <w:lang w:val="en-GB"/>
        </w:rPr>
      </w:pPr>
    </w:p>
    <w:p w14:paraId="59BD754E" w14:textId="17FC76EB" w:rsidR="002D313A" w:rsidRPr="00835A61" w:rsidRDefault="002D313A" w:rsidP="002D313A">
      <w:pPr>
        <w:shd w:val="clear" w:color="auto" w:fill="FFFFFF"/>
        <w:spacing w:after="0" w:line="240" w:lineRule="auto"/>
        <w:rPr>
          <w:rFonts w:eastAsia="Times New Roman" w:cs="Times New Roman"/>
          <w:b/>
          <w:bCs/>
          <w:color w:val="000000" w:themeColor="text1"/>
          <w:lang w:val="en-GB"/>
        </w:rPr>
      </w:pPr>
      <w:r w:rsidRPr="00835A61">
        <w:rPr>
          <w:rFonts w:eastAsia="Times New Roman" w:cs="Times New Roman"/>
          <w:b/>
          <w:bCs/>
          <w:color w:val="000000" w:themeColor="text1"/>
          <w:lang w:val="en-GB"/>
        </w:rPr>
        <w:t>Methods</w:t>
      </w:r>
    </w:p>
    <w:p w14:paraId="544A0EC5" w14:textId="77777777" w:rsidR="002D313A" w:rsidRPr="00835A61" w:rsidRDefault="002D313A" w:rsidP="002D313A">
      <w:pPr>
        <w:shd w:val="clear" w:color="auto" w:fill="FFFFFF"/>
        <w:spacing w:after="0" w:line="240" w:lineRule="auto"/>
        <w:rPr>
          <w:rFonts w:eastAsia="Times New Roman" w:cs="Times New Roman"/>
          <w:b/>
          <w:bCs/>
          <w:color w:val="000000" w:themeColor="text1"/>
          <w:lang w:val="en-GB"/>
        </w:rPr>
      </w:pPr>
    </w:p>
    <w:p w14:paraId="382588D0"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r w:rsidRPr="00835A61">
        <w:rPr>
          <w:rFonts w:eastAsia="Times New Roman" w:cs="Times New Roman"/>
          <w:color w:val="000000" w:themeColor="text1"/>
          <w:lang w:val="en-GB"/>
        </w:rPr>
        <w:t>In order to successfully achieve the previously highlighted objectives, there’s that comprehensive need to employ Spatiotemporal Remote sensing data proposedly from Landsat 8 OLI (relatively fine but rare) and MODIS_Aqua (course but frequent), automated Internet of Things (IoT) sensors and Machine Learning concepts for short-term probabilistic forecasting.</w:t>
      </w:r>
    </w:p>
    <w:p w14:paraId="12FE66F6"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p>
    <w:p w14:paraId="44C0A536"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r w:rsidRPr="00835A61">
        <w:rPr>
          <w:rFonts w:eastAsia="Times New Roman" w:cs="Times New Roman"/>
          <w:color w:val="000000" w:themeColor="text1"/>
          <w:lang w:val="en-GB"/>
        </w:rPr>
        <w:t>The project idea intends to aggregate Earth Observation Remote Sensing data from Google Earth Engine cloud platform repository to extract and analyse the presence of Chlorophyll-a pigment. The fact that this aid in the Long-term monitoring of the occurrence of the Harmful Algal Blooms (HABs)</w:t>
      </w:r>
    </w:p>
    <w:p w14:paraId="2D8EEB26"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p>
    <w:p w14:paraId="5EDFE52C" w14:textId="77777777" w:rsidR="002D313A" w:rsidRPr="00A908AE" w:rsidRDefault="002D313A" w:rsidP="002D313A">
      <w:pPr>
        <w:shd w:val="clear" w:color="auto" w:fill="FFFFFF"/>
        <w:spacing w:after="0" w:line="240" w:lineRule="auto"/>
      </w:pPr>
      <w:r w:rsidRPr="00835A61">
        <w:rPr>
          <w:color w:val="000000" w:themeColor="text1"/>
        </w:rPr>
        <w:t>The data repository of GEE is already enriched with several fine resolution satellite image data assets that have global spatial coverage and span several decades of time since 1984. These include the entire d</w:t>
      </w:r>
      <w:r w:rsidRPr="00A908AE">
        <w:t>atasets collected by Landsat 8 from February 2013 to date and MODIS Aqua from 2000. The overarching idea that Google Earth Engine updates its repository on a daily basis with thousands of new image scenes from current active satellite sensors (Qiusheng W et al., 2020), makes it a near real-time image repository rightly suitable for monitoring of the somewhat frequent HAB occurrences in Lake Victoria.</w:t>
      </w:r>
    </w:p>
    <w:p w14:paraId="4E67B70E" w14:textId="77777777" w:rsidR="002D313A" w:rsidRPr="00A908AE" w:rsidRDefault="002D313A" w:rsidP="002D313A">
      <w:pPr>
        <w:shd w:val="clear" w:color="auto" w:fill="FFFFFF"/>
        <w:spacing w:after="0" w:line="240" w:lineRule="auto"/>
      </w:pPr>
    </w:p>
    <w:p w14:paraId="7BE66767" w14:textId="77777777" w:rsidR="002D313A" w:rsidRPr="00A908AE" w:rsidRDefault="002D313A" w:rsidP="002D313A">
      <w:pPr>
        <w:shd w:val="clear" w:color="auto" w:fill="FFFFFF"/>
        <w:spacing w:after="0" w:line="240" w:lineRule="auto"/>
        <w:rPr>
          <w:rFonts w:eastAsia="Times New Roman" w:cs="Times New Roman"/>
          <w:lang w:val="en-GB"/>
        </w:rPr>
      </w:pPr>
      <w:r w:rsidRPr="00A908AE">
        <w:t xml:space="preserve">The repository was also chosen due to the fact that it saves the Geoscientist the Computational anguish of Satellite Image Preprocessing and large size image downloading procedures in other Earth Observational cloud repositories like </w:t>
      </w:r>
      <w:r w:rsidRPr="00A908AE">
        <w:rPr>
          <w:rFonts w:cs="Arial"/>
          <w:color w:val="222222"/>
          <w:shd w:val="clear" w:color="auto" w:fill="FFFFFF"/>
        </w:rPr>
        <w:t>United States Geological Survey (USGS), Copernicus whatnot</w:t>
      </w:r>
      <w:r w:rsidRPr="00A908AE">
        <w:t>. Of importance to note is that GEE has an intrinsically parallel computation capability that divides massive tasks into small ones and utilizes many processors to process them individually and in parallel, hence dramatically speeding up the intensive computation required for large-scale and long-term monitoring applications</w:t>
      </w:r>
    </w:p>
    <w:p w14:paraId="5119DA05"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u w:val="single"/>
          <w:lang w:val="en-GB"/>
        </w:rPr>
        <w:lastRenderedPageBreak/>
        <w:t>Parameters to be collected from dataset for Lake Victoria:</w:t>
      </w:r>
    </w:p>
    <w:p w14:paraId="771A3D67" w14:textId="77777777" w:rsidR="006B7214" w:rsidRDefault="006B7214" w:rsidP="006B7214">
      <w:pPr>
        <w:shd w:val="clear" w:color="auto" w:fill="FFFFFF"/>
        <w:spacing w:after="240" w:line="240" w:lineRule="auto"/>
      </w:pPr>
      <w:r>
        <w:t xml:space="preserve">Parameters Relevant for HAB Detection </w:t>
      </w:r>
    </w:p>
    <w:p w14:paraId="69C735F0" w14:textId="77777777" w:rsidR="00B226B9" w:rsidRDefault="006B7214" w:rsidP="006B7214">
      <w:pPr>
        <w:shd w:val="clear" w:color="auto" w:fill="FFFFFF"/>
        <w:spacing w:after="240" w:line="240" w:lineRule="auto"/>
      </w:pPr>
      <w:r>
        <w:t xml:space="preserve">At least the following Remotely observed parameters, are commonly used to detect </w:t>
      </w:r>
      <w:r w:rsidR="00B226B9">
        <w:t xml:space="preserve">and ascertain </w:t>
      </w:r>
      <w:r>
        <w:t xml:space="preserve">the presence of an algal bloom </w:t>
      </w:r>
      <w:r w:rsidR="00B226B9">
        <w:t>in a given water body</w:t>
      </w:r>
    </w:p>
    <w:p w14:paraId="2B8386FE" w14:textId="2751805C" w:rsidR="00B226B9" w:rsidRPr="00B226B9" w:rsidRDefault="002D313A" w:rsidP="00B226B9">
      <w:pPr>
        <w:pStyle w:val="ListParagraph"/>
        <w:numPr>
          <w:ilvl w:val="0"/>
          <w:numId w:val="24"/>
        </w:numPr>
        <w:shd w:val="clear" w:color="auto" w:fill="FFFFFF"/>
        <w:spacing w:after="0" w:line="240" w:lineRule="auto"/>
        <w:rPr>
          <w:rFonts w:eastAsia="Times New Roman" w:cs="Times New Roman"/>
          <w:color w:val="000000"/>
          <w:lang w:val="en-GB"/>
        </w:rPr>
      </w:pPr>
      <w:r w:rsidRPr="00B226B9">
        <w:rPr>
          <w:rFonts w:eastAsia="Times New Roman" w:cs="Times New Roman"/>
          <w:color w:val="000000"/>
          <w:lang w:val="en-GB"/>
        </w:rPr>
        <w:t xml:space="preserve">Chlorophyll-a </w:t>
      </w:r>
      <w:r w:rsidR="00B226B9" w:rsidRPr="00B226B9">
        <w:rPr>
          <w:rFonts w:eastAsia="Times New Roman" w:cs="Times New Roman"/>
          <w:color w:val="000000"/>
          <w:lang w:val="en-GB"/>
        </w:rPr>
        <w:t xml:space="preserve">water/sea </w:t>
      </w:r>
      <w:r w:rsidRPr="00B226B9">
        <w:rPr>
          <w:rFonts w:eastAsia="Times New Roman" w:cs="Times New Roman"/>
          <w:color w:val="000000"/>
          <w:lang w:val="en-GB"/>
        </w:rPr>
        <w:t>surface concentration</w:t>
      </w:r>
      <w:r w:rsidR="00B226B9" w:rsidRPr="00B226B9">
        <w:rPr>
          <w:rFonts w:eastAsia="Times New Roman" w:cs="Times New Roman"/>
          <w:color w:val="000000"/>
          <w:lang w:val="en-GB"/>
        </w:rPr>
        <w:t xml:space="preserve"> (Chl-a)</w:t>
      </w:r>
    </w:p>
    <w:p w14:paraId="71490BC7" w14:textId="0A270FFF" w:rsidR="00B226B9" w:rsidRPr="00B226B9" w:rsidRDefault="00B226B9" w:rsidP="00B226B9">
      <w:pPr>
        <w:pStyle w:val="ListParagraph"/>
        <w:numPr>
          <w:ilvl w:val="0"/>
          <w:numId w:val="24"/>
        </w:numPr>
        <w:shd w:val="clear" w:color="auto" w:fill="FFFFFF"/>
        <w:spacing w:after="0" w:line="240" w:lineRule="auto"/>
        <w:rPr>
          <w:rFonts w:eastAsia="Times New Roman" w:cs="Times New Roman"/>
          <w:color w:val="000000"/>
          <w:lang w:val="en-GB"/>
        </w:rPr>
      </w:pPr>
      <w:r>
        <w:t>Chlorophyll-a Concentration Anomalies</w:t>
      </w:r>
    </w:p>
    <w:p w14:paraId="176BA0FA" w14:textId="19A6F646" w:rsidR="002D313A" w:rsidRPr="00B226B9" w:rsidRDefault="002D313A" w:rsidP="00B226B9">
      <w:pPr>
        <w:pStyle w:val="ListParagraph"/>
        <w:numPr>
          <w:ilvl w:val="0"/>
          <w:numId w:val="24"/>
        </w:numPr>
        <w:shd w:val="clear" w:color="auto" w:fill="FFFFFF"/>
        <w:spacing w:after="0" w:line="240" w:lineRule="auto"/>
        <w:rPr>
          <w:rFonts w:eastAsia="Times New Roman" w:cs="Times New Roman"/>
          <w:lang w:val="en-GB"/>
        </w:rPr>
      </w:pPr>
      <w:r w:rsidRPr="00B226B9">
        <w:rPr>
          <w:rFonts w:eastAsia="Times New Roman" w:cs="Times New Roman"/>
          <w:color w:val="000000"/>
          <w:lang w:val="en-GB"/>
        </w:rPr>
        <w:t>Suspended Particulate Matter (SPM)</w:t>
      </w:r>
    </w:p>
    <w:p w14:paraId="170B58C3" w14:textId="66E0EA77" w:rsidR="002D313A" w:rsidRPr="00B226B9" w:rsidRDefault="002D313A" w:rsidP="00B226B9">
      <w:pPr>
        <w:pStyle w:val="ListParagraph"/>
        <w:numPr>
          <w:ilvl w:val="0"/>
          <w:numId w:val="24"/>
        </w:numPr>
        <w:shd w:val="clear" w:color="auto" w:fill="FFFFFF"/>
        <w:spacing w:after="240" w:line="240" w:lineRule="auto"/>
        <w:rPr>
          <w:rFonts w:eastAsia="Times New Roman" w:cs="Times New Roman"/>
          <w:lang w:val="en-GB"/>
        </w:rPr>
      </w:pPr>
      <w:r w:rsidRPr="00B226B9">
        <w:rPr>
          <w:rFonts w:eastAsia="Times New Roman" w:cs="Times New Roman"/>
          <w:color w:val="000000"/>
          <w:lang w:val="en-GB"/>
        </w:rPr>
        <w:t>Lake Surface Temperature (LST)</w:t>
      </w:r>
    </w:p>
    <w:p w14:paraId="5D8FC2C0" w14:textId="6A87CC5F" w:rsidR="00B226B9" w:rsidRPr="00B226B9" w:rsidRDefault="00B226B9" w:rsidP="00B226B9">
      <w:pPr>
        <w:pStyle w:val="ListParagraph"/>
        <w:numPr>
          <w:ilvl w:val="0"/>
          <w:numId w:val="24"/>
        </w:numPr>
        <w:shd w:val="clear" w:color="auto" w:fill="FFFFFF"/>
        <w:spacing w:after="240" w:line="240" w:lineRule="auto"/>
        <w:rPr>
          <w:rFonts w:eastAsia="Times New Roman" w:cs="Times New Roman"/>
          <w:lang w:val="en-GB"/>
        </w:rPr>
      </w:pPr>
      <w:r>
        <w:t>Taxon-Specific Bio-optical Properties</w:t>
      </w:r>
    </w:p>
    <w:p w14:paraId="76B85AF5" w14:textId="53B43CDB" w:rsidR="00B226B9" w:rsidRPr="00B226B9" w:rsidRDefault="00B226B9" w:rsidP="00B226B9">
      <w:pPr>
        <w:pStyle w:val="ListParagraph"/>
        <w:numPr>
          <w:ilvl w:val="0"/>
          <w:numId w:val="24"/>
        </w:numPr>
        <w:shd w:val="clear" w:color="auto" w:fill="FFFFFF"/>
        <w:spacing w:after="240" w:line="240" w:lineRule="auto"/>
        <w:rPr>
          <w:rFonts w:eastAsia="Times New Roman" w:cs="Times New Roman"/>
          <w:lang w:val="en-GB"/>
        </w:rPr>
      </w:pPr>
      <w:r>
        <w:t>and other environmental proxies</w:t>
      </w:r>
    </w:p>
    <w:p w14:paraId="2958DE53" w14:textId="77777777" w:rsidR="002D313A" w:rsidRPr="00A908AE" w:rsidRDefault="002D313A" w:rsidP="002D313A">
      <w:pPr>
        <w:shd w:val="clear" w:color="auto" w:fill="FFFFFF"/>
        <w:spacing w:before="240" w:after="0" w:line="240" w:lineRule="auto"/>
        <w:rPr>
          <w:rFonts w:eastAsia="Times New Roman" w:cs="Times New Roman"/>
          <w:lang w:val="en-GB"/>
        </w:rPr>
      </w:pPr>
      <w:r w:rsidRPr="00A908AE">
        <w:rPr>
          <w:rFonts w:eastAsia="Times New Roman" w:cs="Times New Roman"/>
          <w:color w:val="000000"/>
          <w:lang w:val="en-GB"/>
        </w:rPr>
        <w:t>2. Sustainability indexes (evolution of land cover - land use (1990 - 2020), evolution of pollution release into the lake due to demographic pressure</w:t>
      </w:r>
    </w:p>
    <w:p w14:paraId="5155D371"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3. Time series (Long Short-Term Memory) of meteorological observations.</w:t>
      </w:r>
    </w:p>
    <w:p w14:paraId="649D8637"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 </w:t>
      </w:r>
    </w:p>
    <w:p w14:paraId="0A32E8F7" w14:textId="77777777" w:rsidR="002D313A" w:rsidRPr="00A908AE" w:rsidRDefault="002D313A" w:rsidP="002D313A">
      <w:pPr>
        <w:shd w:val="clear" w:color="auto" w:fill="FFFFFF"/>
        <w:spacing w:after="0" w:line="240" w:lineRule="auto"/>
        <w:rPr>
          <w:rFonts w:eastAsia="Times New Roman" w:cs="Times New Roman"/>
          <w:i/>
          <w:iCs/>
          <w:color w:val="00B0F0"/>
          <w:lang w:val="en-GB"/>
        </w:rPr>
      </w:pPr>
    </w:p>
    <w:p w14:paraId="5E1FFE4E"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Besides that, meteorological data (for the last few years together with water quality data supplied by the Lake Victoria Basin Health Monitoring. These data will be used to identify historic occurrences of algal and cyanobacterial blooms in that specified Lake.</w:t>
      </w:r>
    </w:p>
    <w:p w14:paraId="0C6BE77B" w14:textId="77777777" w:rsidR="002D313A" w:rsidRPr="00A908AE" w:rsidRDefault="002D313A" w:rsidP="002D313A">
      <w:pPr>
        <w:shd w:val="clear" w:color="auto" w:fill="FFFFFF"/>
        <w:spacing w:after="0" w:line="240" w:lineRule="auto"/>
        <w:rPr>
          <w:rFonts w:eastAsia="Times New Roman" w:cs="Times New Roman"/>
          <w:color w:val="000000"/>
          <w:lang w:val="en-GB"/>
        </w:rPr>
      </w:pPr>
      <w:r w:rsidRPr="00A908AE">
        <w:rPr>
          <w:rFonts w:eastAsia="Times New Roman" w:cs="Times New Roman"/>
          <w:color w:val="000000"/>
          <w:lang w:val="en-GB"/>
        </w:rPr>
        <w:t> The result will be analysed on the fly and a short Early Warning System in the form of a text SMS will be relayed to the authorities concerned. </w:t>
      </w:r>
    </w:p>
    <w:p w14:paraId="229C17CD" w14:textId="23F17249" w:rsidR="002D313A" w:rsidRDefault="002D313A" w:rsidP="002D313A">
      <w:pPr>
        <w:shd w:val="clear" w:color="auto" w:fill="FFFFFF"/>
        <w:spacing w:after="0" w:line="240" w:lineRule="auto"/>
        <w:rPr>
          <w:rFonts w:eastAsia="Times New Roman" w:cs="Times New Roman"/>
          <w:color w:val="000000"/>
          <w:lang w:val="en-GB"/>
        </w:rPr>
      </w:pPr>
    </w:p>
    <w:p w14:paraId="00BA1BDC" w14:textId="0F34B0E6" w:rsidR="00460882" w:rsidRPr="00460882" w:rsidRDefault="00460882" w:rsidP="002D313A">
      <w:pPr>
        <w:shd w:val="clear" w:color="auto" w:fill="FFFFFF"/>
        <w:spacing w:after="0" w:line="240" w:lineRule="auto"/>
        <w:rPr>
          <w:rFonts w:eastAsia="Times New Roman" w:cs="Times New Roman"/>
          <w:b/>
          <w:bCs/>
          <w:color w:val="000000"/>
          <w:lang w:val="en-GB"/>
        </w:rPr>
      </w:pPr>
      <w:r w:rsidRPr="00460882">
        <w:rPr>
          <w:rFonts w:eastAsia="Times New Roman" w:cs="Times New Roman"/>
          <w:b/>
          <w:bCs/>
          <w:color w:val="000000"/>
          <w:lang w:val="en-GB"/>
        </w:rPr>
        <w:t>Predictive Analysis</w:t>
      </w:r>
    </w:p>
    <w:p w14:paraId="616252DC" w14:textId="77777777" w:rsidR="00460882" w:rsidRPr="00A908AE" w:rsidRDefault="00460882" w:rsidP="002D313A">
      <w:pPr>
        <w:shd w:val="clear" w:color="auto" w:fill="FFFFFF"/>
        <w:spacing w:after="0" w:line="240" w:lineRule="auto"/>
        <w:rPr>
          <w:rFonts w:eastAsia="Times New Roman" w:cs="Times New Roman"/>
          <w:color w:val="000000"/>
          <w:lang w:val="en-GB"/>
        </w:rPr>
      </w:pPr>
    </w:p>
    <w:p w14:paraId="747CC7DA" w14:textId="77777777" w:rsidR="00460882" w:rsidRDefault="00460882" w:rsidP="00460882">
      <w:r>
        <w:t>These data and or parameters are the main causes of HABs. Data about them can help create a predictive decision on any looming bloom.</w:t>
      </w:r>
    </w:p>
    <w:p w14:paraId="720BFAD1" w14:textId="77777777" w:rsidR="00460882" w:rsidRDefault="00460882" w:rsidP="00460882">
      <w:r>
        <w:t xml:space="preserve">• Nutrient loading “eutrophication” </w:t>
      </w:r>
    </w:p>
    <w:p w14:paraId="50A2113F" w14:textId="77777777" w:rsidR="00460882" w:rsidRDefault="00460882" w:rsidP="00460882">
      <w:r>
        <w:t xml:space="preserve">• Pollution </w:t>
      </w:r>
    </w:p>
    <w:p w14:paraId="747C7853" w14:textId="77777777" w:rsidR="00460882" w:rsidRDefault="00460882" w:rsidP="00460882">
      <w:r>
        <w:t>• Warm water</w:t>
      </w:r>
    </w:p>
    <w:p w14:paraId="6620EB35" w14:textId="77777777" w:rsidR="00460882" w:rsidRDefault="00460882" w:rsidP="00460882">
      <w:r>
        <w:t xml:space="preserve"> • Food web changes </w:t>
      </w:r>
    </w:p>
    <w:p w14:paraId="17EC2F31" w14:textId="77777777" w:rsidR="00460882" w:rsidRDefault="00460882" w:rsidP="00460882">
      <w:r>
        <w:t xml:space="preserve">• Introduced species </w:t>
      </w:r>
    </w:p>
    <w:p w14:paraId="5ADB2398" w14:textId="77777777" w:rsidR="00460882" w:rsidRDefault="00460882" w:rsidP="00460882">
      <w:pPr>
        <w:rPr>
          <w:lang w:val="en-GB" w:bidi="he-IL"/>
        </w:rPr>
      </w:pPr>
      <w:r>
        <w:t>• Changes in water flow – e.g., after major events like hurricanes, drought, or floods • Other, yet unknown, factor</w:t>
      </w:r>
    </w:p>
    <w:p w14:paraId="5949DD33" w14:textId="68086D59" w:rsidR="002D313A" w:rsidRDefault="002D313A" w:rsidP="002D313A">
      <w:pPr>
        <w:shd w:val="clear" w:color="auto" w:fill="FFFFFF"/>
        <w:spacing w:after="0" w:line="240" w:lineRule="auto"/>
        <w:rPr>
          <w:rFonts w:eastAsia="Times New Roman" w:cs="Times New Roman"/>
          <w:lang w:val="en-GB"/>
        </w:rPr>
      </w:pPr>
    </w:p>
    <w:p w14:paraId="2657CE7E" w14:textId="1199857A" w:rsidR="00460882" w:rsidRDefault="00460882" w:rsidP="002D313A">
      <w:pPr>
        <w:shd w:val="clear" w:color="auto" w:fill="FFFFFF"/>
        <w:spacing w:after="0" w:line="240" w:lineRule="auto"/>
        <w:rPr>
          <w:rFonts w:eastAsia="Times New Roman" w:cs="Times New Roman"/>
          <w:lang w:val="en-GB"/>
        </w:rPr>
      </w:pPr>
    </w:p>
    <w:p w14:paraId="49A25AA8" w14:textId="77777777" w:rsidR="00460882" w:rsidRPr="00A908AE" w:rsidRDefault="00460882" w:rsidP="002D313A">
      <w:pPr>
        <w:shd w:val="clear" w:color="auto" w:fill="FFFFFF"/>
        <w:spacing w:after="0" w:line="240" w:lineRule="auto"/>
        <w:rPr>
          <w:rFonts w:eastAsia="Times New Roman" w:cs="Times New Roman"/>
          <w:lang w:val="en-GB"/>
        </w:rPr>
      </w:pPr>
    </w:p>
    <w:p w14:paraId="01B7E38B"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lang w:val="en-GB"/>
        </w:rPr>
        <w:t> </w:t>
      </w:r>
    </w:p>
    <w:p w14:paraId="06A10233"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b/>
          <w:bCs/>
          <w:color w:val="000000"/>
          <w:u w:val="single"/>
          <w:lang w:val="en-GB"/>
        </w:rPr>
        <w:lastRenderedPageBreak/>
        <w:t>7.Expected Results</w:t>
      </w:r>
    </w:p>
    <w:p w14:paraId="69DE0291"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lang w:val="en-GB"/>
        </w:rPr>
        <w:t> </w:t>
      </w:r>
    </w:p>
    <w:p w14:paraId="051573AC" w14:textId="77777777" w:rsidR="002D313A" w:rsidRPr="00A908AE" w:rsidRDefault="002D313A" w:rsidP="002D313A">
      <w:pPr>
        <w:shd w:val="clear" w:color="auto" w:fill="FFFFFF"/>
        <w:spacing w:after="0" w:line="240" w:lineRule="auto"/>
        <w:rPr>
          <w:rFonts w:eastAsia="Times New Roman" w:cs="Times New Roman"/>
          <w:color w:val="000000"/>
          <w:lang w:val="en-GB"/>
        </w:rPr>
      </w:pPr>
      <w:r w:rsidRPr="00A908AE">
        <w:rPr>
          <w:rFonts w:eastAsia="Times New Roman" w:cs="Times New Roman"/>
          <w:color w:val="000000"/>
          <w:lang w:val="en-GB"/>
        </w:rPr>
        <w:t xml:space="preserve">It is expected that upon successful completion of this project, there should be The system will then be usable in near real-time through the IoT utilizing incoming </w:t>
      </w:r>
      <w:r w:rsidRPr="00A908AE">
        <w:rPr>
          <w:rFonts w:eastAsia="Times New Roman" w:cs="Times New Roman"/>
          <w:i/>
          <w:iCs/>
          <w:color w:val="000000"/>
          <w:lang w:val="en-GB"/>
        </w:rPr>
        <w:t>in-situ</w:t>
      </w:r>
      <w:r w:rsidRPr="00A908AE">
        <w:rPr>
          <w:rFonts w:eastAsia="Times New Roman" w:cs="Times New Roman"/>
          <w:color w:val="000000"/>
          <w:lang w:val="en-GB"/>
        </w:rPr>
        <w:t xml:space="preserve"> data to provide a short-term probabilistic forecast of the likelihood of a bloom, dependent on the weather conditions on previous and current trends.</w:t>
      </w:r>
    </w:p>
    <w:p w14:paraId="23035378" w14:textId="77777777" w:rsidR="002D313A" w:rsidRPr="00A908AE" w:rsidRDefault="002D313A" w:rsidP="002D313A">
      <w:pPr>
        <w:shd w:val="clear" w:color="auto" w:fill="FFFFFF"/>
        <w:spacing w:after="0" w:line="240" w:lineRule="auto"/>
        <w:rPr>
          <w:rFonts w:eastAsia="Times New Roman" w:cs="Times New Roman"/>
          <w:lang w:val="en-GB"/>
        </w:rPr>
      </w:pPr>
    </w:p>
    <w:p w14:paraId="51A5EF18" w14:textId="77777777" w:rsidR="002D313A" w:rsidRPr="00A908AE" w:rsidRDefault="002D313A" w:rsidP="002D313A">
      <w:pPr>
        <w:numPr>
          <w:ilvl w:val="0"/>
          <w:numId w:val="18"/>
        </w:numPr>
        <w:tabs>
          <w:tab w:val="left" w:pos="720"/>
        </w:tabs>
        <w:spacing w:line="259" w:lineRule="auto"/>
        <w:jc w:val="left"/>
        <w:rPr>
          <w:rFonts w:eastAsia="Times New Roman" w:cs="Times New Roman"/>
          <w:color w:val="000000"/>
        </w:rPr>
      </w:pPr>
      <w:r w:rsidRPr="00A908AE">
        <w:rPr>
          <w:rFonts w:eastAsia="Times New Roman" w:cs="Times New Roman"/>
          <w:color w:val="000000"/>
          <w:lang w:val="en-GB"/>
        </w:rPr>
        <w:t>Chlorophyl-a Geographical Maps associating the occurrence of the Harmful Algal Blooms and Cyanobacteria.</w:t>
      </w:r>
    </w:p>
    <w:p w14:paraId="65D25704" w14:textId="77777777" w:rsidR="002D313A" w:rsidRPr="00A908AE" w:rsidRDefault="002D313A" w:rsidP="002D313A">
      <w:pPr>
        <w:numPr>
          <w:ilvl w:val="0"/>
          <w:numId w:val="18"/>
        </w:numPr>
        <w:tabs>
          <w:tab w:val="left" w:pos="720"/>
        </w:tabs>
        <w:spacing w:line="259" w:lineRule="auto"/>
        <w:jc w:val="left"/>
        <w:rPr>
          <w:rFonts w:eastAsia="Times New Roman" w:cs="Times New Roman"/>
          <w:color w:val="000000"/>
        </w:rPr>
      </w:pPr>
      <w:r w:rsidRPr="00A908AE">
        <w:rPr>
          <w:rFonts w:eastAsia="Times New Roman" w:cs="Times New Roman"/>
          <w:color w:val="000000"/>
          <w:lang w:val="en-GB"/>
        </w:rPr>
        <w:t>Automated system that monitors and reports geo-tagged data</w:t>
      </w:r>
    </w:p>
    <w:p w14:paraId="5161127D" w14:textId="77777777" w:rsidR="002D313A" w:rsidRPr="00A908AE" w:rsidRDefault="002D313A" w:rsidP="002D313A">
      <w:pPr>
        <w:numPr>
          <w:ilvl w:val="0"/>
          <w:numId w:val="18"/>
        </w:numPr>
        <w:tabs>
          <w:tab w:val="left" w:pos="720"/>
        </w:tabs>
        <w:spacing w:line="259" w:lineRule="auto"/>
        <w:jc w:val="left"/>
        <w:rPr>
          <w:rFonts w:eastAsia="Times New Roman" w:cs="Times New Roman"/>
          <w:color w:val="000000"/>
        </w:rPr>
      </w:pPr>
      <w:r w:rsidRPr="00A908AE">
        <w:rPr>
          <w:rFonts w:eastAsia="Times New Roman" w:cs="Times New Roman"/>
          <w:color w:val="000000"/>
          <w:lang w:val="en-GB"/>
        </w:rPr>
        <w:t xml:space="preserve">Reported confirmation alert Text SMS reporting in near-real time the </w:t>
      </w:r>
      <w:r w:rsidRPr="00A908AE">
        <w:rPr>
          <w:rFonts w:eastAsia="Times New Roman" w:cs="Times New Roman"/>
          <w:i/>
          <w:iCs/>
          <w:color w:val="000000"/>
          <w:lang w:val="en-GB"/>
        </w:rPr>
        <w:t xml:space="preserve">in-situ </w:t>
      </w:r>
      <w:r w:rsidRPr="00A908AE">
        <w:rPr>
          <w:rFonts w:eastAsia="Times New Roman" w:cs="Times New Roman"/>
          <w:color w:val="000000"/>
          <w:lang w:val="en-GB"/>
        </w:rPr>
        <w:t>status from the sensors.</w:t>
      </w:r>
    </w:p>
    <w:p w14:paraId="140F1DAE" w14:textId="77777777" w:rsidR="002D313A" w:rsidRPr="00A908AE" w:rsidRDefault="002D313A" w:rsidP="002D313A">
      <w:pPr>
        <w:numPr>
          <w:ilvl w:val="0"/>
          <w:numId w:val="18"/>
        </w:numPr>
        <w:tabs>
          <w:tab w:val="left" w:pos="720"/>
        </w:tabs>
        <w:spacing w:line="259" w:lineRule="auto"/>
        <w:jc w:val="left"/>
        <w:rPr>
          <w:b/>
          <w:bCs/>
        </w:rPr>
      </w:pPr>
      <w:r w:rsidRPr="00A908AE">
        <w:rPr>
          <w:rFonts w:eastAsia="Times New Roman" w:cs="Times New Roman"/>
          <w:color w:val="000000"/>
          <w:lang w:val="en-GB"/>
        </w:rPr>
        <w:t>Time Series predictive model on any looming bloom.</w:t>
      </w:r>
    </w:p>
    <w:p w14:paraId="22F24EA4" w14:textId="39A00C5E" w:rsidR="002D313A" w:rsidRDefault="002D313A" w:rsidP="002D313A">
      <w:pPr>
        <w:rPr>
          <w:rFonts w:eastAsia="Times New Roman" w:cs="Times New Roman"/>
          <w:color w:val="000000"/>
          <w:lang w:val="en-GB"/>
        </w:rPr>
      </w:pPr>
    </w:p>
    <w:p w14:paraId="4C075700" w14:textId="50A18792" w:rsidR="00460882" w:rsidRDefault="00460882" w:rsidP="002D313A">
      <w:pPr>
        <w:rPr>
          <w:rFonts w:eastAsia="Times New Roman" w:cs="Times New Roman"/>
          <w:color w:val="000000"/>
          <w:lang w:val="en-GB"/>
        </w:rPr>
      </w:pPr>
    </w:p>
    <w:p w14:paraId="5FDACD72" w14:textId="77777777" w:rsidR="00460882" w:rsidRPr="00A908AE" w:rsidRDefault="00460882" w:rsidP="002D313A">
      <w:pPr>
        <w:rPr>
          <w:rFonts w:eastAsia="Times New Roman" w:cs="Times New Roman"/>
          <w:color w:val="000000"/>
          <w:lang w:val="en-GB"/>
        </w:rPr>
      </w:pPr>
    </w:p>
    <w:p w14:paraId="44BFA66C" w14:textId="77777777" w:rsidR="002D313A" w:rsidRDefault="002D313A" w:rsidP="002D313A">
      <w:pPr>
        <w:rPr>
          <w:rFonts w:eastAsia="Times New Roman" w:cs="Times New Roman"/>
          <w:b/>
          <w:bCs/>
          <w:color w:val="000000"/>
          <w:u w:val="single"/>
          <w:lang w:val="en-GB"/>
        </w:rPr>
      </w:pPr>
      <w:r w:rsidRPr="00835A61">
        <w:rPr>
          <w:rFonts w:eastAsia="Times New Roman" w:cs="Times New Roman"/>
          <w:b/>
          <w:bCs/>
          <w:color w:val="000000"/>
          <w:u w:val="single"/>
          <w:lang w:val="en-GB"/>
        </w:rPr>
        <w:t>Project Timeline</w:t>
      </w:r>
    </w:p>
    <w:p w14:paraId="07604399" w14:textId="77777777" w:rsidR="002D313A" w:rsidRDefault="002D313A" w:rsidP="002D313A">
      <w:pPr>
        <w:rPr>
          <w:rFonts w:eastAsia="Times New Roman" w:cs="Times New Roman"/>
          <w:color w:val="000000"/>
          <w:lang w:val="en-GB"/>
        </w:rPr>
      </w:pPr>
      <w:r w:rsidRPr="0061344A">
        <w:rPr>
          <w:rFonts w:eastAsia="Times New Roman" w:cs="Times New Roman"/>
          <w:color w:val="000000"/>
          <w:lang w:val="en-GB"/>
        </w:rPr>
        <w:t xml:space="preserve">The </w:t>
      </w:r>
      <w:r>
        <w:rPr>
          <w:rFonts w:eastAsia="Times New Roman" w:cs="Times New Roman"/>
          <w:color w:val="000000"/>
          <w:lang w:val="en-GB"/>
        </w:rPr>
        <w:t>project proposal is intended to run from June 2021 and run through towards the end of the year 2021.This is within the minimum requirements of the Final year project timing of the department of Geomatic Engineering and Geospatial Information Sciences – GEGIS</w:t>
      </w:r>
    </w:p>
    <w:p w14:paraId="130DE734" w14:textId="77777777" w:rsidR="002D313A" w:rsidRPr="00A908AE" w:rsidRDefault="002D313A" w:rsidP="002D313A">
      <w:pPr>
        <w:rPr>
          <w:rFonts w:eastAsia="Times New Roman" w:cs="Times New Roman"/>
          <w:color w:val="000000"/>
          <w:lang w:val="en-GB"/>
        </w:rPr>
      </w:pPr>
      <w:r>
        <w:rPr>
          <w:rFonts w:eastAsia="Times New Roman" w:cs="Times New Roman"/>
          <w:color w:val="000000"/>
          <w:lang w:val="en-GB"/>
        </w:rPr>
        <w:t>Appended below is a typical sample Gannt Chart illustrating a rough overview of the project timeline. However, it is right to disclaim that this Gannt chart is highly subject to review and editing but should not however stetch beyond the end of this year 2021.</w:t>
      </w:r>
    </w:p>
    <w:p w14:paraId="6F4F78EA" w14:textId="77777777" w:rsidR="008522F4" w:rsidRDefault="008522F4" w:rsidP="002D313A">
      <w:pPr>
        <w:rPr>
          <w:noProof/>
        </w:rPr>
      </w:pPr>
    </w:p>
    <w:p w14:paraId="176B6639" w14:textId="181817A3" w:rsidR="002D313A" w:rsidRPr="00A908AE" w:rsidRDefault="002D313A" w:rsidP="002D313A">
      <w:pPr>
        <w:rPr>
          <w:rFonts w:eastAsia="Times New Roman" w:cs="Times New Roman"/>
          <w:color w:val="000000"/>
          <w:lang w:val="en-GB"/>
        </w:rPr>
      </w:pPr>
      <w:r w:rsidRPr="00A908AE">
        <w:rPr>
          <w:noProof/>
        </w:rPr>
        <w:lastRenderedPageBreak/>
        <w:drawing>
          <wp:inline distT="0" distB="0" distL="0" distR="0" wp14:anchorId="4C8C84EB" wp14:editId="6451257D">
            <wp:extent cx="5943600" cy="263842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0857"/>
                    <a:stretch/>
                  </pic:blipFill>
                  <pic:spPr bwMode="auto">
                    <a:xfrm>
                      <a:off x="0" y="0"/>
                      <a:ext cx="5943600" cy="2638425"/>
                    </a:xfrm>
                    <a:prstGeom prst="rect">
                      <a:avLst/>
                    </a:prstGeom>
                    <a:ln>
                      <a:noFill/>
                    </a:ln>
                    <a:extLst>
                      <a:ext uri="{53640926-AAD7-44D8-BBD7-CCE9431645EC}">
                        <a14:shadowObscured xmlns:a14="http://schemas.microsoft.com/office/drawing/2010/main"/>
                      </a:ext>
                    </a:extLst>
                  </pic:spPr>
                </pic:pic>
              </a:graphicData>
            </a:graphic>
          </wp:inline>
        </w:drawing>
      </w:r>
    </w:p>
    <w:p w14:paraId="0E3D5241" w14:textId="77777777" w:rsidR="002D313A" w:rsidRPr="00A908AE" w:rsidRDefault="002D313A" w:rsidP="002D313A">
      <w:pPr>
        <w:rPr>
          <w:rFonts w:eastAsia="Times New Roman" w:cs="Times New Roman"/>
          <w:color w:val="000000"/>
          <w:lang w:val="en-GB"/>
        </w:rPr>
      </w:pPr>
    </w:p>
    <w:p w14:paraId="61894E45" w14:textId="64218959" w:rsidR="002D313A" w:rsidRPr="00D6175B" w:rsidRDefault="00A35C99" w:rsidP="002D313A">
      <w:pPr>
        <w:rPr>
          <w:rFonts w:eastAsia="Times New Roman" w:cs="Times New Roman"/>
          <w:i/>
          <w:iCs/>
          <w:color w:val="000000"/>
          <w:lang w:val="en-GB"/>
        </w:rPr>
      </w:pPr>
      <w:r w:rsidRPr="00D6175B">
        <w:rPr>
          <w:rFonts w:eastAsia="Times New Roman" w:cs="Times New Roman"/>
          <w:i/>
          <w:iCs/>
          <w:color w:val="000000"/>
          <w:lang w:val="en-GB"/>
        </w:rPr>
        <w:t xml:space="preserve">Fig 10; The </w:t>
      </w:r>
      <w:r w:rsidR="00D6175B" w:rsidRPr="00D6175B">
        <w:rPr>
          <w:rFonts w:eastAsia="Times New Roman" w:cs="Times New Roman"/>
          <w:i/>
          <w:iCs/>
          <w:color w:val="000000"/>
          <w:lang w:val="en-GB"/>
        </w:rPr>
        <w:t>Overall</w:t>
      </w:r>
      <w:r w:rsidRPr="00D6175B">
        <w:rPr>
          <w:rFonts w:eastAsia="Times New Roman" w:cs="Times New Roman"/>
          <w:i/>
          <w:iCs/>
          <w:color w:val="000000"/>
          <w:lang w:val="en-GB"/>
        </w:rPr>
        <w:t xml:space="preserve"> Gannt Chart for Project timeline</w:t>
      </w:r>
    </w:p>
    <w:p w14:paraId="6B8C91EB" w14:textId="77777777" w:rsidR="002D313A" w:rsidRPr="00A908AE" w:rsidRDefault="002D313A" w:rsidP="002D313A">
      <w:pPr>
        <w:rPr>
          <w:rFonts w:eastAsia="Times New Roman" w:cs="Times New Roman"/>
          <w:color w:val="000000"/>
          <w:lang w:val="en-GB"/>
        </w:rPr>
      </w:pPr>
    </w:p>
    <w:p w14:paraId="0AC6D0F2" w14:textId="77777777" w:rsidR="002D313A" w:rsidRDefault="002D313A" w:rsidP="002D313A">
      <w:pPr>
        <w:tabs>
          <w:tab w:val="left" w:pos="720"/>
        </w:tabs>
        <w:ind w:left="720"/>
        <w:rPr>
          <w:b/>
          <w:bCs/>
        </w:rPr>
      </w:pPr>
    </w:p>
    <w:p w14:paraId="084A8F09" w14:textId="7E88C8B0" w:rsidR="002D313A" w:rsidRDefault="002D313A" w:rsidP="002D313A">
      <w:pPr>
        <w:tabs>
          <w:tab w:val="left" w:pos="720"/>
        </w:tabs>
        <w:ind w:left="720"/>
        <w:rPr>
          <w:b/>
          <w:bCs/>
        </w:rPr>
      </w:pPr>
    </w:p>
    <w:p w14:paraId="608810E8" w14:textId="5EFD6F9E" w:rsidR="0054596D" w:rsidRDefault="0054596D" w:rsidP="002D313A">
      <w:pPr>
        <w:tabs>
          <w:tab w:val="left" w:pos="720"/>
        </w:tabs>
        <w:ind w:left="720"/>
        <w:rPr>
          <w:b/>
          <w:bCs/>
        </w:rPr>
      </w:pPr>
    </w:p>
    <w:p w14:paraId="3BAFEA59" w14:textId="66BE2C06" w:rsidR="0054596D" w:rsidRDefault="0054596D" w:rsidP="002D313A">
      <w:pPr>
        <w:tabs>
          <w:tab w:val="left" w:pos="720"/>
        </w:tabs>
        <w:ind w:left="720"/>
        <w:rPr>
          <w:b/>
          <w:bCs/>
        </w:rPr>
      </w:pPr>
    </w:p>
    <w:p w14:paraId="28ABDE43" w14:textId="647A8262" w:rsidR="0054596D" w:rsidRDefault="0054596D" w:rsidP="002D313A">
      <w:pPr>
        <w:tabs>
          <w:tab w:val="left" w:pos="720"/>
        </w:tabs>
        <w:ind w:left="720"/>
        <w:rPr>
          <w:b/>
          <w:bCs/>
        </w:rPr>
      </w:pPr>
    </w:p>
    <w:p w14:paraId="4AE8E5D5" w14:textId="63C5FC5C" w:rsidR="0054596D" w:rsidRDefault="0054596D" w:rsidP="002D313A">
      <w:pPr>
        <w:tabs>
          <w:tab w:val="left" w:pos="720"/>
        </w:tabs>
        <w:ind w:left="720"/>
        <w:rPr>
          <w:b/>
          <w:bCs/>
        </w:rPr>
      </w:pPr>
    </w:p>
    <w:p w14:paraId="3D6F4969" w14:textId="77777777" w:rsidR="0054596D" w:rsidRPr="00A908AE" w:rsidRDefault="0054596D" w:rsidP="002D313A">
      <w:pPr>
        <w:tabs>
          <w:tab w:val="left" w:pos="720"/>
        </w:tabs>
        <w:ind w:left="720"/>
        <w:rPr>
          <w:b/>
          <w:bCs/>
        </w:rPr>
      </w:pPr>
    </w:p>
    <w:p w14:paraId="234ED174" w14:textId="1F22B805" w:rsidR="002D313A" w:rsidRPr="002D313A" w:rsidRDefault="002D313A" w:rsidP="002D313A">
      <w:pPr>
        <w:rPr>
          <w:rFonts w:cs="Arial"/>
        </w:rPr>
        <w:sectPr w:rsidR="002D313A" w:rsidRPr="002D313A" w:rsidSect="008C1CC3">
          <w:type w:val="oddPage"/>
          <w:pgSz w:w="12240" w:h="15840"/>
          <w:pgMar w:top="1440" w:right="1440" w:bottom="1440" w:left="1440" w:header="720" w:footer="720" w:gutter="0"/>
          <w:pgNumType w:fmt="numberInDash"/>
          <w:cols w:space="720"/>
          <w:docGrid w:linePitch="360"/>
        </w:sectPr>
      </w:pPr>
    </w:p>
    <w:bookmarkStart w:id="13" w:name="_Toc524687846" w:displacedByCustomXml="next"/>
    <w:sdt>
      <w:sdtPr>
        <w:id w:val="-1013681661"/>
        <w:placeholder>
          <w:docPart w:val="7F15CE8216D24B8F886FBF4BC4206E65"/>
        </w:placeholder>
      </w:sdtPr>
      <w:sdtEndPr/>
      <w:sdtContent>
        <w:p w14:paraId="21C604F1" w14:textId="77777777" w:rsidR="00AB426A" w:rsidRDefault="00AB426A" w:rsidP="002B20DE">
          <w:pPr>
            <w:pStyle w:val="Heading1"/>
            <w:numPr>
              <w:ilvl w:val="0"/>
              <w:numId w:val="0"/>
            </w:numPr>
          </w:pPr>
          <w:r>
            <w:t>References</w:t>
          </w:r>
        </w:p>
      </w:sdtContent>
    </w:sdt>
    <w:bookmarkEnd w:id="13" w:displacedByCustomXml="prev"/>
    <w:p w14:paraId="2114CCAC" w14:textId="77777777" w:rsidR="00DD4869" w:rsidRPr="00A908AE" w:rsidRDefault="00DD4869" w:rsidP="00DD4869">
      <w:pPr>
        <w:spacing w:before="240" w:after="240" w:line="240" w:lineRule="auto"/>
        <w:ind w:left="720" w:right="720" w:hanging="720"/>
      </w:pPr>
      <w:r w:rsidRPr="00A908AE">
        <w:t>Alexander S., IoT Agenda, Retrieved February, 12 2021 from &lt;</w:t>
      </w:r>
      <w:hyperlink r:id="rId28" w:history="1">
        <w:r w:rsidRPr="00A908AE">
          <w:rPr>
            <w:rStyle w:val="Hyperlink"/>
          </w:rPr>
          <w:t>https://internetofthingsagenda.techtarget.com/definition/Internet-of-Things-IoT</w:t>
        </w:r>
      </w:hyperlink>
      <w:r w:rsidRPr="00A908AE">
        <w:t>&gt;</w:t>
      </w:r>
    </w:p>
    <w:p w14:paraId="35FCA47F" w14:textId="77777777" w:rsidR="00DD4869" w:rsidRPr="00A908AE" w:rsidRDefault="00DD4869" w:rsidP="00DD4869">
      <w:pPr>
        <w:spacing w:before="240" w:after="240" w:line="240" w:lineRule="auto"/>
        <w:ind w:left="720" w:right="720" w:hanging="720"/>
      </w:pPr>
      <w:r w:rsidRPr="00A908AE">
        <w:t xml:space="preserve">Circuit Digest, Arduino versus Raspberry Pi. Retrieved on May, 10 2021 from </w:t>
      </w:r>
      <w:hyperlink r:id="rId29" w:history="1">
        <w:r w:rsidRPr="00A908AE">
          <w:rPr>
            <w:rStyle w:val="Hyperlink"/>
          </w:rPr>
          <w:t>https://circuitdigest.com/article/arduino-vs-raspberryp-pi-difference-between-the-two</w:t>
        </w:r>
      </w:hyperlink>
    </w:p>
    <w:p w14:paraId="383F76F3" w14:textId="77777777" w:rsidR="00DD4869" w:rsidRPr="00A908AE" w:rsidRDefault="00DD4869" w:rsidP="00DD4869">
      <w:pPr>
        <w:spacing w:before="240" w:after="240" w:line="240" w:lineRule="auto"/>
        <w:ind w:left="720" w:right="720" w:hanging="720"/>
      </w:pPr>
      <w:r w:rsidRPr="00A908AE">
        <w:rPr>
          <w:i/>
          <w:iCs/>
        </w:rPr>
        <w:t xml:space="preserve">Michael A., GeoJango Maps, </w:t>
      </w:r>
      <w:r w:rsidRPr="00A908AE">
        <w:rPr>
          <w:i/>
          <w:iCs/>
          <w:color w:val="222222"/>
        </w:rPr>
        <w:t xml:space="preserve">5 Largest Lakes in The World. </w:t>
      </w:r>
      <w:r w:rsidRPr="00A908AE">
        <w:rPr>
          <w:color w:val="222222"/>
        </w:rPr>
        <w:t xml:space="preserve">Retrieved on May 16, 2021 </w:t>
      </w:r>
      <w:hyperlink r:id="rId30" w:history="1">
        <w:r w:rsidRPr="00A908AE">
          <w:rPr>
            <w:rStyle w:val="Hyperlink"/>
          </w:rPr>
          <w:t>https://geojango.com/blogs/explore-your-world/largest-lakes</w:t>
        </w:r>
      </w:hyperlink>
    </w:p>
    <w:p w14:paraId="75C327CF" w14:textId="77777777" w:rsidR="00DD4869" w:rsidRPr="00A908AE" w:rsidRDefault="00DD4869" w:rsidP="00DD4869">
      <w:pPr>
        <w:spacing w:before="240" w:after="240" w:line="240" w:lineRule="auto"/>
        <w:ind w:left="720" w:right="720" w:hanging="720"/>
      </w:pPr>
      <w:r w:rsidRPr="00A908AE">
        <w:t>National Library of Medicine</w:t>
      </w:r>
      <w:r w:rsidRPr="00A908AE">
        <w:rPr>
          <w:i/>
          <w:iCs/>
        </w:rPr>
        <w:t xml:space="preserve">, </w:t>
      </w:r>
      <w:r w:rsidRPr="00A908AE">
        <w:rPr>
          <w:i/>
          <w:iCs/>
          <w:color w:val="212121"/>
        </w:rPr>
        <w:t>Detection of bacteria associated with harmful algal blooms from coastal and microcosm environments using electronic microarrays</w:t>
      </w:r>
      <w:r w:rsidRPr="00A908AE">
        <w:t xml:space="preserve">. Retrieved on May, 15 2021, </w:t>
      </w:r>
      <w:hyperlink r:id="rId31" w:history="1">
        <w:r w:rsidRPr="00A908AE">
          <w:rPr>
            <w:rStyle w:val="Hyperlink"/>
          </w:rPr>
          <w:t>https://pubmed.ncbi.nlm.nih.gov/17298369/</w:t>
        </w:r>
      </w:hyperlink>
    </w:p>
    <w:p w14:paraId="5ADB20BD" w14:textId="77777777" w:rsidR="00DD4869" w:rsidRPr="00A908AE" w:rsidRDefault="00DD4869" w:rsidP="00DD4869">
      <w:pPr>
        <w:spacing w:before="240" w:after="240" w:line="240" w:lineRule="auto"/>
        <w:ind w:left="720" w:right="720" w:hanging="720"/>
        <w:rPr>
          <w:i/>
          <w:iCs/>
        </w:rPr>
      </w:pPr>
      <w:r w:rsidRPr="00A908AE">
        <w:t xml:space="preserve">Lei W., Min X., Yang L., Hongxing L., Richard B., Molly R., Erich E., Jade Y. &amp; Qiusheng W.  </w:t>
      </w:r>
      <w:r w:rsidRPr="00A908AE">
        <w:rPr>
          <w:i/>
          <w:iCs/>
        </w:rPr>
        <w:t>Mapping Freshwater Chlorophyll-a Concentrations at a Regional Scale Integrating Multi-Sensor Satellite Observations with Google Earth Engine.</w:t>
      </w:r>
    </w:p>
    <w:p w14:paraId="2383EC45" w14:textId="77777777" w:rsidR="00DD4869" w:rsidRPr="00A908AE" w:rsidRDefault="00DD4869" w:rsidP="00DD4869">
      <w:pPr>
        <w:spacing w:before="240" w:after="240" w:line="240" w:lineRule="auto"/>
        <w:ind w:left="720" w:right="720" w:hanging="720"/>
      </w:pPr>
      <w:r w:rsidRPr="00A908AE">
        <w:t xml:space="preserve">Landsat 8, </w:t>
      </w:r>
      <w:r w:rsidRPr="00A908AE">
        <w:rPr>
          <w:i/>
          <w:iCs/>
        </w:rPr>
        <w:t>Archive Since 2013.</w:t>
      </w:r>
      <w:r w:rsidRPr="00A908AE">
        <w:t xml:space="preserve">, Retrieved on May 10 2021, </w:t>
      </w:r>
      <w:hyperlink r:id="rId32" w:history="1">
        <w:r w:rsidRPr="00A908AE">
          <w:rPr>
            <w:rStyle w:val="Hyperlink"/>
          </w:rPr>
          <w:t>https://eos.com/find-satellite/landsat-8/</w:t>
        </w:r>
      </w:hyperlink>
    </w:p>
    <w:p w14:paraId="170BE557" w14:textId="77777777" w:rsidR="00DD4869" w:rsidRPr="00A908AE" w:rsidRDefault="00DD4869" w:rsidP="00DD4869">
      <w:pPr>
        <w:spacing w:before="240" w:after="240" w:line="240" w:lineRule="auto"/>
        <w:ind w:left="720" w:right="720" w:hanging="720"/>
      </w:pPr>
      <w:r w:rsidRPr="00A908AE">
        <w:rPr>
          <w:color w:val="212121"/>
        </w:rPr>
        <w:t>Science Inventory.,</w:t>
      </w:r>
      <w:r w:rsidRPr="00A908AE">
        <w:rPr>
          <w:i/>
          <w:iCs/>
          <w:color w:val="212121"/>
        </w:rPr>
        <w:t xml:space="preserve"> Monitoring algal blooms in drinking water reservoirs using the Landsat-8 Operational Land Imager., Retrieved on April, 20 2021 </w:t>
      </w:r>
      <w:hyperlink r:id="rId33" w:history="1">
        <w:r w:rsidRPr="00A908AE">
          <w:rPr>
            <w:rStyle w:val="Hyperlink"/>
            <w:i/>
            <w:iCs/>
          </w:rPr>
          <w:t>https://eos.com/find-satellite/landsat-8/</w:t>
        </w:r>
      </w:hyperlink>
    </w:p>
    <w:p w14:paraId="6575BEDB" w14:textId="35778137" w:rsidR="0034367D" w:rsidRPr="002A4BDE" w:rsidRDefault="00DD4869" w:rsidP="00133E24">
      <w:pPr>
        <w:ind w:left="720" w:hanging="720"/>
        <w:rPr>
          <w:lang w:val="en-GB" w:bidi="he-IL"/>
        </w:rPr>
      </w:pPr>
      <w:r w:rsidRPr="00A908AE">
        <w:t xml:space="preserve">IEEE, Eathzine., Lake Victoria’s Water Quality: Past Present and Future. Retrieved on May, 20, 2021 </w:t>
      </w:r>
      <w:hyperlink r:id="rId34" w:history="1">
        <w:r w:rsidRPr="00A908AE">
          <w:rPr>
            <w:rStyle w:val="Hyperlink"/>
          </w:rPr>
          <w:t>https://earthzine.org/lake-victorias-water-quality-past-present-and-future/</w:t>
        </w:r>
      </w:hyperlink>
    </w:p>
    <w:sectPr w:rsidR="0034367D" w:rsidRPr="002A4BDE" w:rsidSect="00507BBA">
      <w:type w:val="oddPage"/>
      <w:pgSz w:w="12240" w:h="15840"/>
      <w:pgMar w:top="1440" w:right="1440" w:bottom="1440" w:left="1440" w:header="720" w:footer="720" w:gutter="0"/>
      <w:pgNumType w:fmt="upp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48857" w14:textId="77777777" w:rsidR="000B114C" w:rsidRDefault="000B114C" w:rsidP="00BC71C4">
      <w:pPr>
        <w:spacing w:after="0" w:line="240" w:lineRule="auto"/>
      </w:pPr>
      <w:r>
        <w:separator/>
      </w:r>
    </w:p>
  </w:endnote>
  <w:endnote w:type="continuationSeparator" w:id="0">
    <w:p w14:paraId="1F0758C9" w14:textId="77777777" w:rsidR="000B114C" w:rsidRDefault="000B114C"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0014903"/>
      <w:docPartObj>
        <w:docPartGallery w:val="Page Numbers (Bottom of Page)"/>
        <w:docPartUnique/>
      </w:docPartObj>
    </w:sdtPr>
    <w:sdtEndPr>
      <w:rPr>
        <w:noProof/>
      </w:rPr>
    </w:sdtEndPr>
    <w:sdtContent>
      <w:p w14:paraId="4A392BBC" w14:textId="77777777" w:rsidR="0099595A" w:rsidRDefault="0099595A">
        <w:pPr>
          <w:pStyle w:val="Footer"/>
          <w:jc w:val="right"/>
        </w:pPr>
        <w:r>
          <w:fldChar w:fldCharType="begin"/>
        </w:r>
        <w:r w:rsidRPr="00FA7E86">
          <w:instrText xml:space="preserve"> PAGE   \* MERGEFORMAT </w:instrText>
        </w:r>
        <w:r>
          <w:fldChar w:fldCharType="separate"/>
        </w:r>
        <w:r w:rsidR="002B20DE">
          <w:rPr>
            <w:noProof/>
          </w:rPr>
          <w:t>VII</w:t>
        </w:r>
        <w:r>
          <w:rPr>
            <w:noProof/>
          </w:rPr>
          <w:fldChar w:fldCharType="end"/>
        </w:r>
      </w:p>
    </w:sdtContent>
  </w:sdt>
  <w:p w14:paraId="0E4FA5F7" w14:textId="7777777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B1510" w14:textId="77777777" w:rsidR="000B114C" w:rsidRDefault="000B114C" w:rsidP="00BC71C4">
      <w:pPr>
        <w:spacing w:after="0" w:line="240" w:lineRule="auto"/>
      </w:pPr>
      <w:r>
        <w:separator/>
      </w:r>
    </w:p>
  </w:footnote>
  <w:footnote w:type="continuationSeparator" w:id="0">
    <w:p w14:paraId="33AB98C9" w14:textId="77777777" w:rsidR="000B114C" w:rsidRDefault="000B114C"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27BD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3ADF3F84" wp14:editId="21947656">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FCDDE7"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578C75D7" wp14:editId="4291A693">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74FADEC1"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0A7"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68B03DB3" wp14:editId="4C3BF63C">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1A24D4"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33623F74" wp14:editId="5B290EF2">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61C977FB"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7733"/>
    <w:multiLevelType w:val="hybridMultilevel"/>
    <w:tmpl w:val="791242F0"/>
    <w:lvl w:ilvl="0" w:tplc="3CA265E8">
      <w:start w:val="1"/>
      <w:numFmt w:val="upperRoman"/>
      <w:lvlText w:val="%1."/>
      <w:lvlJc w:val="right"/>
      <w:pPr>
        <w:tabs>
          <w:tab w:val="num" w:pos="720"/>
        </w:tabs>
        <w:ind w:left="720" w:hanging="360"/>
      </w:pPr>
    </w:lvl>
    <w:lvl w:ilvl="1" w:tplc="DE92171A" w:tentative="1">
      <w:start w:val="1"/>
      <w:numFmt w:val="upperRoman"/>
      <w:lvlText w:val="%2."/>
      <w:lvlJc w:val="right"/>
      <w:pPr>
        <w:tabs>
          <w:tab w:val="num" w:pos="1440"/>
        </w:tabs>
        <w:ind w:left="1440" w:hanging="360"/>
      </w:pPr>
    </w:lvl>
    <w:lvl w:ilvl="2" w:tplc="AF86507E" w:tentative="1">
      <w:start w:val="1"/>
      <w:numFmt w:val="upperRoman"/>
      <w:lvlText w:val="%3."/>
      <w:lvlJc w:val="right"/>
      <w:pPr>
        <w:tabs>
          <w:tab w:val="num" w:pos="2160"/>
        </w:tabs>
        <w:ind w:left="2160" w:hanging="360"/>
      </w:pPr>
    </w:lvl>
    <w:lvl w:ilvl="3" w:tplc="68F84D58" w:tentative="1">
      <w:start w:val="1"/>
      <w:numFmt w:val="upperRoman"/>
      <w:lvlText w:val="%4."/>
      <w:lvlJc w:val="right"/>
      <w:pPr>
        <w:tabs>
          <w:tab w:val="num" w:pos="2880"/>
        </w:tabs>
        <w:ind w:left="2880" w:hanging="360"/>
      </w:pPr>
    </w:lvl>
    <w:lvl w:ilvl="4" w:tplc="AE662F8E" w:tentative="1">
      <w:start w:val="1"/>
      <w:numFmt w:val="upperRoman"/>
      <w:lvlText w:val="%5."/>
      <w:lvlJc w:val="right"/>
      <w:pPr>
        <w:tabs>
          <w:tab w:val="num" w:pos="3600"/>
        </w:tabs>
        <w:ind w:left="3600" w:hanging="360"/>
      </w:pPr>
    </w:lvl>
    <w:lvl w:ilvl="5" w:tplc="E54C2426" w:tentative="1">
      <w:start w:val="1"/>
      <w:numFmt w:val="upperRoman"/>
      <w:lvlText w:val="%6."/>
      <w:lvlJc w:val="right"/>
      <w:pPr>
        <w:tabs>
          <w:tab w:val="num" w:pos="4320"/>
        </w:tabs>
        <w:ind w:left="4320" w:hanging="360"/>
      </w:pPr>
    </w:lvl>
    <w:lvl w:ilvl="6" w:tplc="3AF05C18" w:tentative="1">
      <w:start w:val="1"/>
      <w:numFmt w:val="upperRoman"/>
      <w:lvlText w:val="%7."/>
      <w:lvlJc w:val="right"/>
      <w:pPr>
        <w:tabs>
          <w:tab w:val="num" w:pos="5040"/>
        </w:tabs>
        <w:ind w:left="5040" w:hanging="360"/>
      </w:pPr>
    </w:lvl>
    <w:lvl w:ilvl="7" w:tplc="91DC2A6E" w:tentative="1">
      <w:start w:val="1"/>
      <w:numFmt w:val="upperRoman"/>
      <w:lvlText w:val="%8."/>
      <w:lvlJc w:val="right"/>
      <w:pPr>
        <w:tabs>
          <w:tab w:val="num" w:pos="5760"/>
        </w:tabs>
        <w:ind w:left="5760" w:hanging="360"/>
      </w:pPr>
    </w:lvl>
    <w:lvl w:ilvl="8" w:tplc="2E9225C4" w:tentative="1">
      <w:start w:val="1"/>
      <w:numFmt w:val="upperRoman"/>
      <w:lvlText w:val="%9."/>
      <w:lvlJc w:val="right"/>
      <w:pPr>
        <w:tabs>
          <w:tab w:val="num" w:pos="6480"/>
        </w:tabs>
        <w:ind w:left="6480" w:hanging="360"/>
      </w:pPr>
    </w:lvl>
  </w:abstractNum>
  <w:abstractNum w:abstractNumId="1" w15:restartNumberingAfterBreak="0">
    <w:nsid w:val="0A267211"/>
    <w:multiLevelType w:val="hybridMultilevel"/>
    <w:tmpl w:val="68F64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6531A"/>
    <w:multiLevelType w:val="hybridMultilevel"/>
    <w:tmpl w:val="96804F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A4133"/>
    <w:multiLevelType w:val="hybridMultilevel"/>
    <w:tmpl w:val="0D7A4D0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136E2"/>
    <w:multiLevelType w:val="hybridMultilevel"/>
    <w:tmpl w:val="02EC6618"/>
    <w:lvl w:ilvl="0" w:tplc="737CCFEA">
      <w:start w:val="3"/>
      <w:numFmt w:val="bullet"/>
      <w:lvlText w:val="-"/>
      <w:lvlJc w:val="left"/>
      <w:pPr>
        <w:ind w:left="6840" w:hanging="360"/>
      </w:pPr>
      <w:rPr>
        <w:rFonts w:ascii="Verdana" w:eastAsia="Times New Roman" w:hAnsi="Verdana" w:cs="Times New Roman"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5" w15:restartNumberingAfterBreak="0">
    <w:nsid w:val="19A57556"/>
    <w:multiLevelType w:val="hybridMultilevel"/>
    <w:tmpl w:val="50D445E2"/>
    <w:lvl w:ilvl="0" w:tplc="0030A6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7A4703"/>
    <w:multiLevelType w:val="hybridMultilevel"/>
    <w:tmpl w:val="A03A5958"/>
    <w:lvl w:ilvl="0" w:tplc="72C09C6E">
      <w:start w:val="2"/>
      <w:numFmt w:val="lowerLetter"/>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6FA086A"/>
    <w:multiLevelType w:val="hybridMultilevel"/>
    <w:tmpl w:val="FE800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B46D13"/>
    <w:multiLevelType w:val="hybridMultilevel"/>
    <w:tmpl w:val="8BA22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BE492E"/>
    <w:multiLevelType w:val="multilevel"/>
    <w:tmpl w:val="3B6E7D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7172758"/>
    <w:multiLevelType w:val="hybridMultilevel"/>
    <w:tmpl w:val="34865CC2"/>
    <w:lvl w:ilvl="0" w:tplc="FB12A150">
      <w:start w:val="1"/>
      <w:numFmt w:val="bullet"/>
      <w:lvlText w:val="•"/>
      <w:lvlJc w:val="left"/>
      <w:pPr>
        <w:tabs>
          <w:tab w:val="num" w:pos="720"/>
        </w:tabs>
        <w:ind w:left="720" w:hanging="360"/>
      </w:pPr>
      <w:rPr>
        <w:rFonts w:ascii="Arial" w:hAnsi="Arial" w:hint="default"/>
      </w:rPr>
    </w:lvl>
    <w:lvl w:ilvl="1" w:tplc="E88C074A" w:tentative="1">
      <w:start w:val="1"/>
      <w:numFmt w:val="bullet"/>
      <w:lvlText w:val="•"/>
      <w:lvlJc w:val="left"/>
      <w:pPr>
        <w:tabs>
          <w:tab w:val="num" w:pos="1440"/>
        </w:tabs>
        <w:ind w:left="1440" w:hanging="360"/>
      </w:pPr>
      <w:rPr>
        <w:rFonts w:ascii="Arial" w:hAnsi="Arial" w:hint="default"/>
      </w:rPr>
    </w:lvl>
    <w:lvl w:ilvl="2" w:tplc="F6E200F2" w:tentative="1">
      <w:start w:val="1"/>
      <w:numFmt w:val="bullet"/>
      <w:lvlText w:val="•"/>
      <w:lvlJc w:val="left"/>
      <w:pPr>
        <w:tabs>
          <w:tab w:val="num" w:pos="2160"/>
        </w:tabs>
        <w:ind w:left="2160" w:hanging="360"/>
      </w:pPr>
      <w:rPr>
        <w:rFonts w:ascii="Arial" w:hAnsi="Arial" w:hint="default"/>
      </w:rPr>
    </w:lvl>
    <w:lvl w:ilvl="3" w:tplc="80F01A66" w:tentative="1">
      <w:start w:val="1"/>
      <w:numFmt w:val="bullet"/>
      <w:lvlText w:val="•"/>
      <w:lvlJc w:val="left"/>
      <w:pPr>
        <w:tabs>
          <w:tab w:val="num" w:pos="2880"/>
        </w:tabs>
        <w:ind w:left="2880" w:hanging="360"/>
      </w:pPr>
      <w:rPr>
        <w:rFonts w:ascii="Arial" w:hAnsi="Arial" w:hint="default"/>
      </w:rPr>
    </w:lvl>
    <w:lvl w:ilvl="4" w:tplc="11E0318A" w:tentative="1">
      <w:start w:val="1"/>
      <w:numFmt w:val="bullet"/>
      <w:lvlText w:val="•"/>
      <w:lvlJc w:val="left"/>
      <w:pPr>
        <w:tabs>
          <w:tab w:val="num" w:pos="3600"/>
        </w:tabs>
        <w:ind w:left="3600" w:hanging="360"/>
      </w:pPr>
      <w:rPr>
        <w:rFonts w:ascii="Arial" w:hAnsi="Arial" w:hint="default"/>
      </w:rPr>
    </w:lvl>
    <w:lvl w:ilvl="5" w:tplc="F5F20FAA" w:tentative="1">
      <w:start w:val="1"/>
      <w:numFmt w:val="bullet"/>
      <w:lvlText w:val="•"/>
      <w:lvlJc w:val="left"/>
      <w:pPr>
        <w:tabs>
          <w:tab w:val="num" w:pos="4320"/>
        </w:tabs>
        <w:ind w:left="4320" w:hanging="360"/>
      </w:pPr>
      <w:rPr>
        <w:rFonts w:ascii="Arial" w:hAnsi="Arial" w:hint="default"/>
      </w:rPr>
    </w:lvl>
    <w:lvl w:ilvl="6" w:tplc="70BA2D20" w:tentative="1">
      <w:start w:val="1"/>
      <w:numFmt w:val="bullet"/>
      <w:lvlText w:val="•"/>
      <w:lvlJc w:val="left"/>
      <w:pPr>
        <w:tabs>
          <w:tab w:val="num" w:pos="5040"/>
        </w:tabs>
        <w:ind w:left="5040" w:hanging="360"/>
      </w:pPr>
      <w:rPr>
        <w:rFonts w:ascii="Arial" w:hAnsi="Arial" w:hint="default"/>
      </w:rPr>
    </w:lvl>
    <w:lvl w:ilvl="7" w:tplc="975AC6E0" w:tentative="1">
      <w:start w:val="1"/>
      <w:numFmt w:val="bullet"/>
      <w:lvlText w:val="•"/>
      <w:lvlJc w:val="left"/>
      <w:pPr>
        <w:tabs>
          <w:tab w:val="num" w:pos="5760"/>
        </w:tabs>
        <w:ind w:left="5760" w:hanging="360"/>
      </w:pPr>
      <w:rPr>
        <w:rFonts w:ascii="Arial" w:hAnsi="Arial" w:hint="default"/>
      </w:rPr>
    </w:lvl>
    <w:lvl w:ilvl="8" w:tplc="F71234A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37E6D89"/>
    <w:multiLevelType w:val="multilevel"/>
    <w:tmpl w:val="02908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DE3A15"/>
    <w:multiLevelType w:val="hybridMultilevel"/>
    <w:tmpl w:val="286E721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2F64DA"/>
    <w:multiLevelType w:val="hybridMultilevel"/>
    <w:tmpl w:val="ECA634DE"/>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0434EB"/>
    <w:multiLevelType w:val="hybridMultilevel"/>
    <w:tmpl w:val="6ACC82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4C0320"/>
    <w:multiLevelType w:val="hybridMultilevel"/>
    <w:tmpl w:val="1E1A4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BA2195"/>
    <w:multiLevelType w:val="multilevel"/>
    <w:tmpl w:val="02908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3E1798"/>
    <w:multiLevelType w:val="hybridMultilevel"/>
    <w:tmpl w:val="94807536"/>
    <w:lvl w:ilvl="0" w:tplc="04090001">
      <w:start w:val="1"/>
      <w:numFmt w:val="bullet"/>
      <w:lvlText w:val=""/>
      <w:lvlJc w:val="left"/>
      <w:pPr>
        <w:ind w:left="1315" w:hanging="360"/>
      </w:pPr>
      <w:rPr>
        <w:rFonts w:ascii="Symbol" w:hAnsi="Symbol" w:hint="default"/>
      </w:rPr>
    </w:lvl>
    <w:lvl w:ilvl="1" w:tplc="04090003" w:tentative="1">
      <w:start w:val="1"/>
      <w:numFmt w:val="bullet"/>
      <w:lvlText w:val="o"/>
      <w:lvlJc w:val="left"/>
      <w:pPr>
        <w:ind w:left="2035" w:hanging="360"/>
      </w:pPr>
      <w:rPr>
        <w:rFonts w:ascii="Courier New" w:hAnsi="Courier New" w:cs="Courier New" w:hint="default"/>
      </w:rPr>
    </w:lvl>
    <w:lvl w:ilvl="2" w:tplc="04090005" w:tentative="1">
      <w:start w:val="1"/>
      <w:numFmt w:val="bullet"/>
      <w:lvlText w:val=""/>
      <w:lvlJc w:val="left"/>
      <w:pPr>
        <w:ind w:left="2755" w:hanging="360"/>
      </w:pPr>
      <w:rPr>
        <w:rFonts w:ascii="Wingdings" w:hAnsi="Wingdings" w:hint="default"/>
      </w:rPr>
    </w:lvl>
    <w:lvl w:ilvl="3" w:tplc="04090001" w:tentative="1">
      <w:start w:val="1"/>
      <w:numFmt w:val="bullet"/>
      <w:lvlText w:val=""/>
      <w:lvlJc w:val="left"/>
      <w:pPr>
        <w:ind w:left="3475" w:hanging="360"/>
      </w:pPr>
      <w:rPr>
        <w:rFonts w:ascii="Symbol" w:hAnsi="Symbol" w:hint="default"/>
      </w:rPr>
    </w:lvl>
    <w:lvl w:ilvl="4" w:tplc="04090003" w:tentative="1">
      <w:start w:val="1"/>
      <w:numFmt w:val="bullet"/>
      <w:lvlText w:val="o"/>
      <w:lvlJc w:val="left"/>
      <w:pPr>
        <w:ind w:left="4195" w:hanging="360"/>
      </w:pPr>
      <w:rPr>
        <w:rFonts w:ascii="Courier New" w:hAnsi="Courier New" w:cs="Courier New" w:hint="default"/>
      </w:rPr>
    </w:lvl>
    <w:lvl w:ilvl="5" w:tplc="04090005" w:tentative="1">
      <w:start w:val="1"/>
      <w:numFmt w:val="bullet"/>
      <w:lvlText w:val=""/>
      <w:lvlJc w:val="left"/>
      <w:pPr>
        <w:ind w:left="4915" w:hanging="360"/>
      </w:pPr>
      <w:rPr>
        <w:rFonts w:ascii="Wingdings" w:hAnsi="Wingdings" w:hint="default"/>
      </w:rPr>
    </w:lvl>
    <w:lvl w:ilvl="6" w:tplc="04090001" w:tentative="1">
      <w:start w:val="1"/>
      <w:numFmt w:val="bullet"/>
      <w:lvlText w:val=""/>
      <w:lvlJc w:val="left"/>
      <w:pPr>
        <w:ind w:left="5635" w:hanging="360"/>
      </w:pPr>
      <w:rPr>
        <w:rFonts w:ascii="Symbol" w:hAnsi="Symbol" w:hint="default"/>
      </w:rPr>
    </w:lvl>
    <w:lvl w:ilvl="7" w:tplc="04090003" w:tentative="1">
      <w:start w:val="1"/>
      <w:numFmt w:val="bullet"/>
      <w:lvlText w:val="o"/>
      <w:lvlJc w:val="left"/>
      <w:pPr>
        <w:ind w:left="6355" w:hanging="360"/>
      </w:pPr>
      <w:rPr>
        <w:rFonts w:ascii="Courier New" w:hAnsi="Courier New" w:cs="Courier New" w:hint="default"/>
      </w:rPr>
    </w:lvl>
    <w:lvl w:ilvl="8" w:tplc="04090005" w:tentative="1">
      <w:start w:val="1"/>
      <w:numFmt w:val="bullet"/>
      <w:lvlText w:val=""/>
      <w:lvlJc w:val="left"/>
      <w:pPr>
        <w:ind w:left="7075" w:hanging="360"/>
      </w:pPr>
      <w:rPr>
        <w:rFonts w:ascii="Wingdings" w:hAnsi="Wingdings" w:hint="default"/>
      </w:rPr>
    </w:lvl>
  </w:abstractNum>
  <w:abstractNum w:abstractNumId="22" w15:restartNumberingAfterBreak="0">
    <w:nsid w:val="7FB40398"/>
    <w:multiLevelType w:val="hybridMultilevel"/>
    <w:tmpl w:val="F72C0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4"/>
  </w:num>
  <w:num w:numId="5">
    <w:abstractNumId w:val="15"/>
  </w:num>
  <w:num w:numId="6">
    <w:abstractNumId w:val="10"/>
  </w:num>
  <w:num w:numId="7">
    <w:abstractNumId w:val="12"/>
    <w:lvlOverride w:ilvl="0">
      <w:lvl w:ilvl="0">
        <w:numFmt w:val="upperRoman"/>
        <w:lvlText w:val="%1."/>
        <w:lvlJc w:val="right"/>
      </w:lvl>
    </w:lvlOverride>
  </w:num>
  <w:num w:numId="8">
    <w:abstractNumId w:val="20"/>
  </w:num>
  <w:num w:numId="9">
    <w:abstractNumId w:val="9"/>
  </w:num>
  <w:num w:numId="10">
    <w:abstractNumId w:val="11"/>
  </w:num>
  <w:num w:numId="11">
    <w:abstractNumId w:val="5"/>
  </w:num>
  <w:num w:numId="12">
    <w:abstractNumId w:val="6"/>
  </w:num>
  <w:num w:numId="13">
    <w:abstractNumId w:val="17"/>
  </w:num>
  <w:num w:numId="14">
    <w:abstractNumId w:val="1"/>
  </w:num>
  <w:num w:numId="15">
    <w:abstractNumId w:val="2"/>
  </w:num>
  <w:num w:numId="16">
    <w:abstractNumId w:val="18"/>
  </w:num>
  <w:num w:numId="17">
    <w:abstractNumId w:val="4"/>
  </w:num>
  <w:num w:numId="18">
    <w:abstractNumId w:val="0"/>
  </w:num>
  <w:num w:numId="19">
    <w:abstractNumId w:val="3"/>
  </w:num>
  <w:num w:numId="20">
    <w:abstractNumId w:val="13"/>
  </w:num>
  <w:num w:numId="21">
    <w:abstractNumId w:val="8"/>
  </w:num>
  <w:num w:numId="22">
    <w:abstractNumId w:val="22"/>
  </w:num>
  <w:num w:numId="23">
    <w:abstractNumId w:val="2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E48"/>
    <w:rsid w:val="0003301F"/>
    <w:rsid w:val="00091580"/>
    <w:rsid w:val="000B114C"/>
    <w:rsid w:val="000C44E8"/>
    <w:rsid w:val="000D6873"/>
    <w:rsid w:val="000D7139"/>
    <w:rsid w:val="000F3B47"/>
    <w:rsid w:val="00113601"/>
    <w:rsid w:val="00133E24"/>
    <w:rsid w:val="00134223"/>
    <w:rsid w:val="00156043"/>
    <w:rsid w:val="00156134"/>
    <w:rsid w:val="001743FE"/>
    <w:rsid w:val="001B193C"/>
    <w:rsid w:val="001B3CCC"/>
    <w:rsid w:val="001C30E8"/>
    <w:rsid w:val="001C7939"/>
    <w:rsid w:val="001F5BFB"/>
    <w:rsid w:val="00206429"/>
    <w:rsid w:val="002661B3"/>
    <w:rsid w:val="00267DC8"/>
    <w:rsid w:val="002745D5"/>
    <w:rsid w:val="002862A9"/>
    <w:rsid w:val="002A4BDE"/>
    <w:rsid w:val="002B20DE"/>
    <w:rsid w:val="002C322A"/>
    <w:rsid w:val="002C485F"/>
    <w:rsid w:val="002D167C"/>
    <w:rsid w:val="002D212A"/>
    <w:rsid w:val="002D313A"/>
    <w:rsid w:val="002E6C60"/>
    <w:rsid w:val="002F0E31"/>
    <w:rsid w:val="003036FC"/>
    <w:rsid w:val="003056A4"/>
    <w:rsid w:val="00313D54"/>
    <w:rsid w:val="003225F1"/>
    <w:rsid w:val="003230FD"/>
    <w:rsid w:val="0034367D"/>
    <w:rsid w:val="00356E1D"/>
    <w:rsid w:val="00375D7C"/>
    <w:rsid w:val="003A498D"/>
    <w:rsid w:val="003B1292"/>
    <w:rsid w:val="003D12D0"/>
    <w:rsid w:val="00437100"/>
    <w:rsid w:val="00443BA7"/>
    <w:rsid w:val="00460882"/>
    <w:rsid w:val="00471C1E"/>
    <w:rsid w:val="004748F5"/>
    <w:rsid w:val="00495002"/>
    <w:rsid w:val="004C0DA0"/>
    <w:rsid w:val="004E5C91"/>
    <w:rsid w:val="00504870"/>
    <w:rsid w:val="00504918"/>
    <w:rsid w:val="00507BBA"/>
    <w:rsid w:val="00512E35"/>
    <w:rsid w:val="00516F6D"/>
    <w:rsid w:val="0054596D"/>
    <w:rsid w:val="0056180E"/>
    <w:rsid w:val="00581D8C"/>
    <w:rsid w:val="005E1246"/>
    <w:rsid w:val="005E334B"/>
    <w:rsid w:val="005F037E"/>
    <w:rsid w:val="005F0E57"/>
    <w:rsid w:val="00600FC7"/>
    <w:rsid w:val="00602050"/>
    <w:rsid w:val="0061138A"/>
    <w:rsid w:val="00650AD5"/>
    <w:rsid w:val="006A465D"/>
    <w:rsid w:val="006A6996"/>
    <w:rsid w:val="006B02BC"/>
    <w:rsid w:val="006B7214"/>
    <w:rsid w:val="006D05F3"/>
    <w:rsid w:val="006E3871"/>
    <w:rsid w:val="006F1C15"/>
    <w:rsid w:val="00773C35"/>
    <w:rsid w:val="00782644"/>
    <w:rsid w:val="007858D7"/>
    <w:rsid w:val="007B36F7"/>
    <w:rsid w:val="008049F2"/>
    <w:rsid w:val="00806029"/>
    <w:rsid w:val="00810B60"/>
    <w:rsid w:val="00843B8F"/>
    <w:rsid w:val="008463F5"/>
    <w:rsid w:val="008522F4"/>
    <w:rsid w:val="00865A26"/>
    <w:rsid w:val="008710F2"/>
    <w:rsid w:val="008755A3"/>
    <w:rsid w:val="008C1CC3"/>
    <w:rsid w:val="008C75EE"/>
    <w:rsid w:val="008F5E52"/>
    <w:rsid w:val="00927089"/>
    <w:rsid w:val="009510B5"/>
    <w:rsid w:val="00954923"/>
    <w:rsid w:val="00962A61"/>
    <w:rsid w:val="00970ADA"/>
    <w:rsid w:val="00981591"/>
    <w:rsid w:val="0099595A"/>
    <w:rsid w:val="009976E1"/>
    <w:rsid w:val="009B0C8C"/>
    <w:rsid w:val="009C7703"/>
    <w:rsid w:val="009E76BB"/>
    <w:rsid w:val="009F6568"/>
    <w:rsid w:val="00A22EA6"/>
    <w:rsid w:val="00A355F3"/>
    <w:rsid w:val="00A35C99"/>
    <w:rsid w:val="00A5727C"/>
    <w:rsid w:val="00A9169B"/>
    <w:rsid w:val="00A94CC0"/>
    <w:rsid w:val="00AA042A"/>
    <w:rsid w:val="00AB426A"/>
    <w:rsid w:val="00AC290D"/>
    <w:rsid w:val="00AC7199"/>
    <w:rsid w:val="00B21B81"/>
    <w:rsid w:val="00B226B9"/>
    <w:rsid w:val="00B2487F"/>
    <w:rsid w:val="00B5404C"/>
    <w:rsid w:val="00B7477B"/>
    <w:rsid w:val="00BA6DFE"/>
    <w:rsid w:val="00BB247E"/>
    <w:rsid w:val="00BB32BA"/>
    <w:rsid w:val="00BC71C4"/>
    <w:rsid w:val="00BD2A94"/>
    <w:rsid w:val="00BE0BF8"/>
    <w:rsid w:val="00BE0F6D"/>
    <w:rsid w:val="00BE1A2D"/>
    <w:rsid w:val="00BF1576"/>
    <w:rsid w:val="00C2150D"/>
    <w:rsid w:val="00C321AE"/>
    <w:rsid w:val="00C41A30"/>
    <w:rsid w:val="00C4218C"/>
    <w:rsid w:val="00C620A5"/>
    <w:rsid w:val="00C656B3"/>
    <w:rsid w:val="00CA5695"/>
    <w:rsid w:val="00CD34CB"/>
    <w:rsid w:val="00CD770A"/>
    <w:rsid w:val="00CE4849"/>
    <w:rsid w:val="00CF2819"/>
    <w:rsid w:val="00D06F8B"/>
    <w:rsid w:val="00D1080A"/>
    <w:rsid w:val="00D27BF7"/>
    <w:rsid w:val="00D6175B"/>
    <w:rsid w:val="00D66E48"/>
    <w:rsid w:val="00DA0FAE"/>
    <w:rsid w:val="00DA2EFF"/>
    <w:rsid w:val="00DB2983"/>
    <w:rsid w:val="00DB4EF4"/>
    <w:rsid w:val="00DB607C"/>
    <w:rsid w:val="00DB7771"/>
    <w:rsid w:val="00DC0928"/>
    <w:rsid w:val="00DD4869"/>
    <w:rsid w:val="00E21709"/>
    <w:rsid w:val="00E617DD"/>
    <w:rsid w:val="00E73A49"/>
    <w:rsid w:val="00E75717"/>
    <w:rsid w:val="00E94098"/>
    <w:rsid w:val="00EA14BC"/>
    <w:rsid w:val="00EA5450"/>
    <w:rsid w:val="00EC0D91"/>
    <w:rsid w:val="00EC6453"/>
    <w:rsid w:val="00EE04D7"/>
    <w:rsid w:val="00EE337D"/>
    <w:rsid w:val="00EE4E7C"/>
    <w:rsid w:val="00EE7FC4"/>
    <w:rsid w:val="00F02507"/>
    <w:rsid w:val="00F06B67"/>
    <w:rsid w:val="00F114C3"/>
    <w:rsid w:val="00F7323B"/>
    <w:rsid w:val="00FA180F"/>
    <w:rsid w:val="00FA7E86"/>
    <w:rsid w:val="00FB59EF"/>
    <w:rsid w:val="00FC71DF"/>
    <w:rsid w:val="00FE556F"/>
    <w:rsid w:val="00FF1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15DB4"/>
  <w15:chartTrackingRefBased/>
  <w15:docId w15:val="{0547ABE2-E281-41E5-89A8-DCA9CE95E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8C1CC3"/>
    <w:pPr>
      <w:numPr>
        <w:numId w:val="6"/>
      </w:numPr>
      <w:autoSpaceDE w:val="0"/>
      <w:autoSpaceDN w:val="0"/>
      <w:adjustRightInd w:val="0"/>
      <w:spacing w:after="0"/>
      <w:jc w:val="center"/>
      <w:outlineLvl w:val="0"/>
    </w:pPr>
    <w:rPr>
      <w:rFonts w:eastAsia="Calibri" w:cs="Times New Roman"/>
      <w:b/>
      <w:color w:val="000000"/>
      <w:sz w:val="28"/>
      <w:szCs w:val="24"/>
      <w:lang w:val="en-GB" w:bidi="he-IL"/>
    </w:rPr>
  </w:style>
  <w:style w:type="paragraph" w:styleId="Heading2">
    <w:name w:val="heading 2"/>
    <w:basedOn w:val="Normal"/>
    <w:next w:val="Normal"/>
    <w:link w:val="Heading2Char"/>
    <w:autoRedefine/>
    <w:uiPriority w:val="9"/>
    <w:unhideWhenUsed/>
    <w:qFormat/>
    <w:rsid w:val="005E334B"/>
    <w:pPr>
      <w:keepNext/>
      <w:keepLines/>
      <w:numPr>
        <w:ilvl w:val="1"/>
        <w:numId w:val="6"/>
      </w:numPr>
      <w:spacing w:before="40" w:after="0"/>
      <w:jc w:val="left"/>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8C1CC3"/>
    <w:rPr>
      <w:rFonts w:ascii="Verdana" w:eastAsia="Calibri" w:hAnsi="Verdana" w:cs="Times New Roman"/>
      <w:b/>
      <w:color w:val="000000"/>
      <w:sz w:val="28"/>
      <w:szCs w:val="24"/>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5E334B"/>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paragraph" w:styleId="NormalWeb">
    <w:name w:val="Normal (Web)"/>
    <w:basedOn w:val="Normal"/>
    <w:uiPriority w:val="99"/>
    <w:unhideWhenUsed/>
    <w:rsid w:val="002D313A"/>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customStyle="1" w:styleId="rtejustify">
    <w:name w:val="rtejustify"/>
    <w:basedOn w:val="Normal"/>
    <w:rsid w:val="002D313A"/>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2D31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6585584">
      <w:bodyDiv w:val="1"/>
      <w:marLeft w:val="0"/>
      <w:marRight w:val="0"/>
      <w:marTop w:val="0"/>
      <w:marBottom w:val="0"/>
      <w:divBdr>
        <w:top w:val="none" w:sz="0" w:space="0" w:color="auto"/>
        <w:left w:val="none" w:sz="0" w:space="0" w:color="auto"/>
        <w:bottom w:val="none" w:sz="0" w:space="0" w:color="auto"/>
        <w:right w:val="none" w:sz="0" w:space="0" w:color="auto"/>
      </w:divBdr>
      <w:divsChild>
        <w:div w:id="836382922">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earthzine.org/lake-victorias-water-quality-past-present-and-future/"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gif"/><Relationship Id="rId33" Type="http://schemas.openxmlformats.org/officeDocument/2006/relationships/hyperlink" Target="https://eos.com/find-satellite/landsat-8/"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ircuitdigest.com/article/arduino-vs-raspberryp-pi-difference-between-the-tw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eos.com/find-satellite/landsat-8/"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hyperlink" Target="https://internetofthingsagenda.techtarget.com/definition/Internet-of-Things-IoT" TargetMode="External"/><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hyperlink" Target="https://pubmed.ncbi.nlm.nih.gov/1729836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s://geojango.com/blogs/explore-your-world/largest-lakes"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GIS\G%20I%20S%204.1\11\Write-up\Write-u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63267F10224534ACC3C309B71B93D8"/>
        <w:category>
          <w:name w:val="General"/>
          <w:gallery w:val="placeholder"/>
        </w:category>
        <w:types>
          <w:type w:val="bbPlcHdr"/>
        </w:types>
        <w:behaviors>
          <w:behavior w:val="content"/>
        </w:behaviors>
        <w:guid w:val="{B476B1F2-E6F7-41F5-8F45-F1B1575AC2D2}"/>
      </w:docPartPr>
      <w:docPartBody>
        <w:p w:rsidR="00C60917" w:rsidRDefault="00F23F89">
          <w:pPr>
            <w:pStyle w:val="1C63267F10224534ACC3C309B71B93D8"/>
          </w:pPr>
          <w:r w:rsidRPr="00B3523C">
            <w:rPr>
              <w:rStyle w:val="PlaceholderText"/>
            </w:rPr>
            <w:t>Click here to enter text.</w:t>
          </w:r>
        </w:p>
      </w:docPartBody>
    </w:docPart>
    <w:docPart>
      <w:docPartPr>
        <w:name w:val="7F15CE8216D24B8F886FBF4BC4206E65"/>
        <w:category>
          <w:name w:val="General"/>
          <w:gallery w:val="placeholder"/>
        </w:category>
        <w:types>
          <w:type w:val="bbPlcHdr"/>
        </w:types>
        <w:behaviors>
          <w:behavior w:val="content"/>
        </w:behaviors>
        <w:guid w:val="{61C8382A-AAA3-4BA4-8FEA-2B193A75925F}"/>
      </w:docPartPr>
      <w:docPartBody>
        <w:p w:rsidR="00C60917" w:rsidRDefault="00F23F89">
          <w:pPr>
            <w:pStyle w:val="7F15CE8216D24B8F886FBF4BC4206E65"/>
          </w:pPr>
          <w:r w:rsidRPr="00642998">
            <w:rPr>
              <w:rStyle w:val="PlaceholderText"/>
            </w:rPr>
            <w:t>Click here to enter text.</w:t>
          </w:r>
        </w:p>
      </w:docPartBody>
    </w:docPart>
    <w:docPart>
      <w:docPartPr>
        <w:name w:val="D613FE53109044DF88CC80F6949FEE88"/>
        <w:category>
          <w:name w:val="General"/>
          <w:gallery w:val="placeholder"/>
        </w:category>
        <w:types>
          <w:type w:val="bbPlcHdr"/>
        </w:types>
        <w:behaviors>
          <w:behavior w:val="content"/>
        </w:behaviors>
        <w:guid w:val="{BC2243ED-8BE3-4130-90E3-FC003EBF9423}"/>
      </w:docPartPr>
      <w:docPartBody>
        <w:p w:rsidR="00C60917" w:rsidRDefault="00EE3A0E" w:rsidP="00EE3A0E">
          <w:pPr>
            <w:pStyle w:val="D613FE53109044DF88CC80F6949FEE88"/>
          </w:pPr>
          <w:r w:rsidRPr="00642998">
            <w:rPr>
              <w:rStyle w:val="PlaceholderText"/>
            </w:rPr>
            <w:t>Click here to enter text.</w:t>
          </w:r>
        </w:p>
      </w:docPartBody>
    </w:docPart>
    <w:docPart>
      <w:docPartPr>
        <w:name w:val="C5D575AAF75A478299761CD5E8B39F06"/>
        <w:category>
          <w:name w:val="General"/>
          <w:gallery w:val="placeholder"/>
        </w:category>
        <w:types>
          <w:type w:val="bbPlcHdr"/>
        </w:types>
        <w:behaviors>
          <w:behavior w:val="content"/>
        </w:behaviors>
        <w:guid w:val="{2105A16A-86AE-42B9-B2A4-A1AACA0832EA}"/>
      </w:docPartPr>
      <w:docPartBody>
        <w:p w:rsidR="00C60917" w:rsidRDefault="00EE3A0E" w:rsidP="00EE3A0E">
          <w:pPr>
            <w:pStyle w:val="C5D575AAF75A478299761CD5E8B39F06"/>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A0E"/>
    <w:rsid w:val="00815811"/>
    <w:rsid w:val="008C51E3"/>
    <w:rsid w:val="009777B2"/>
    <w:rsid w:val="00A341BA"/>
    <w:rsid w:val="00C60917"/>
    <w:rsid w:val="00EE3A0E"/>
    <w:rsid w:val="00F23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3A0E"/>
    <w:rPr>
      <w:color w:val="808080"/>
    </w:rPr>
  </w:style>
  <w:style w:type="paragraph" w:customStyle="1" w:styleId="1C63267F10224534ACC3C309B71B93D8">
    <w:name w:val="1C63267F10224534ACC3C309B71B93D8"/>
  </w:style>
  <w:style w:type="paragraph" w:customStyle="1" w:styleId="7F15CE8216D24B8F886FBF4BC4206E65">
    <w:name w:val="7F15CE8216D24B8F886FBF4BC4206E65"/>
  </w:style>
  <w:style w:type="paragraph" w:customStyle="1" w:styleId="D613FE53109044DF88CC80F6949FEE88">
    <w:name w:val="D613FE53109044DF88CC80F6949FEE88"/>
    <w:rsid w:val="00EE3A0E"/>
  </w:style>
  <w:style w:type="paragraph" w:customStyle="1" w:styleId="C5D575AAF75A478299761CD5E8B39F06">
    <w:name w:val="C5D575AAF75A478299761CD5E8B39F06"/>
    <w:rsid w:val="00EE3A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Write-up.dotx</Template>
  <TotalTime>260</TotalTime>
  <Pages>23</Pages>
  <Words>3246</Words>
  <Characters>18505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49</cp:revision>
  <cp:lastPrinted>2017-06-12T14:52:00Z</cp:lastPrinted>
  <dcterms:created xsi:type="dcterms:W3CDTF">2021-05-26T14:10:00Z</dcterms:created>
  <dcterms:modified xsi:type="dcterms:W3CDTF">2021-07-16T06:03:00Z</dcterms:modified>
</cp:coreProperties>
</file>